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D80505" w14:textId="77777777" w:rsidR="006D2592"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Samuel Ziegler</w:t>
      </w:r>
    </w:p>
    <w:p w14:paraId="32455680" w14:textId="77777777" w:rsidR="00857C6F"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Wienerstraße 18</w:t>
      </w:r>
    </w:p>
    <w:p w14:paraId="2914437E" w14:textId="77777777" w:rsidR="00857C6F" w:rsidRPr="0050022F" w:rsidRDefault="003D5D1E"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6</w:t>
      </w:r>
      <w:r w:rsidR="005A62E3" w:rsidRPr="0050022F">
        <w:rPr>
          <w:rFonts w:ascii="Times New Roman" w:hAnsi="Times New Roman" w:cs="Times New Roman"/>
          <w:sz w:val="21"/>
          <w:szCs w:val="21"/>
        </w:rPr>
        <w:t>6299 Friedrichsthal</w:t>
      </w:r>
    </w:p>
    <w:p w14:paraId="096E0E32" w14:textId="77777777" w:rsidR="006A7895"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color w:val="000000"/>
          <w:sz w:val="21"/>
          <w:szCs w:val="21"/>
        </w:rPr>
        <w:t>ziegler.samuel2007@icloud.com</w:t>
      </w:r>
    </w:p>
    <w:p w14:paraId="5E234A56" w14:textId="77777777" w:rsidR="00F74175" w:rsidRPr="0050022F" w:rsidRDefault="006D2592" w:rsidP="00E65B09">
      <w:pPr>
        <w:spacing w:after="0"/>
        <w:jc w:val="right"/>
        <w:rPr>
          <w:rFonts w:ascii="Times New Roman" w:hAnsi="Times New Roman" w:cs="Times New Roman"/>
          <w:color w:val="000000"/>
          <w:sz w:val="21"/>
          <w:szCs w:val="21"/>
        </w:rPr>
      </w:pPr>
      <w:r w:rsidRPr="0050022F">
        <w:rPr>
          <w:rFonts w:ascii="Times New Roman" w:hAnsi="Times New Roman" w:cs="Times New Roman"/>
          <w:color w:val="000000"/>
          <w:sz w:val="21"/>
          <w:szCs w:val="21"/>
        </w:rPr>
        <w:t>+</w:t>
      </w:r>
      <w:r w:rsidR="00857C6F" w:rsidRPr="0050022F">
        <w:rPr>
          <w:rFonts w:ascii="Times New Roman" w:hAnsi="Times New Roman" w:cs="Times New Roman"/>
          <w:color w:val="000000"/>
          <w:sz w:val="21"/>
          <w:szCs w:val="21"/>
        </w:rPr>
        <w:t>49 1</w:t>
      </w:r>
      <w:r w:rsidR="005A62E3" w:rsidRPr="0050022F">
        <w:rPr>
          <w:rFonts w:ascii="Times New Roman" w:hAnsi="Times New Roman" w:cs="Times New Roman"/>
          <w:color w:val="000000"/>
          <w:sz w:val="21"/>
          <w:szCs w:val="21"/>
        </w:rPr>
        <w:t>51 22050607</w:t>
      </w:r>
    </w:p>
    <w:p w14:paraId="0AE7AB99" w14:textId="77777777" w:rsidR="00F270C0" w:rsidRPr="0050022F" w:rsidRDefault="00F270C0" w:rsidP="00F74175">
      <w:pPr>
        <w:spacing w:after="0"/>
        <w:rPr>
          <w:rFonts w:ascii="Times New Roman" w:hAnsi="Times New Roman" w:cs="Times New Roman"/>
          <w:color w:val="000000"/>
          <w:sz w:val="21"/>
          <w:szCs w:val="21"/>
        </w:rPr>
      </w:pPr>
    </w:p>
    <w:p w14:paraId="73DE09D8" w14:textId="77777777" w:rsidR="00BF43C8" w:rsidRDefault="00BF43C8"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lang w:val="en-US"/>
        </w:rPr>
        <w:t>Crossgate GmbH</w:t>
      </w:r>
    </w:p>
    <w:p w14:paraId="6FBD091A" w14:textId="29CD700B" w:rsidR="00647413" w:rsidRPr="00BF43C8" w:rsidRDefault="00BF43C8"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Opernplatz 14</w:t>
      </w:r>
      <w:r w:rsidR="00F74175" w:rsidRPr="0050022F">
        <w:rPr>
          <w:rFonts w:ascii="Times New Roman" w:hAnsi="Times New Roman" w:cs="Times New Roman"/>
          <w:sz w:val="21"/>
          <w:szCs w:val="21"/>
        </w:rPr>
        <w:br/>
      </w:r>
      <w:r>
        <w:rPr>
          <w:rFonts w:ascii="Times New Roman" w:hAnsi="Times New Roman" w:cs="Times New Roman"/>
          <w:sz w:val="21"/>
          <w:szCs w:val="21"/>
        </w:rPr>
        <w:t xml:space="preserve">60313 Frankfurt am Main </w:t>
      </w:r>
    </w:p>
    <w:p w14:paraId="421310DF" w14:textId="63D15EBB" w:rsidR="006A7895" w:rsidRPr="0050022F" w:rsidRDefault="0085213A" w:rsidP="0085213A">
      <w:pPr>
        <w:spacing w:after="0"/>
        <w:jc w:val="right"/>
        <w:rPr>
          <w:rFonts w:ascii="Times New Roman" w:hAnsi="Times New Roman" w:cs="Times New Roman"/>
          <w:sz w:val="21"/>
          <w:szCs w:val="21"/>
          <w:lang w:val="en-US"/>
        </w:rPr>
      </w:pPr>
      <w:r w:rsidRPr="0050022F">
        <w:rPr>
          <w:rFonts w:ascii="Times New Roman" w:hAnsi="Times New Roman" w:cs="Times New Roman"/>
          <w:sz w:val="21"/>
          <w:szCs w:val="21"/>
          <w:lang w:val="en-US"/>
        </w:rPr>
        <w:t>2</w:t>
      </w:r>
      <w:r w:rsidR="00231EE5">
        <w:rPr>
          <w:rFonts w:ascii="Times New Roman" w:hAnsi="Times New Roman" w:cs="Times New Roman"/>
          <w:sz w:val="21"/>
          <w:szCs w:val="21"/>
          <w:lang w:val="en-US"/>
        </w:rPr>
        <w:t>3</w:t>
      </w:r>
      <w:r w:rsidR="00EA4366">
        <w:rPr>
          <w:rFonts w:ascii="Times New Roman" w:hAnsi="Times New Roman" w:cs="Times New Roman"/>
          <w:sz w:val="21"/>
          <w:szCs w:val="21"/>
          <w:lang w:val="en-US"/>
        </w:rPr>
        <w:t xml:space="preserve"> July </w:t>
      </w:r>
      <w:r w:rsidR="00231EE5">
        <w:rPr>
          <w:rFonts w:ascii="Times New Roman" w:hAnsi="Times New Roman" w:cs="Times New Roman"/>
          <w:sz w:val="21"/>
          <w:szCs w:val="21"/>
          <w:lang w:val="en-US"/>
        </w:rPr>
        <w:t>2026</w:t>
      </w:r>
    </w:p>
    <w:p w14:paraId="707B2089" w14:textId="77777777" w:rsidR="001E0088" w:rsidRPr="0050022F" w:rsidRDefault="001E0088" w:rsidP="001E0088">
      <w:pPr>
        <w:spacing w:after="0"/>
        <w:jc w:val="right"/>
        <w:rPr>
          <w:rFonts w:ascii="Times New Roman" w:hAnsi="Times New Roman" w:cs="Times New Roman"/>
          <w:sz w:val="21"/>
          <w:szCs w:val="21"/>
          <w:lang w:val="en-US"/>
        </w:rPr>
      </w:pPr>
    </w:p>
    <w:p w14:paraId="3E9C2CB1" w14:textId="7914DA7B" w:rsidR="000A5AB8" w:rsidRDefault="00C162F2" w:rsidP="00590834">
      <w:pPr>
        <w:spacing w:after="0"/>
        <w:rPr>
          <w:rFonts w:ascii="Times New Roman" w:hAnsi="Times New Roman" w:cs="Times New Roman"/>
          <w:b/>
          <w:sz w:val="21"/>
          <w:szCs w:val="21"/>
        </w:rPr>
      </w:pPr>
      <w:proofErr w:type="spellStart"/>
      <w:r>
        <w:rPr>
          <w:rFonts w:ascii="Times New Roman" w:hAnsi="Times New Roman" w:cs="Times New Roman"/>
          <w:b/>
          <w:sz w:val="21"/>
          <w:szCs w:val="21"/>
        </w:rPr>
        <w:t>Application</w:t>
      </w:r>
      <w:proofErr w:type="spellEnd"/>
      <w:r>
        <w:rPr>
          <w:rFonts w:ascii="Times New Roman" w:hAnsi="Times New Roman" w:cs="Times New Roman"/>
          <w:b/>
          <w:sz w:val="21"/>
          <w:szCs w:val="21"/>
        </w:rPr>
        <w:t xml:space="preserve"> for an </w:t>
      </w:r>
      <w:proofErr w:type="spellStart"/>
      <w:r>
        <w:rPr>
          <w:rFonts w:ascii="Times New Roman" w:hAnsi="Times New Roman" w:cs="Times New Roman"/>
          <w:b/>
          <w:sz w:val="21"/>
          <w:szCs w:val="21"/>
        </w:rPr>
        <w:t>Internship</w:t>
      </w:r>
      <w:proofErr w:type="spellEnd"/>
      <w:r>
        <w:rPr>
          <w:rFonts w:ascii="Times New Roman" w:hAnsi="Times New Roman" w:cs="Times New Roman"/>
          <w:b/>
          <w:sz w:val="21"/>
          <w:szCs w:val="21"/>
        </w:rPr>
        <w:t xml:space="preserve"> in</w:t>
      </w:r>
      <w:r w:rsidR="005A62E3" w:rsidRPr="0050022F">
        <w:rPr>
          <w:rFonts w:ascii="Times New Roman" w:hAnsi="Times New Roman" w:cs="Times New Roman"/>
          <w:b/>
          <w:sz w:val="21"/>
          <w:szCs w:val="21"/>
        </w:rPr>
        <w:t xml:space="preserve"> Investment Banking</w:t>
      </w:r>
    </w:p>
    <w:p w14:paraId="00281799" w14:textId="77777777" w:rsidR="00D7237C" w:rsidRPr="0050022F" w:rsidRDefault="00D7237C" w:rsidP="00590834">
      <w:pPr>
        <w:spacing w:after="0"/>
        <w:rPr>
          <w:rFonts w:ascii="Times New Roman" w:hAnsi="Times New Roman" w:cs="Times New Roman"/>
          <w:b/>
          <w:sz w:val="21"/>
          <w:szCs w:val="21"/>
        </w:rPr>
      </w:pPr>
    </w:p>
    <w:p w14:paraId="086B64FC" w14:textId="77777777" w:rsidR="000A5AB8" w:rsidRDefault="000A5AB8" w:rsidP="000A5AB8">
      <w:pPr>
        <w:spacing w:after="0"/>
        <w:rPr>
          <w:rFonts w:ascii="Times New Roman" w:hAnsi="Times New Roman" w:cs="Times New Roman"/>
          <w:b/>
          <w:sz w:val="21"/>
          <w:szCs w:val="21"/>
        </w:rPr>
      </w:pPr>
    </w:p>
    <w:p w14:paraId="7C77483C" w14:textId="08CA0C87" w:rsidR="00034B68" w:rsidRPr="0050022F" w:rsidRDefault="00C162F2" w:rsidP="00375D2D">
      <w:pPr>
        <w:spacing w:after="0"/>
        <w:jc w:val="both"/>
        <w:rPr>
          <w:rFonts w:ascii="Times New Roman" w:hAnsi="Times New Roman" w:cs="Times New Roman"/>
          <w:sz w:val="21"/>
          <w:szCs w:val="21"/>
        </w:rPr>
      </w:pPr>
      <w:r>
        <w:rPr>
          <w:rFonts w:ascii="Times New Roman" w:hAnsi="Times New Roman" w:cs="Times New Roman"/>
          <w:sz w:val="21"/>
          <w:szCs w:val="21"/>
        </w:rPr>
        <w:t xml:space="preserve">Dear Sir </w:t>
      </w:r>
      <w:proofErr w:type="spellStart"/>
      <w:r>
        <w:rPr>
          <w:rFonts w:ascii="Times New Roman" w:hAnsi="Times New Roman" w:cs="Times New Roman"/>
          <w:sz w:val="21"/>
          <w:szCs w:val="21"/>
        </w:rPr>
        <w:t>or</w:t>
      </w:r>
      <w:proofErr w:type="spellEnd"/>
      <w:r>
        <w:rPr>
          <w:rFonts w:ascii="Times New Roman" w:hAnsi="Times New Roman" w:cs="Times New Roman"/>
          <w:sz w:val="21"/>
          <w:szCs w:val="21"/>
        </w:rPr>
        <w:t xml:space="preserve"> Madam, </w:t>
      </w:r>
    </w:p>
    <w:p w14:paraId="071B203C" w14:textId="77777777" w:rsidR="00E65B09" w:rsidRPr="0050022F" w:rsidRDefault="00E65B09" w:rsidP="00E65B09">
      <w:pPr>
        <w:spacing w:after="0"/>
        <w:jc w:val="both"/>
        <w:rPr>
          <w:rFonts w:ascii="Times New Roman" w:hAnsi="Times New Roman" w:cs="Times New Roman"/>
          <w:sz w:val="21"/>
          <w:szCs w:val="21"/>
        </w:rPr>
      </w:pPr>
    </w:p>
    <w:p w14:paraId="28F5FEDB" w14:textId="77777777" w:rsidR="00C162F2" w:rsidRPr="00705BC1" w:rsidRDefault="00C162F2" w:rsidP="00D724D0">
      <w:pPr>
        <w:spacing w:after="0" w:line="240" w:lineRule="auto"/>
        <w:jc w:val="both"/>
        <w:rPr>
          <w:rFonts w:ascii="Times New Roman" w:eastAsia="Times New Roman" w:hAnsi="Times New Roman" w:cs="Times New Roman"/>
          <w:color w:val="000000"/>
          <w:sz w:val="21"/>
          <w:szCs w:val="21"/>
          <w:lang w:val="en-GB" w:eastAsia="de-DE"/>
        </w:rPr>
      </w:pPr>
      <w:r w:rsidRPr="00705BC1">
        <w:rPr>
          <w:rFonts w:ascii="Times New Roman" w:eastAsia="Times New Roman" w:hAnsi="Times New Roman" w:cs="Times New Roman"/>
          <w:color w:val="000000"/>
          <w:sz w:val="21"/>
          <w:szCs w:val="21"/>
          <w:lang w:val="en-GB" w:eastAsia="de-DE"/>
        </w:rPr>
        <w:t>In the current climate, the business world is facing an increasing number of challenges, whether due to geopolitical shifts, location-related competitive disadvantages or rising energy costs. Decision-makers at many established businesses are being forced to explore new avenues. This is precisely where investment banking comes in as a driver of economic development. I see a career in this sector as an opportunity to work at the very heart of the economy and to play a decisive role in securing growth and innovation in a world shaped by rapid change and volatility. That is why, following my second semester, I would like to undertake a twelve-week placement with you in the Mergers &amp; Acquisitions division at your Frankfurt office, starting in June 2027.</w:t>
      </w:r>
    </w:p>
    <w:p w14:paraId="003ED83A" w14:textId="77777777" w:rsidR="00C162F2" w:rsidRPr="00705BC1" w:rsidRDefault="00C162F2" w:rsidP="00D724D0">
      <w:pPr>
        <w:spacing w:after="0" w:line="240" w:lineRule="auto"/>
        <w:jc w:val="both"/>
        <w:rPr>
          <w:rFonts w:ascii="Times New Roman" w:eastAsia="Times New Roman" w:hAnsi="Times New Roman" w:cs="Times New Roman"/>
          <w:color w:val="000000"/>
          <w:sz w:val="21"/>
          <w:szCs w:val="21"/>
          <w:lang w:val="en-GB" w:eastAsia="de-DE"/>
        </w:rPr>
      </w:pPr>
    </w:p>
    <w:p w14:paraId="05F9D32F" w14:textId="77777777" w:rsidR="00C162F2" w:rsidRPr="00705BC1" w:rsidRDefault="00C162F2" w:rsidP="00D724D0">
      <w:pPr>
        <w:spacing w:after="0" w:line="240" w:lineRule="auto"/>
        <w:jc w:val="both"/>
        <w:rPr>
          <w:rFonts w:ascii="Times New Roman" w:eastAsia="Times New Roman" w:hAnsi="Times New Roman" w:cs="Times New Roman"/>
          <w:color w:val="000000"/>
          <w:sz w:val="21"/>
          <w:szCs w:val="21"/>
          <w:lang w:val="en-GB" w:eastAsia="de-DE"/>
        </w:rPr>
      </w:pPr>
      <w:r w:rsidRPr="00705BC1">
        <w:rPr>
          <w:rFonts w:ascii="Times New Roman" w:eastAsia="Times New Roman" w:hAnsi="Times New Roman" w:cs="Times New Roman"/>
          <w:color w:val="000000"/>
          <w:sz w:val="21"/>
          <w:szCs w:val="21"/>
          <w:lang w:val="en-GB" w:eastAsia="de-DE"/>
        </w:rPr>
        <w:t xml:space="preserve">Even whilst at secondary school, I was fascinated by business and the possibility of investing and trading across the globe. For this reason, I completed my A-levels not only with excellent academic results, but with a primary focus on business administration. Even back then, my teachers and tutors praised my outstanding discipline and perseverance. These were qualities I brought to bear not only in my day-to-day schoolwork but also in my role as head of the year group council, where I led fundraising campaigns and ultimately organised our A-level graduation ceremony, for which we had to raise more than €10,000. This enabled me to think analytically, remain focused during stressful planning phases, take initiative, and involve many sponsors through my strong communication skills. My decision to complete my </w:t>
      </w:r>
      <w:proofErr w:type="gramStart"/>
      <w:r w:rsidRPr="00705BC1">
        <w:rPr>
          <w:rFonts w:ascii="Times New Roman" w:eastAsia="Times New Roman" w:hAnsi="Times New Roman" w:cs="Times New Roman"/>
          <w:color w:val="000000"/>
          <w:sz w:val="21"/>
          <w:szCs w:val="21"/>
          <w:lang w:val="en-GB" w:eastAsia="de-DE"/>
        </w:rPr>
        <w:t>Bachelor’s</w:t>
      </w:r>
      <w:proofErr w:type="gramEnd"/>
      <w:r w:rsidRPr="00705BC1">
        <w:rPr>
          <w:rFonts w:ascii="Times New Roman" w:eastAsia="Times New Roman" w:hAnsi="Times New Roman" w:cs="Times New Roman"/>
          <w:color w:val="000000"/>
          <w:sz w:val="21"/>
          <w:szCs w:val="21"/>
          <w:lang w:val="en-GB" w:eastAsia="de-DE"/>
        </w:rPr>
        <w:t xml:space="preserve"> degree at the Frankfurt School now combines my strong interpersonal skills with economic excellence, as the challenging environment connects me with many interesting individuals and provides me with profound insights into the world of business. To balance out my everyday life, I have been actively involved in wrestling for some time now, where I embody not only the desire to grow together as a team but also extreme ambition. I would be delighted to bring this mindset to your team.</w:t>
      </w:r>
    </w:p>
    <w:p w14:paraId="1B678D4A" w14:textId="77777777" w:rsidR="00E65B09" w:rsidRPr="0050022F" w:rsidRDefault="00E65B09" w:rsidP="00D724D0">
      <w:pPr>
        <w:spacing w:after="0"/>
        <w:jc w:val="both"/>
        <w:rPr>
          <w:rFonts w:ascii="Times New Roman" w:hAnsi="Times New Roman" w:cs="Times New Roman"/>
          <w:sz w:val="21"/>
          <w:szCs w:val="21"/>
        </w:rPr>
      </w:pPr>
    </w:p>
    <w:p w14:paraId="27B7B745" w14:textId="0F65DEF0" w:rsidR="00C162F2" w:rsidRPr="008F157E" w:rsidRDefault="00C162F2" w:rsidP="00D724D0">
      <w:pPr>
        <w:spacing w:after="0" w:line="240" w:lineRule="auto"/>
        <w:jc w:val="both"/>
        <w:rPr>
          <w:rFonts w:ascii="Times New Roman" w:eastAsia="Times New Roman" w:hAnsi="Times New Roman" w:cs="Times New Roman"/>
          <w:color w:val="000000"/>
          <w:sz w:val="21"/>
          <w:szCs w:val="21"/>
          <w:lang w:val="en-GB" w:eastAsia="de-DE"/>
        </w:rPr>
      </w:pPr>
      <w:r w:rsidRPr="008F157E">
        <w:rPr>
          <w:rFonts w:ascii="Times New Roman" w:eastAsia="Times New Roman" w:hAnsi="Times New Roman" w:cs="Times New Roman"/>
          <w:color w:val="000000"/>
          <w:sz w:val="21"/>
          <w:szCs w:val="21"/>
          <w:lang w:val="en-GB" w:eastAsia="de-DE"/>
        </w:rPr>
        <w:t xml:space="preserve">Crossgate GmbH is my absolute first choice for my next career move, as it enables interns to take on responsibility straight away and gain in-depth insights into challenging M&amp;A processes. Your consistent specialisation in the tech sector has completely won me over: you provide targeted support to SMEs in developing their innovation capabilities and enhancing their international competitiveness. Thanks to your strong global network and the high proportion of cross-border transactions, you play a truly pioneering role amongst German boutique consultancies. Your deals in the gaming and media sectors </w:t>
      </w:r>
      <w:r w:rsidR="008F157E" w:rsidRPr="008F157E">
        <w:rPr>
          <w:rFonts w:ascii="Times New Roman" w:eastAsia="Times New Roman" w:hAnsi="Times New Roman" w:cs="Times New Roman"/>
          <w:color w:val="000000"/>
          <w:sz w:val="21"/>
          <w:szCs w:val="21"/>
          <w:lang w:val="en-GB" w:eastAsia="de-DE"/>
        </w:rPr>
        <w:t>have</w:t>
      </w:r>
      <w:r w:rsidRPr="008F157E">
        <w:rPr>
          <w:rFonts w:ascii="Times New Roman" w:eastAsia="Times New Roman" w:hAnsi="Times New Roman" w:cs="Times New Roman"/>
          <w:color w:val="000000"/>
          <w:sz w:val="21"/>
          <w:szCs w:val="21"/>
          <w:lang w:val="en-GB" w:eastAsia="de-DE"/>
        </w:rPr>
        <w:t xml:space="preserve"> piqued my interest. As I have long followed the development of players such as SK Gaming personally, I am thrilled by your positioning in this market segment. The combination of the partners’ wealth of experience from over 300 transactions and forward-looking work in tech, media and business services offers me the ideal environment for a steep learning curve.</w:t>
      </w:r>
    </w:p>
    <w:p w14:paraId="1004D393" w14:textId="77777777" w:rsidR="00F11041" w:rsidRDefault="00F11041" w:rsidP="00D724D0">
      <w:pPr>
        <w:spacing w:after="0"/>
        <w:jc w:val="both"/>
        <w:rPr>
          <w:rFonts w:ascii="Times New Roman" w:hAnsi="Times New Roman" w:cs="Times New Roman"/>
          <w:color w:val="000000"/>
          <w:sz w:val="21"/>
          <w:szCs w:val="21"/>
        </w:rPr>
      </w:pPr>
    </w:p>
    <w:p w14:paraId="53617093" w14:textId="7C699BF4" w:rsidR="00C162F2" w:rsidRPr="00705BC1" w:rsidRDefault="00C162F2" w:rsidP="00D724D0">
      <w:pPr>
        <w:spacing w:after="0" w:line="240" w:lineRule="auto"/>
        <w:jc w:val="both"/>
        <w:rPr>
          <w:rFonts w:ascii="Times New Roman" w:eastAsia="Times New Roman" w:hAnsi="Times New Roman" w:cs="Times New Roman"/>
          <w:color w:val="000000"/>
          <w:sz w:val="21"/>
          <w:szCs w:val="21"/>
          <w:lang w:val="en-GB" w:eastAsia="de-DE"/>
        </w:rPr>
      </w:pPr>
      <w:r w:rsidRPr="00705BC1">
        <w:rPr>
          <w:rFonts w:ascii="Times New Roman" w:eastAsia="Times New Roman" w:hAnsi="Times New Roman" w:cs="Times New Roman"/>
          <w:color w:val="000000"/>
          <w:sz w:val="21"/>
          <w:szCs w:val="21"/>
          <w:lang w:val="en-GB" w:eastAsia="de-DE"/>
        </w:rPr>
        <w:t xml:space="preserve">Through my work as an M&amp;A intern, I hope to gain new insights into the sector, learn from your expertise and corporate culture, and contribute to the business. I am confident that, thanks to my outstanding discipline, my analytical mindset and my ability to always communicate effectively and with empathy, I will be </w:t>
      </w:r>
      <w:proofErr w:type="gramStart"/>
      <w:r w:rsidRPr="00705BC1">
        <w:rPr>
          <w:rFonts w:ascii="Times New Roman" w:eastAsia="Times New Roman" w:hAnsi="Times New Roman" w:cs="Times New Roman"/>
          <w:color w:val="000000"/>
          <w:sz w:val="21"/>
          <w:szCs w:val="21"/>
          <w:lang w:val="en-GB" w:eastAsia="de-DE"/>
        </w:rPr>
        <w:t>a valuable asset</w:t>
      </w:r>
      <w:proofErr w:type="gramEnd"/>
      <w:r w:rsidRPr="00705BC1">
        <w:rPr>
          <w:rFonts w:ascii="Times New Roman" w:eastAsia="Times New Roman" w:hAnsi="Times New Roman" w:cs="Times New Roman"/>
          <w:color w:val="000000"/>
          <w:sz w:val="21"/>
          <w:szCs w:val="21"/>
          <w:lang w:val="en-GB" w:eastAsia="de-DE"/>
        </w:rPr>
        <w:t xml:space="preserve"> to </w:t>
      </w:r>
      <w:r>
        <w:rPr>
          <w:rFonts w:ascii="Times New Roman" w:eastAsia="Times New Roman" w:hAnsi="Times New Roman" w:cs="Times New Roman"/>
          <w:color w:val="000000"/>
          <w:sz w:val="21"/>
          <w:szCs w:val="21"/>
          <w:lang w:val="en-GB" w:eastAsia="de-DE"/>
        </w:rPr>
        <w:t>Crossgate</w:t>
      </w:r>
      <w:r w:rsidRPr="00705BC1">
        <w:rPr>
          <w:rFonts w:ascii="Times New Roman" w:eastAsia="Times New Roman" w:hAnsi="Times New Roman" w:cs="Times New Roman"/>
          <w:color w:val="000000"/>
          <w:sz w:val="21"/>
          <w:szCs w:val="21"/>
          <w:lang w:val="en-GB" w:eastAsia="de-DE"/>
        </w:rPr>
        <w:t>. I would be delighted to have the opportunity to convince you of this in person.</w:t>
      </w:r>
    </w:p>
    <w:p w14:paraId="5C289BE1" w14:textId="77777777" w:rsidR="00C162F2" w:rsidRPr="00705BC1" w:rsidRDefault="00C162F2" w:rsidP="00C162F2">
      <w:pPr>
        <w:spacing w:after="0" w:line="240" w:lineRule="auto"/>
        <w:rPr>
          <w:rFonts w:ascii="Times New Roman" w:eastAsia="Times New Roman" w:hAnsi="Times New Roman" w:cs="Times New Roman"/>
          <w:color w:val="000000"/>
          <w:sz w:val="21"/>
          <w:szCs w:val="21"/>
          <w:lang w:val="en-GB" w:eastAsia="de-DE"/>
        </w:rPr>
      </w:pPr>
    </w:p>
    <w:p w14:paraId="23123874" w14:textId="22CE8D17" w:rsidR="001C3240" w:rsidRPr="0056402C" w:rsidRDefault="00C162F2" w:rsidP="00E65B09">
      <w:pPr>
        <w:spacing w:after="0"/>
        <w:jc w:val="both"/>
        <w:rPr>
          <w:rFonts w:ascii="Times New Roman" w:hAnsi="Times New Roman" w:cs="Times New Roman"/>
          <w:sz w:val="21"/>
          <w:szCs w:val="21"/>
        </w:rPr>
      </w:pPr>
      <w:proofErr w:type="spellStart"/>
      <w:r>
        <w:rPr>
          <w:rFonts w:ascii="Times New Roman" w:hAnsi="Times New Roman" w:cs="Times New Roman"/>
          <w:sz w:val="21"/>
          <w:szCs w:val="21"/>
        </w:rPr>
        <w:t>Yours</w:t>
      </w:r>
      <w:proofErr w:type="spellEnd"/>
      <w:r>
        <w:rPr>
          <w:rFonts w:ascii="Times New Roman" w:hAnsi="Times New Roman" w:cs="Times New Roman"/>
          <w:sz w:val="21"/>
          <w:szCs w:val="21"/>
        </w:rPr>
        <w:t xml:space="preserve"> </w:t>
      </w:r>
      <w:proofErr w:type="spellStart"/>
      <w:r w:rsidR="00EA4366">
        <w:rPr>
          <w:rFonts w:ascii="Times New Roman" w:hAnsi="Times New Roman" w:cs="Times New Roman"/>
          <w:sz w:val="21"/>
          <w:szCs w:val="21"/>
        </w:rPr>
        <w:t>s</w:t>
      </w:r>
      <w:r>
        <w:rPr>
          <w:rFonts w:ascii="Times New Roman" w:hAnsi="Times New Roman" w:cs="Times New Roman"/>
          <w:sz w:val="21"/>
          <w:szCs w:val="21"/>
        </w:rPr>
        <w:t>incerely</w:t>
      </w:r>
      <w:proofErr w:type="spellEnd"/>
      <w:r>
        <w:rPr>
          <w:rFonts w:ascii="Times New Roman" w:hAnsi="Times New Roman" w:cs="Times New Roman"/>
          <w:sz w:val="21"/>
          <w:szCs w:val="21"/>
        </w:rPr>
        <w:t xml:space="preserve">, </w:t>
      </w:r>
    </w:p>
    <w:sectPr w:rsidR="001C3240" w:rsidRPr="0056402C" w:rsidSect="00231EE5">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95A"/>
    <w:rsid w:val="00012D78"/>
    <w:rsid w:val="00017C79"/>
    <w:rsid w:val="00021218"/>
    <w:rsid w:val="00034B68"/>
    <w:rsid w:val="00036168"/>
    <w:rsid w:val="000404AB"/>
    <w:rsid w:val="0004591A"/>
    <w:rsid w:val="00046459"/>
    <w:rsid w:val="000555E4"/>
    <w:rsid w:val="0005670D"/>
    <w:rsid w:val="00062F03"/>
    <w:rsid w:val="000710B0"/>
    <w:rsid w:val="00073C82"/>
    <w:rsid w:val="000764CC"/>
    <w:rsid w:val="000812AB"/>
    <w:rsid w:val="00081359"/>
    <w:rsid w:val="000A154E"/>
    <w:rsid w:val="000A5AB8"/>
    <w:rsid w:val="000A6678"/>
    <w:rsid w:val="000A7DEB"/>
    <w:rsid w:val="000C55DE"/>
    <w:rsid w:val="000D0C33"/>
    <w:rsid w:val="000E6B99"/>
    <w:rsid w:val="000F153D"/>
    <w:rsid w:val="000F2379"/>
    <w:rsid w:val="000F371C"/>
    <w:rsid w:val="00117F83"/>
    <w:rsid w:val="00133725"/>
    <w:rsid w:val="001366C4"/>
    <w:rsid w:val="00146C8E"/>
    <w:rsid w:val="00152DF9"/>
    <w:rsid w:val="00156A98"/>
    <w:rsid w:val="001669DB"/>
    <w:rsid w:val="00171D11"/>
    <w:rsid w:val="001819B1"/>
    <w:rsid w:val="001A4522"/>
    <w:rsid w:val="001C17FC"/>
    <w:rsid w:val="001C3240"/>
    <w:rsid w:val="001D079A"/>
    <w:rsid w:val="001E0088"/>
    <w:rsid w:val="001E0903"/>
    <w:rsid w:val="001E1EE7"/>
    <w:rsid w:val="002042CB"/>
    <w:rsid w:val="002062F6"/>
    <w:rsid w:val="00212042"/>
    <w:rsid w:val="00213923"/>
    <w:rsid w:val="002213EE"/>
    <w:rsid w:val="00231EE5"/>
    <w:rsid w:val="0023683A"/>
    <w:rsid w:val="00241B7F"/>
    <w:rsid w:val="002429F4"/>
    <w:rsid w:val="002467A0"/>
    <w:rsid w:val="002536DC"/>
    <w:rsid w:val="00255EC1"/>
    <w:rsid w:val="00256BAC"/>
    <w:rsid w:val="00257D2A"/>
    <w:rsid w:val="002627D2"/>
    <w:rsid w:val="00264191"/>
    <w:rsid w:val="00266CAC"/>
    <w:rsid w:val="0027047C"/>
    <w:rsid w:val="002708C2"/>
    <w:rsid w:val="00274324"/>
    <w:rsid w:val="002A5B9F"/>
    <w:rsid w:val="002D309E"/>
    <w:rsid w:val="002D3A44"/>
    <w:rsid w:val="002D594E"/>
    <w:rsid w:val="002E39B8"/>
    <w:rsid w:val="002E58D5"/>
    <w:rsid w:val="002F51FA"/>
    <w:rsid w:val="00311A15"/>
    <w:rsid w:val="003250EA"/>
    <w:rsid w:val="003421B1"/>
    <w:rsid w:val="0036332F"/>
    <w:rsid w:val="00364A12"/>
    <w:rsid w:val="00374C5B"/>
    <w:rsid w:val="00375D2D"/>
    <w:rsid w:val="003811BC"/>
    <w:rsid w:val="0038671F"/>
    <w:rsid w:val="00392F53"/>
    <w:rsid w:val="003947A8"/>
    <w:rsid w:val="003D464F"/>
    <w:rsid w:val="003D5D1E"/>
    <w:rsid w:val="003F3290"/>
    <w:rsid w:val="003F688C"/>
    <w:rsid w:val="00411CA9"/>
    <w:rsid w:val="00415608"/>
    <w:rsid w:val="00424CAF"/>
    <w:rsid w:val="0043039E"/>
    <w:rsid w:val="00434D23"/>
    <w:rsid w:val="004403CB"/>
    <w:rsid w:val="00453C2F"/>
    <w:rsid w:val="00454168"/>
    <w:rsid w:val="00454C0B"/>
    <w:rsid w:val="0046226E"/>
    <w:rsid w:val="00474FC2"/>
    <w:rsid w:val="00492923"/>
    <w:rsid w:val="004A1501"/>
    <w:rsid w:val="004A615C"/>
    <w:rsid w:val="004B44CC"/>
    <w:rsid w:val="004B4510"/>
    <w:rsid w:val="004C0D7E"/>
    <w:rsid w:val="004C156C"/>
    <w:rsid w:val="004C174A"/>
    <w:rsid w:val="004C72D3"/>
    <w:rsid w:val="0050022F"/>
    <w:rsid w:val="00500EFA"/>
    <w:rsid w:val="00504706"/>
    <w:rsid w:val="00506322"/>
    <w:rsid w:val="00507BBD"/>
    <w:rsid w:val="005364B6"/>
    <w:rsid w:val="00537DB3"/>
    <w:rsid w:val="005407D6"/>
    <w:rsid w:val="00542F06"/>
    <w:rsid w:val="00545698"/>
    <w:rsid w:val="0055332B"/>
    <w:rsid w:val="00553EC8"/>
    <w:rsid w:val="0056402C"/>
    <w:rsid w:val="005705F7"/>
    <w:rsid w:val="00570B1D"/>
    <w:rsid w:val="00574140"/>
    <w:rsid w:val="005762CF"/>
    <w:rsid w:val="005842A0"/>
    <w:rsid w:val="00590834"/>
    <w:rsid w:val="00590E7F"/>
    <w:rsid w:val="00593C9C"/>
    <w:rsid w:val="005A505E"/>
    <w:rsid w:val="005A62E3"/>
    <w:rsid w:val="005B231F"/>
    <w:rsid w:val="005C55F7"/>
    <w:rsid w:val="005D7D49"/>
    <w:rsid w:val="005E00BC"/>
    <w:rsid w:val="005E63B8"/>
    <w:rsid w:val="005F350B"/>
    <w:rsid w:val="00603752"/>
    <w:rsid w:val="00632F05"/>
    <w:rsid w:val="0063723B"/>
    <w:rsid w:val="00647413"/>
    <w:rsid w:val="006502BE"/>
    <w:rsid w:val="0067437D"/>
    <w:rsid w:val="006A1CA4"/>
    <w:rsid w:val="006A7895"/>
    <w:rsid w:val="006B302C"/>
    <w:rsid w:val="006C1394"/>
    <w:rsid w:val="006C1C03"/>
    <w:rsid w:val="006C7B02"/>
    <w:rsid w:val="006D2592"/>
    <w:rsid w:val="006F58EC"/>
    <w:rsid w:val="00705AB4"/>
    <w:rsid w:val="00706233"/>
    <w:rsid w:val="007251EA"/>
    <w:rsid w:val="007340D7"/>
    <w:rsid w:val="007472BD"/>
    <w:rsid w:val="00755A3D"/>
    <w:rsid w:val="007675B1"/>
    <w:rsid w:val="007732AF"/>
    <w:rsid w:val="007807FD"/>
    <w:rsid w:val="00785C4E"/>
    <w:rsid w:val="00797EF1"/>
    <w:rsid w:val="007A3246"/>
    <w:rsid w:val="007A64C5"/>
    <w:rsid w:val="007A719D"/>
    <w:rsid w:val="007B1B2B"/>
    <w:rsid w:val="007C59D2"/>
    <w:rsid w:val="007D1094"/>
    <w:rsid w:val="007E4326"/>
    <w:rsid w:val="007F0344"/>
    <w:rsid w:val="007F7EA0"/>
    <w:rsid w:val="008049F7"/>
    <w:rsid w:val="00807293"/>
    <w:rsid w:val="0083750F"/>
    <w:rsid w:val="008428CF"/>
    <w:rsid w:val="00846B2C"/>
    <w:rsid w:val="0085213A"/>
    <w:rsid w:val="008565FD"/>
    <w:rsid w:val="00857C6F"/>
    <w:rsid w:val="00860738"/>
    <w:rsid w:val="00861B2E"/>
    <w:rsid w:val="00861F87"/>
    <w:rsid w:val="008657E3"/>
    <w:rsid w:val="00867CED"/>
    <w:rsid w:val="00874503"/>
    <w:rsid w:val="008760D4"/>
    <w:rsid w:val="00883B55"/>
    <w:rsid w:val="0089337A"/>
    <w:rsid w:val="008A248F"/>
    <w:rsid w:val="008A3D68"/>
    <w:rsid w:val="008A4809"/>
    <w:rsid w:val="008B402E"/>
    <w:rsid w:val="008B7E0A"/>
    <w:rsid w:val="008C27C1"/>
    <w:rsid w:val="008D6664"/>
    <w:rsid w:val="008D7CDB"/>
    <w:rsid w:val="008E100E"/>
    <w:rsid w:val="008E2274"/>
    <w:rsid w:val="008E4BA9"/>
    <w:rsid w:val="008E7A27"/>
    <w:rsid w:val="008E7D17"/>
    <w:rsid w:val="008F157E"/>
    <w:rsid w:val="00906985"/>
    <w:rsid w:val="009304D6"/>
    <w:rsid w:val="0093082E"/>
    <w:rsid w:val="0093213F"/>
    <w:rsid w:val="00957EBB"/>
    <w:rsid w:val="00971D27"/>
    <w:rsid w:val="009775F5"/>
    <w:rsid w:val="00984DA5"/>
    <w:rsid w:val="00991E04"/>
    <w:rsid w:val="00994864"/>
    <w:rsid w:val="00995B30"/>
    <w:rsid w:val="0099776A"/>
    <w:rsid w:val="009A256E"/>
    <w:rsid w:val="009B1CF7"/>
    <w:rsid w:val="009B7622"/>
    <w:rsid w:val="009D07DC"/>
    <w:rsid w:val="009D3BBF"/>
    <w:rsid w:val="009F46A7"/>
    <w:rsid w:val="00A127EB"/>
    <w:rsid w:val="00A1282E"/>
    <w:rsid w:val="00A14247"/>
    <w:rsid w:val="00A27866"/>
    <w:rsid w:val="00A353A9"/>
    <w:rsid w:val="00A40D57"/>
    <w:rsid w:val="00A44493"/>
    <w:rsid w:val="00A53760"/>
    <w:rsid w:val="00A708BC"/>
    <w:rsid w:val="00A83F25"/>
    <w:rsid w:val="00A85997"/>
    <w:rsid w:val="00AA2791"/>
    <w:rsid w:val="00AA4A65"/>
    <w:rsid w:val="00AA4C7C"/>
    <w:rsid w:val="00AA6DC9"/>
    <w:rsid w:val="00AA791D"/>
    <w:rsid w:val="00AB4CD0"/>
    <w:rsid w:val="00AC4EE5"/>
    <w:rsid w:val="00AC61EE"/>
    <w:rsid w:val="00AC66C4"/>
    <w:rsid w:val="00AC7086"/>
    <w:rsid w:val="00AD3620"/>
    <w:rsid w:val="00AD6607"/>
    <w:rsid w:val="00AE26F5"/>
    <w:rsid w:val="00AE3136"/>
    <w:rsid w:val="00AE3A33"/>
    <w:rsid w:val="00AE7480"/>
    <w:rsid w:val="00B04982"/>
    <w:rsid w:val="00B135CE"/>
    <w:rsid w:val="00B339B8"/>
    <w:rsid w:val="00B346A7"/>
    <w:rsid w:val="00B36EC7"/>
    <w:rsid w:val="00B43970"/>
    <w:rsid w:val="00B50A34"/>
    <w:rsid w:val="00B54C38"/>
    <w:rsid w:val="00B5613E"/>
    <w:rsid w:val="00B57A61"/>
    <w:rsid w:val="00B57CB1"/>
    <w:rsid w:val="00B6495A"/>
    <w:rsid w:val="00B77DCE"/>
    <w:rsid w:val="00B81B0E"/>
    <w:rsid w:val="00B87CA9"/>
    <w:rsid w:val="00B952F6"/>
    <w:rsid w:val="00B9666E"/>
    <w:rsid w:val="00BB2310"/>
    <w:rsid w:val="00BB2EF5"/>
    <w:rsid w:val="00BB3512"/>
    <w:rsid w:val="00BB3C75"/>
    <w:rsid w:val="00BC0F3E"/>
    <w:rsid w:val="00BC107A"/>
    <w:rsid w:val="00BF1397"/>
    <w:rsid w:val="00BF43C8"/>
    <w:rsid w:val="00BF522D"/>
    <w:rsid w:val="00BF7C97"/>
    <w:rsid w:val="00C0214A"/>
    <w:rsid w:val="00C030C1"/>
    <w:rsid w:val="00C1562F"/>
    <w:rsid w:val="00C162F2"/>
    <w:rsid w:val="00C16D4C"/>
    <w:rsid w:val="00C6717B"/>
    <w:rsid w:val="00C71380"/>
    <w:rsid w:val="00C9003C"/>
    <w:rsid w:val="00C97ECA"/>
    <w:rsid w:val="00CA1160"/>
    <w:rsid w:val="00CA4ACF"/>
    <w:rsid w:val="00CA702E"/>
    <w:rsid w:val="00CA7350"/>
    <w:rsid w:val="00CB639D"/>
    <w:rsid w:val="00CD51E6"/>
    <w:rsid w:val="00CD64C2"/>
    <w:rsid w:val="00CE2490"/>
    <w:rsid w:val="00CE433B"/>
    <w:rsid w:val="00D22363"/>
    <w:rsid w:val="00D259F0"/>
    <w:rsid w:val="00D30CEA"/>
    <w:rsid w:val="00D37F8A"/>
    <w:rsid w:val="00D52E02"/>
    <w:rsid w:val="00D5361D"/>
    <w:rsid w:val="00D71D8E"/>
    <w:rsid w:val="00D7237C"/>
    <w:rsid w:val="00D724D0"/>
    <w:rsid w:val="00D80DD5"/>
    <w:rsid w:val="00D9281A"/>
    <w:rsid w:val="00D97C38"/>
    <w:rsid w:val="00DA3404"/>
    <w:rsid w:val="00DA524B"/>
    <w:rsid w:val="00DB471D"/>
    <w:rsid w:val="00DB6515"/>
    <w:rsid w:val="00DC5D01"/>
    <w:rsid w:val="00DD1863"/>
    <w:rsid w:val="00DD3349"/>
    <w:rsid w:val="00DD54E1"/>
    <w:rsid w:val="00DD6747"/>
    <w:rsid w:val="00DE147B"/>
    <w:rsid w:val="00DE1FBC"/>
    <w:rsid w:val="00DE2405"/>
    <w:rsid w:val="00DE5C3D"/>
    <w:rsid w:val="00DF51C6"/>
    <w:rsid w:val="00E02500"/>
    <w:rsid w:val="00E039A1"/>
    <w:rsid w:val="00E12ED8"/>
    <w:rsid w:val="00E152FE"/>
    <w:rsid w:val="00E162C9"/>
    <w:rsid w:val="00E3005D"/>
    <w:rsid w:val="00E30491"/>
    <w:rsid w:val="00E31873"/>
    <w:rsid w:val="00E473ED"/>
    <w:rsid w:val="00E47DAF"/>
    <w:rsid w:val="00E62550"/>
    <w:rsid w:val="00E65B09"/>
    <w:rsid w:val="00E83116"/>
    <w:rsid w:val="00E914E5"/>
    <w:rsid w:val="00E91B86"/>
    <w:rsid w:val="00EA4366"/>
    <w:rsid w:val="00EA6CEC"/>
    <w:rsid w:val="00EA7AC2"/>
    <w:rsid w:val="00EB315B"/>
    <w:rsid w:val="00EB51F1"/>
    <w:rsid w:val="00EC000C"/>
    <w:rsid w:val="00EE4AAA"/>
    <w:rsid w:val="00EF2FD5"/>
    <w:rsid w:val="00EF659B"/>
    <w:rsid w:val="00F03D8A"/>
    <w:rsid w:val="00F11041"/>
    <w:rsid w:val="00F11473"/>
    <w:rsid w:val="00F17BD8"/>
    <w:rsid w:val="00F253C5"/>
    <w:rsid w:val="00F270C0"/>
    <w:rsid w:val="00F30624"/>
    <w:rsid w:val="00F3313A"/>
    <w:rsid w:val="00F4717F"/>
    <w:rsid w:val="00F5301B"/>
    <w:rsid w:val="00F55CE3"/>
    <w:rsid w:val="00F608D7"/>
    <w:rsid w:val="00F74175"/>
    <w:rsid w:val="00F90AA1"/>
    <w:rsid w:val="00F92A04"/>
    <w:rsid w:val="00FA2E56"/>
    <w:rsid w:val="00FA4972"/>
    <w:rsid w:val="00FA5291"/>
    <w:rsid w:val="00FB4521"/>
    <w:rsid w:val="00FD7864"/>
    <w:rsid w:val="00FF211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B5B1"/>
  <w15:chartTrackingRefBased/>
  <w15:docId w15:val="{062BD893-1FF0-4348-817A-1D0344DE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EB51F1"/>
  </w:style>
  <w:style w:type="character" w:customStyle="1" w:styleId="citation-268">
    <w:name w:val="citation-268"/>
    <w:basedOn w:val="Absatz-Standardschriftart"/>
    <w:rsid w:val="00D80DD5"/>
  </w:style>
  <w:style w:type="character" w:customStyle="1" w:styleId="citation-267">
    <w:name w:val="citation-267"/>
    <w:basedOn w:val="Absatz-Standardschriftart"/>
    <w:rsid w:val="00D80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ziegler/Library/Mobile%20Documents/com~apple~CloudDocs/Bewerbungsphase%20Sommer%202027/Anschreiben%20-%20Gro&#776;nig%20&amp;%20Kollegen%20AG%20(Rating%205)%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Anschreiben - Grönig &amp; Kollegen AG (Rating 5) .dotx</Template>
  <TotalTime>0</TotalTime>
  <Pages>1</Pages>
  <Words>588</Words>
  <Characters>3152</Characters>
  <Application>Microsoft Office Word</Application>
  <DocSecurity>0</DocSecurity>
  <Lines>53</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Ziegler</dc:creator>
  <cp:keywords/>
  <dc:description/>
  <cp:lastModifiedBy>Samuel Ziegler</cp:lastModifiedBy>
  <cp:revision>29</cp:revision>
  <dcterms:created xsi:type="dcterms:W3CDTF">2026-07-25T10:42:00Z</dcterms:created>
  <dcterms:modified xsi:type="dcterms:W3CDTF">2026-07-31T11:35:00Z</dcterms:modified>
</cp:coreProperties>
</file>