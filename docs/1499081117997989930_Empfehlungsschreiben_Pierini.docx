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tblpY="1"/>
        <w:tblOverlap w:val="never"/>
        <w:tblW w:w="0" w:type="auto"/>
        <w:tblLayout w:type="fixed"/>
        <w:tblCellMar>
          <w:left w:w="0" w:type="dxa"/>
          <w:right w:w="0" w:type="dxa"/>
        </w:tblCellMar>
        <w:tblLook w:val="0000" w:firstRow="0" w:lastRow="0" w:firstColumn="0" w:lastColumn="0" w:noHBand="0" w:noVBand="0"/>
      </w:tblPr>
      <w:tblGrid>
        <w:gridCol w:w="4798"/>
      </w:tblGrid>
      <w:tr w:rsidR="000D0E41" w:rsidRPr="007643D1" w14:paraId="590937E7" w14:textId="77777777" w:rsidTr="00DA02F7">
        <w:trPr>
          <w:trHeight w:hRule="exact" w:val="239"/>
        </w:trPr>
        <w:tc>
          <w:tcPr>
            <w:tcW w:w="4798" w:type="dxa"/>
          </w:tcPr>
          <w:p w14:paraId="141A8912" w14:textId="39958F96" w:rsidR="000D0E41" w:rsidRPr="007643D1" w:rsidRDefault="006F571E" w:rsidP="00DA02F7">
            <w:pPr>
              <w:pStyle w:val="Adresszeile"/>
            </w:pPr>
            <w:r w:rsidRPr="007643D1">
              <w:t xml:space="preserve">Hochschule für Wirtschaft und Recht Berlin • </w:t>
            </w:r>
            <w:r>
              <w:fldChar w:fldCharType="begin"/>
            </w:r>
            <w:r>
              <w:instrText xml:space="preserve"> DOCPROPERTY "str_de_kurz" \* MERGEFORMAT </w:instrText>
            </w:r>
            <w:r>
              <w:fldChar w:fldCharType="separate"/>
            </w:r>
            <w:proofErr w:type="spellStart"/>
            <w:r w:rsidR="001C599E" w:rsidRPr="007643D1">
              <w:t>Badensche</w:t>
            </w:r>
            <w:proofErr w:type="spellEnd"/>
            <w:r w:rsidR="001C599E" w:rsidRPr="007643D1">
              <w:t xml:space="preserve"> Straße 52</w:t>
            </w:r>
            <w:r>
              <w:fldChar w:fldCharType="end"/>
            </w:r>
            <w:r w:rsidRPr="007643D1">
              <w:t xml:space="preserve"> • </w:t>
            </w:r>
            <w:fldSimple w:instr=" DOCPROPERTY &quot;ort&quot; \* MERGEFORMAT ">
              <w:r w:rsidR="001C599E" w:rsidRPr="007643D1">
                <w:t>10825 Berlin</w:t>
              </w:r>
            </w:fldSimple>
          </w:p>
        </w:tc>
      </w:tr>
      <w:tr w:rsidR="00B932B0" w:rsidRPr="007643D1" w14:paraId="0BB09635" w14:textId="77777777" w:rsidTr="002E1F8B">
        <w:trPr>
          <w:trHeight w:hRule="exact" w:val="1456"/>
        </w:trPr>
        <w:tc>
          <w:tcPr>
            <w:tcW w:w="4798" w:type="dxa"/>
          </w:tcPr>
          <w:p w14:paraId="311A3F52" w14:textId="77777777" w:rsidR="00B932B0" w:rsidRDefault="00B932B0" w:rsidP="00DA02F7">
            <w:pPr>
              <w:pStyle w:val="HTMLVorformatiert"/>
              <w:jc w:val="both"/>
              <w:rPr>
                <w:rFonts w:ascii="Helvetica" w:hAnsi="Helvetica" w:cs="Helvetica"/>
                <w:color w:val="000000"/>
                <w:sz w:val="24"/>
                <w:szCs w:val="24"/>
              </w:rPr>
            </w:pPr>
          </w:p>
          <w:p w14:paraId="6BDCAB9D" w14:textId="54318BDD" w:rsidR="0075116F" w:rsidRPr="007643D1" w:rsidRDefault="002E1F8B" w:rsidP="002E1F8B">
            <w:pPr>
              <w:pStyle w:val="HTMLVorformatiert"/>
              <w:rPr>
                <w:rFonts w:ascii="Helvetica" w:hAnsi="Helvetica" w:cs="Helvetica"/>
                <w:color w:val="000000"/>
                <w:sz w:val="24"/>
                <w:szCs w:val="24"/>
              </w:rPr>
            </w:pPr>
            <w:r w:rsidRPr="00AA4BBD">
              <w:rPr>
                <w:rFonts w:ascii="Helvetica" w:hAnsi="Helvetica" w:cs="Helvetica"/>
                <w:color w:val="000000"/>
                <w:sz w:val="22"/>
                <w:szCs w:val="22"/>
              </w:rPr>
              <w:t>Friedrich-Ebert-Stiftung</w:t>
            </w:r>
            <w:r w:rsidRPr="00AA4BBD">
              <w:rPr>
                <w:rFonts w:ascii="Helvetica" w:hAnsi="Helvetica" w:cs="Helvetica"/>
                <w:color w:val="000000"/>
                <w:sz w:val="22"/>
                <w:szCs w:val="22"/>
              </w:rPr>
              <w:br/>
              <w:t>Studienförderung</w:t>
            </w:r>
            <w:r w:rsidRPr="00AA4BBD">
              <w:rPr>
                <w:rFonts w:ascii="Helvetica" w:hAnsi="Helvetica" w:cs="Helvetica"/>
                <w:color w:val="000000"/>
                <w:sz w:val="22"/>
                <w:szCs w:val="22"/>
              </w:rPr>
              <w:br/>
              <w:t>Godesberger Allee 149</w:t>
            </w:r>
            <w:r w:rsidRPr="00AA4BBD">
              <w:rPr>
                <w:rFonts w:ascii="Helvetica" w:hAnsi="Helvetica" w:cs="Helvetica"/>
                <w:color w:val="000000"/>
                <w:sz w:val="22"/>
                <w:szCs w:val="22"/>
              </w:rPr>
              <w:br/>
              <w:t>53175 Bonn</w:t>
            </w:r>
          </w:p>
        </w:tc>
      </w:tr>
    </w:tbl>
    <w:p w14:paraId="3A06983E" w14:textId="70F6C590" w:rsidR="005561EE" w:rsidRPr="007643D1" w:rsidRDefault="006F571E" w:rsidP="0042123A">
      <w:pPr>
        <w:pStyle w:val="Datum"/>
        <w:spacing w:before="1120"/>
        <w:jc w:val="right"/>
      </w:pPr>
      <w:r w:rsidRPr="007643D1">
        <w:br w:type="textWrapping" w:clear="all"/>
      </w:r>
      <w:r w:rsidR="0042123A">
        <w:t>29</w:t>
      </w:r>
      <w:r w:rsidR="005561EE">
        <w:t>.</w:t>
      </w:r>
      <w:r w:rsidR="0042123A">
        <w:t>April</w:t>
      </w:r>
      <w:r w:rsidR="005561EE" w:rsidRPr="007643D1">
        <w:t xml:space="preserve"> 202</w:t>
      </w:r>
      <w:r w:rsidR="005561EE">
        <w:t>6</w:t>
      </w:r>
    </w:p>
    <w:p w14:paraId="2A0B674E" w14:textId="77777777" w:rsidR="005561EE" w:rsidRPr="007643D1" w:rsidRDefault="005561EE" w:rsidP="005561EE">
      <w:pPr>
        <w:pStyle w:val="Anrede"/>
        <w:spacing w:before="0" w:after="0" w:line="276" w:lineRule="auto"/>
      </w:pPr>
    </w:p>
    <w:p w14:paraId="1286F195" w14:textId="2BD1BBBB" w:rsidR="005561EE" w:rsidRPr="007643D1" w:rsidRDefault="002E1F8B" w:rsidP="005561EE">
      <w:pPr>
        <w:spacing w:line="276" w:lineRule="auto"/>
        <w:jc w:val="both"/>
        <w:rPr>
          <w:rFonts w:cs="Arial"/>
          <w:b/>
          <w:color w:val="000000"/>
          <w:szCs w:val="22"/>
        </w:rPr>
      </w:pPr>
      <w:r>
        <w:rPr>
          <w:rFonts w:cs="Arial"/>
          <w:b/>
          <w:color w:val="000000"/>
          <w:szCs w:val="22"/>
        </w:rPr>
        <w:t>Empfehlungs</w:t>
      </w:r>
      <w:r w:rsidR="005561EE">
        <w:rPr>
          <w:rFonts w:cs="Arial"/>
          <w:b/>
          <w:color w:val="000000"/>
          <w:szCs w:val="22"/>
        </w:rPr>
        <w:t>schreiben für Herrn</w:t>
      </w:r>
      <w:r w:rsidR="005561EE" w:rsidRPr="007643D1">
        <w:rPr>
          <w:rFonts w:cs="Arial"/>
          <w:b/>
          <w:color w:val="000000"/>
          <w:szCs w:val="22"/>
        </w:rPr>
        <w:t xml:space="preserve"> </w:t>
      </w:r>
      <w:r w:rsidR="0042123A">
        <w:rPr>
          <w:rFonts w:cs="Arial"/>
          <w:b/>
          <w:color w:val="000000"/>
          <w:szCs w:val="22"/>
        </w:rPr>
        <w:t>David Pierini</w:t>
      </w:r>
    </w:p>
    <w:p w14:paraId="5DEE973A" w14:textId="77777777" w:rsidR="005561EE" w:rsidRPr="007643D1" w:rsidRDefault="005561EE" w:rsidP="005561EE">
      <w:pPr>
        <w:spacing w:line="276" w:lineRule="auto"/>
        <w:jc w:val="both"/>
        <w:rPr>
          <w:rFonts w:cs="Arial"/>
          <w:b/>
          <w:color w:val="000000"/>
          <w:szCs w:val="22"/>
        </w:rPr>
      </w:pPr>
    </w:p>
    <w:p w14:paraId="252C6B75" w14:textId="77777777" w:rsidR="005561EE" w:rsidRDefault="005561EE" w:rsidP="005561EE">
      <w:pPr>
        <w:spacing w:line="276" w:lineRule="auto"/>
        <w:jc w:val="both"/>
        <w:rPr>
          <w:rFonts w:cs="Arial"/>
          <w:color w:val="000000"/>
          <w:szCs w:val="22"/>
        </w:rPr>
      </w:pPr>
      <w:r w:rsidRPr="00AF4B5E">
        <w:rPr>
          <w:rFonts w:cs="Arial"/>
          <w:color w:val="000000"/>
          <w:szCs w:val="22"/>
        </w:rPr>
        <w:t>Sehr geehrte Damen und Herren,</w:t>
      </w:r>
    </w:p>
    <w:p w14:paraId="342323BF" w14:textId="77777777" w:rsidR="005561EE" w:rsidRPr="00AF4B5E" w:rsidRDefault="005561EE" w:rsidP="005561EE">
      <w:pPr>
        <w:spacing w:line="276" w:lineRule="auto"/>
        <w:jc w:val="both"/>
        <w:rPr>
          <w:rFonts w:cs="Arial"/>
          <w:color w:val="000000"/>
          <w:szCs w:val="22"/>
        </w:rPr>
      </w:pPr>
    </w:p>
    <w:p w14:paraId="2E154B0E" w14:textId="481AB77C" w:rsidR="0042123A" w:rsidRDefault="002E1F8B" w:rsidP="005561EE">
      <w:pPr>
        <w:spacing w:line="276" w:lineRule="auto"/>
        <w:jc w:val="both"/>
        <w:rPr>
          <w:rFonts w:cs="Arial"/>
          <w:color w:val="000000"/>
          <w:szCs w:val="22"/>
        </w:rPr>
      </w:pPr>
      <w:r w:rsidRPr="002E1F8B">
        <w:rPr>
          <w:rFonts w:cs="Arial"/>
          <w:color w:val="000000"/>
          <w:szCs w:val="22"/>
        </w:rPr>
        <w:t>hiermit möchte ich Ihnen Herrn David Pierini wärmstens empfehlen und seine Bewerbung um ein Stipendium der Friedrich-Ebert-Stiftung nachdrücklich unterstützen. Herr Pierini hat meine Lehrveranstaltung „Theorie der Wirtschaftspolitik" mit der Bestnote 1,0 abgeschlossen. Bereits im Verlauf des Seminars wurde deutlich, dass er analytische Schärfe, intellektuelle Neugier und wissenschaftliche Eigenständigkeit mitbringt, die ich bei Studierenden seines Jahrgangs selten antreffe. Komplexe wirtschaftspolitische Fragestellungen erfasst er schnell, hinterfragt sie kritisch und ordnet sie sicher in größere Zusammenhänge ein. Dabei begreift er Wirtschaftspolitik nicht als bloße Theorie, sondern als Instrument zur Gestaltung gesellschaftlicher Realität</w:t>
      </w:r>
      <w:r w:rsidR="00877EC0">
        <w:rPr>
          <w:rFonts w:cs="Arial"/>
          <w:color w:val="000000"/>
          <w:szCs w:val="22"/>
        </w:rPr>
        <w:t>,</w:t>
      </w:r>
      <w:r w:rsidRPr="002E1F8B">
        <w:rPr>
          <w:rFonts w:cs="Arial"/>
          <w:color w:val="000000"/>
          <w:szCs w:val="22"/>
        </w:rPr>
        <w:t xml:space="preserve"> sein Interesse an Fragen sozialer Gerechtigkeit und politischer Steuerbarkeit wirtschaftlicher Prozesse ist in seinen Beiträgen stets spürbar.</w:t>
      </w:r>
    </w:p>
    <w:p w14:paraId="559CC872" w14:textId="77777777" w:rsidR="002E1F8B" w:rsidRPr="00AF4B5E" w:rsidRDefault="002E1F8B" w:rsidP="005561EE">
      <w:pPr>
        <w:spacing w:line="276" w:lineRule="auto"/>
        <w:jc w:val="both"/>
        <w:rPr>
          <w:rFonts w:cs="Arial"/>
          <w:color w:val="000000"/>
          <w:szCs w:val="22"/>
        </w:rPr>
      </w:pPr>
    </w:p>
    <w:p w14:paraId="2E2751CA" w14:textId="67113543" w:rsidR="0042123A" w:rsidRDefault="002E1F8B" w:rsidP="005561EE">
      <w:pPr>
        <w:spacing w:line="276" w:lineRule="auto"/>
        <w:jc w:val="both"/>
        <w:rPr>
          <w:rFonts w:cs="Arial"/>
          <w:color w:val="000000"/>
          <w:szCs w:val="22"/>
        </w:rPr>
      </w:pPr>
      <w:r w:rsidRPr="002E1F8B">
        <w:rPr>
          <w:rFonts w:cs="Arial"/>
          <w:color w:val="000000"/>
          <w:szCs w:val="22"/>
        </w:rPr>
        <w:t xml:space="preserve">Besonders hervorzuheben ist seine eigenständige und fachlich tiefgehende Auseinandersetzung mit Fragen der sozial-ökologischen Transformation. Im Rahmen seines Referats zum </w:t>
      </w:r>
      <w:r>
        <w:rPr>
          <w:rFonts w:cs="Arial"/>
          <w:color w:val="000000"/>
          <w:szCs w:val="22"/>
        </w:rPr>
        <w:t>Thema</w:t>
      </w:r>
      <w:r w:rsidRPr="002E1F8B">
        <w:rPr>
          <w:rFonts w:cs="Arial"/>
          <w:color w:val="000000"/>
          <w:szCs w:val="22"/>
        </w:rPr>
        <w:t xml:space="preserve"> „De-Growth vs. Green New Deal" beschränkte er sich nicht auf die Aufarbeitung der Seminarlektüre, sondern organisierte ein Interview mit dem US-Ökonomen Robert Pollin, um offene Fragen zur praktischen Umsetzung ökologischer Investitionsprogramme zu vertiefen. Diese Initiative ging weit über die üblichen Anforderungen hinaus und bereicherte die Seminardiskussion erheblich. Es zeigt exemplarisch seine Fähigkeit, theoretische Debatten eigenständig mit wirtschaftspolitischer Praxis zu verknüpfen.</w:t>
      </w:r>
    </w:p>
    <w:p w14:paraId="129CD592" w14:textId="77777777" w:rsidR="002E1F8B" w:rsidRPr="00AF4B5E" w:rsidRDefault="002E1F8B" w:rsidP="005561EE">
      <w:pPr>
        <w:spacing w:line="276" w:lineRule="auto"/>
        <w:jc w:val="both"/>
        <w:rPr>
          <w:rFonts w:cs="Arial"/>
          <w:color w:val="000000"/>
          <w:szCs w:val="22"/>
        </w:rPr>
      </w:pPr>
    </w:p>
    <w:p w14:paraId="3C30D132" w14:textId="1DC986AD" w:rsidR="0042123A" w:rsidRDefault="002E1F8B" w:rsidP="005561EE">
      <w:pPr>
        <w:spacing w:line="276" w:lineRule="auto"/>
        <w:jc w:val="both"/>
        <w:rPr>
          <w:rFonts w:cs="Arial"/>
          <w:color w:val="000000"/>
          <w:szCs w:val="22"/>
        </w:rPr>
      </w:pPr>
      <w:r w:rsidRPr="002E1F8B">
        <w:rPr>
          <w:rFonts w:cs="Arial"/>
          <w:color w:val="000000"/>
          <w:szCs w:val="22"/>
        </w:rPr>
        <w:t xml:space="preserve">Auch im persönlichen Umgang habe ich Herrn Pierini als außerordentlich reflektierten und konstruktiven Studenten erlebt. Er vertritt seine Positionen klar und argumentativ fundiert, bleibt dabei jedoch offen für Gegenargumente und andere Perspektiven. Seine Beiträge sind nicht selbstbezogen, sondern stets anschlussfähig. Diese Kombination aus fachlicher Stärke und kooperativem Auftreten macht ihn aus meiner Sicht auch als Mitglied einer </w:t>
      </w:r>
      <w:proofErr w:type="spellStart"/>
      <w:proofErr w:type="gramStart"/>
      <w:r w:rsidRPr="002E1F8B">
        <w:rPr>
          <w:rFonts w:cs="Arial"/>
          <w:color w:val="000000"/>
          <w:szCs w:val="22"/>
        </w:rPr>
        <w:t>Stipendiat:innengruppe</w:t>
      </w:r>
      <w:proofErr w:type="spellEnd"/>
      <w:proofErr w:type="gramEnd"/>
      <w:r w:rsidRPr="002E1F8B">
        <w:rPr>
          <w:rFonts w:cs="Arial"/>
          <w:color w:val="000000"/>
          <w:szCs w:val="22"/>
        </w:rPr>
        <w:t xml:space="preserve"> zu einer Bereicherung.</w:t>
      </w:r>
    </w:p>
    <w:p w14:paraId="7F29940D" w14:textId="77777777" w:rsidR="0042123A" w:rsidRDefault="0042123A" w:rsidP="005561EE">
      <w:pPr>
        <w:spacing w:line="276" w:lineRule="auto"/>
        <w:jc w:val="both"/>
        <w:rPr>
          <w:rFonts w:cs="Arial"/>
          <w:color w:val="000000"/>
          <w:szCs w:val="22"/>
        </w:rPr>
      </w:pPr>
    </w:p>
    <w:p w14:paraId="7630D427" w14:textId="631D4F3A" w:rsidR="005561EE" w:rsidRDefault="002E1F8B" w:rsidP="005561EE">
      <w:pPr>
        <w:spacing w:line="276" w:lineRule="auto"/>
        <w:jc w:val="both"/>
        <w:rPr>
          <w:rFonts w:cs="Arial"/>
          <w:color w:val="000000"/>
          <w:szCs w:val="22"/>
        </w:rPr>
      </w:pPr>
      <w:r w:rsidRPr="002E1F8B">
        <w:rPr>
          <w:rFonts w:cs="Arial"/>
          <w:color w:val="000000"/>
          <w:szCs w:val="22"/>
        </w:rPr>
        <w:t>Unter den Studierenden, die mir in dieser Lehrveranstaltung begegnet sind, ragt Herr Pierini deutlich hervor</w:t>
      </w:r>
      <w:r w:rsidR="00877EC0">
        <w:rPr>
          <w:rFonts w:cs="Arial"/>
          <w:color w:val="000000"/>
          <w:szCs w:val="22"/>
        </w:rPr>
        <w:t>,</w:t>
      </w:r>
      <w:r w:rsidRPr="002E1F8B">
        <w:rPr>
          <w:rFonts w:cs="Arial"/>
          <w:color w:val="000000"/>
          <w:szCs w:val="22"/>
        </w:rPr>
        <w:t xml:space="preserve"> ich empfehle seine Aufnahme in die Grundförderung der Friedrich-Ebert-Stiftung ausdrücklich und ohne Vorbehalt.</w:t>
      </w:r>
    </w:p>
    <w:p w14:paraId="5CFEB798" w14:textId="77777777" w:rsidR="002E1F8B" w:rsidRDefault="002E1F8B" w:rsidP="005561EE">
      <w:pPr>
        <w:spacing w:line="276" w:lineRule="auto"/>
        <w:jc w:val="both"/>
        <w:rPr>
          <w:rFonts w:cs="Arial"/>
          <w:color w:val="000000"/>
          <w:szCs w:val="22"/>
        </w:rPr>
      </w:pPr>
    </w:p>
    <w:p w14:paraId="58FC1BC7" w14:textId="2AFB4C9A" w:rsidR="005561EE" w:rsidRDefault="002E1F8B" w:rsidP="005561EE">
      <w:pPr>
        <w:spacing w:line="276" w:lineRule="auto"/>
        <w:jc w:val="both"/>
        <w:rPr>
          <w:rFonts w:cs="Arial"/>
          <w:color w:val="000000"/>
          <w:szCs w:val="22"/>
        </w:rPr>
      </w:pPr>
      <w:r w:rsidRPr="002E1F8B">
        <w:rPr>
          <w:rFonts w:cs="Arial"/>
          <w:color w:val="000000"/>
          <w:szCs w:val="22"/>
        </w:rPr>
        <w:t>Für Rückfragen stehe ich jederzeit unter den angegebenen Kontaktinformationen zur Verfügung.</w:t>
      </w:r>
    </w:p>
    <w:p w14:paraId="5AC28FF6" w14:textId="77777777" w:rsidR="005561EE" w:rsidRDefault="005561EE" w:rsidP="005561EE">
      <w:pPr>
        <w:spacing w:line="276" w:lineRule="auto"/>
        <w:jc w:val="both"/>
        <w:rPr>
          <w:rFonts w:cs="Arial"/>
          <w:color w:val="000000"/>
          <w:szCs w:val="22"/>
        </w:rPr>
      </w:pPr>
    </w:p>
    <w:p w14:paraId="7519B511" w14:textId="77777777" w:rsidR="005561EE" w:rsidRDefault="005561EE" w:rsidP="005561EE">
      <w:pPr>
        <w:spacing w:line="276" w:lineRule="auto"/>
        <w:jc w:val="both"/>
        <w:rPr>
          <w:rFonts w:cs="Arial"/>
          <w:color w:val="000000"/>
          <w:szCs w:val="22"/>
        </w:rPr>
      </w:pPr>
      <w:r w:rsidRPr="008B7B12">
        <w:rPr>
          <w:rFonts w:cs="Arial"/>
          <w:color w:val="000000"/>
          <w:szCs w:val="22"/>
        </w:rPr>
        <w:t>Mit freundlichen Grüßen,</w:t>
      </w:r>
    </w:p>
    <w:p w14:paraId="36B5EEF9" w14:textId="77777777" w:rsidR="002E1F8B" w:rsidRPr="007643D1" w:rsidRDefault="002E1F8B" w:rsidP="005561EE">
      <w:pPr>
        <w:spacing w:line="276" w:lineRule="auto"/>
        <w:jc w:val="both"/>
        <w:rPr>
          <w:rFonts w:cs="Arial"/>
          <w:noProof/>
          <w:szCs w:val="22"/>
          <w:lang w:eastAsia="en-GB"/>
        </w:rPr>
      </w:pPr>
    </w:p>
    <w:p w14:paraId="7644522C" w14:textId="77777777" w:rsidR="005561EE" w:rsidRPr="007643D1" w:rsidRDefault="005561EE" w:rsidP="005561EE">
      <w:pPr>
        <w:spacing w:line="276" w:lineRule="auto"/>
        <w:jc w:val="both"/>
        <w:rPr>
          <w:rFonts w:cs="Arial"/>
          <w:color w:val="000000"/>
          <w:szCs w:val="22"/>
        </w:rPr>
      </w:pPr>
    </w:p>
    <w:p w14:paraId="36114BB6" w14:textId="155D8F1D" w:rsidR="005561EE" w:rsidRPr="007643D1" w:rsidRDefault="005561EE" w:rsidP="005561EE">
      <w:pPr>
        <w:spacing w:line="276" w:lineRule="auto"/>
        <w:jc w:val="both"/>
        <w:rPr>
          <w:rFonts w:cs="Arial"/>
          <w:color w:val="000000"/>
          <w:szCs w:val="22"/>
        </w:rPr>
      </w:pPr>
      <w:r w:rsidRPr="007643D1">
        <w:rPr>
          <w:rFonts w:cs="Arial"/>
          <w:color w:val="000000"/>
          <w:szCs w:val="22"/>
        </w:rPr>
        <w:t xml:space="preserve">(Dr. </w:t>
      </w:r>
      <w:r w:rsidR="0042123A">
        <w:rPr>
          <w:rFonts w:cs="Arial"/>
          <w:color w:val="000000"/>
          <w:szCs w:val="22"/>
        </w:rPr>
        <w:t>Benjamin Jungmann</w:t>
      </w:r>
      <w:r w:rsidRPr="007643D1">
        <w:rPr>
          <w:rFonts w:cs="Arial"/>
          <w:color w:val="000000"/>
          <w:szCs w:val="22"/>
        </w:rPr>
        <w:t>)</w:t>
      </w:r>
    </w:p>
    <w:sectPr w:rsidR="005561EE" w:rsidRPr="007643D1">
      <w:headerReference w:type="default" r:id="rId8"/>
      <w:footerReference w:type="even" r:id="rId9"/>
      <w:footerReference w:type="default" r:id="rId10"/>
      <w:headerReference w:type="first" r:id="rId11"/>
      <w:footerReference w:type="first" r:id="rId12"/>
      <w:pgSz w:w="11906" w:h="16838" w:code="9"/>
      <w:pgMar w:top="2722" w:right="3232" w:bottom="1276" w:left="1361" w:header="1015" w:footer="45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9F87F" w14:textId="77777777" w:rsidR="00A41D89" w:rsidRDefault="00A41D89">
      <w:r>
        <w:separator/>
      </w:r>
    </w:p>
  </w:endnote>
  <w:endnote w:type="continuationSeparator" w:id="0">
    <w:p w14:paraId="4B9DF674" w14:textId="77777777" w:rsidR="00A41D89" w:rsidRDefault="00A41D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C76A7" w14:textId="77777777" w:rsidR="000D0E41" w:rsidRDefault="006F571E">
    <w:pPr>
      <w:pStyle w:val="Fuzeile"/>
    </w:pPr>
    <w:r>
      <w:t>Seiten insgesamt</w:t>
    </w:r>
  </w:p>
  <w:p w14:paraId="0560AFE6" w14:textId="20A8E5B2" w:rsidR="000D0E41" w:rsidRDefault="006F571E">
    <w:pPr>
      <w:pStyle w:val="Fuzeile"/>
    </w:pPr>
    <w:r>
      <w:fldChar w:fldCharType="begin"/>
    </w:r>
    <w:r>
      <w:instrText xml:space="preserve"> PAGE  \* MERGEFORMAT </w:instrText>
    </w:r>
    <w:r>
      <w:fldChar w:fldCharType="separate"/>
    </w:r>
    <w:r w:rsidR="001C599E" w:rsidRPr="001C599E">
      <w:rPr>
        <w:rStyle w:val="Seitenzahl"/>
        <w:noProof/>
      </w:rPr>
      <w:t>2</w:t>
    </w:r>
    <w:r>
      <w:fldChar w:fldCharType="end"/>
    </w:r>
    <w:r>
      <w:rPr>
        <w:rStyle w:val="Seitenzahl"/>
      </w:rPr>
      <w:t>/</w:t>
    </w:r>
    <w:fldSimple w:instr=" NUMPAGES  \* MERGEFORMAT ">
      <w:r w:rsidR="001C599E" w:rsidRPr="001C599E">
        <w:rPr>
          <w:rStyle w:val="Seitenzahl"/>
          <w:noProof/>
        </w:rPr>
        <w:t>2</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B7244" w14:textId="6717C482" w:rsidR="000D0E41" w:rsidRDefault="000D0E41">
    <w:pPr>
      <w:pStyle w:val="Fuzeile"/>
    </w:pPr>
  </w:p>
  <w:p w14:paraId="1FEB6C9A" w14:textId="7C5E08FB" w:rsidR="000D0E41" w:rsidRDefault="006F571E">
    <w:pPr>
      <w:pStyle w:val="Fuzeile"/>
    </w:pPr>
    <w:r>
      <w:fldChar w:fldCharType="begin"/>
    </w:r>
    <w:r>
      <w:instrText xml:space="preserve"> PAGE  \* MERGEFORMAT </w:instrText>
    </w:r>
    <w:r>
      <w:fldChar w:fldCharType="separate"/>
    </w:r>
    <w:r w:rsidR="0056192F" w:rsidRPr="0056192F">
      <w:rPr>
        <w:rStyle w:val="Seitenzahl"/>
        <w:noProof/>
      </w:rPr>
      <w:t>2</w:t>
    </w:r>
    <w:r>
      <w:fldChar w:fldCharType="end"/>
    </w:r>
    <w:r>
      <w:rPr>
        <w:rStyle w:val="Seitenzahl"/>
      </w:rPr>
      <w:t>/</w:t>
    </w:r>
    <w:fldSimple w:instr=" NUMPAGES  \* MERGEFORMAT ">
      <w:r w:rsidR="0056192F" w:rsidRPr="0056192F">
        <w:rPr>
          <w:rStyle w:val="Seitenzahl"/>
          <w:noProof/>
        </w:rPr>
        <w:t>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ABAAC" w14:textId="68455BC3" w:rsidR="000D0E41" w:rsidRDefault="000D0E41">
    <w:pPr>
      <w:pStyle w:val="Fuzeile"/>
    </w:pPr>
  </w:p>
  <w:p w14:paraId="21D7FA47" w14:textId="2FBBF291" w:rsidR="000D0E41" w:rsidRDefault="006F571E">
    <w:pPr>
      <w:pStyle w:val="Fuzeile"/>
      <w:rPr>
        <w:rStyle w:val="Seitenzahl"/>
        <w:szCs w:val="22"/>
      </w:rPr>
    </w:pPr>
    <w:r>
      <w:rPr>
        <w:sz w:val="22"/>
        <w:szCs w:val="22"/>
      </w:rPr>
      <w:fldChar w:fldCharType="begin"/>
    </w:r>
    <w:r>
      <w:rPr>
        <w:sz w:val="22"/>
        <w:szCs w:val="22"/>
      </w:rPr>
      <w:instrText xml:space="preserve"> PAGE  \* MERGEFORMAT </w:instrText>
    </w:r>
    <w:r>
      <w:rPr>
        <w:sz w:val="22"/>
        <w:szCs w:val="22"/>
      </w:rPr>
      <w:fldChar w:fldCharType="separate"/>
    </w:r>
    <w:r w:rsidR="0056192F" w:rsidRPr="0056192F">
      <w:rPr>
        <w:rStyle w:val="Seitenzahl"/>
        <w:noProof/>
      </w:rPr>
      <w:t>1</w:t>
    </w:r>
    <w:r>
      <w:rPr>
        <w:sz w:val="22"/>
        <w:szCs w:val="22"/>
      </w:rPr>
      <w:fldChar w:fldCharType="end"/>
    </w:r>
    <w:r>
      <w:rPr>
        <w:rStyle w:val="Seitenzahl"/>
        <w:szCs w:val="22"/>
      </w:rPr>
      <w:t>/</w:t>
    </w:r>
    <w:fldSimple w:instr=" NUMPAGES  \* MERGEFORMAT ">
      <w:r w:rsidR="0056192F" w:rsidRPr="0056192F">
        <w:rPr>
          <w:rStyle w:val="Seitenzahl"/>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EFEC7" w14:textId="77777777" w:rsidR="00A41D89" w:rsidRDefault="00A41D89">
      <w:r>
        <w:separator/>
      </w:r>
    </w:p>
  </w:footnote>
  <w:footnote w:type="continuationSeparator" w:id="0">
    <w:p w14:paraId="1C85729A" w14:textId="77777777" w:rsidR="00A41D89" w:rsidRDefault="00A41D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EE7A5" w14:textId="77777777" w:rsidR="000D0E41" w:rsidRDefault="007362C0">
    <w:pPr>
      <w:pStyle w:val="Kopfzeile"/>
    </w:pPr>
    <w:r>
      <w:rPr>
        <w:noProof/>
        <w:sz w:val="20"/>
      </w:rPr>
      <mc:AlternateContent>
        <mc:Choice Requires="wpg">
          <w:drawing>
            <wp:anchor distT="0" distB="0" distL="114300" distR="114300" simplePos="0" relativeHeight="251657216" behindDoc="0" locked="0" layoutInCell="1" allowOverlap="1" wp14:anchorId="2225B7A1" wp14:editId="1C026166">
              <wp:simplePos x="0" y="0"/>
              <wp:positionH relativeFrom="page">
                <wp:posOffset>162560</wp:posOffset>
              </wp:positionH>
              <wp:positionV relativeFrom="page">
                <wp:posOffset>3761740</wp:posOffset>
              </wp:positionV>
              <wp:extent cx="36195" cy="1605915"/>
              <wp:effectExtent l="635" t="8890" r="1270" b="4445"/>
              <wp:wrapNone/>
              <wp:docPr id="10" name="falz_colo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195" cy="1605915"/>
                        <a:chOff x="170" y="5903"/>
                        <a:chExt cx="57" cy="2529"/>
                      </a:xfrm>
                    </wpg:grpSpPr>
                    <wps:wsp>
                      <wps:cNvPr id="11" name="Oval 17"/>
                      <wps:cNvSpPr>
                        <a:spLocks noChangeArrowheads="1"/>
                      </wps:cNvSpPr>
                      <wps:spPr bwMode="auto">
                        <a:xfrm>
                          <a:off x="170" y="5903"/>
                          <a:ext cx="57" cy="57"/>
                        </a:xfrm>
                        <a:prstGeom prst="ellipse">
                          <a:avLst/>
                        </a:prstGeom>
                        <a:solidFill>
                          <a:srgbClr val="CE181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Oval 18"/>
                      <wps:cNvSpPr>
                        <a:spLocks noChangeArrowheads="1"/>
                      </wps:cNvSpPr>
                      <wps:spPr bwMode="auto">
                        <a:xfrm>
                          <a:off x="170" y="8375"/>
                          <a:ext cx="57" cy="57"/>
                        </a:xfrm>
                        <a:prstGeom prst="ellipse">
                          <a:avLst/>
                        </a:prstGeom>
                        <a:solidFill>
                          <a:srgbClr val="727A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CBFBF0" id="falz_color" o:spid="_x0000_s1026" style="position:absolute;margin-left:12.8pt;margin-top:296.2pt;width:2.85pt;height:126.45pt;z-index:251657216;mso-position-horizontal-relative:page;mso-position-vertical-relative:page" coordorigin="170,5903" coordsize="57,2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">
              <v:oval id="Oval 17" o:spid="_x0000_s1027" style="position:absolute;left:170;top:5903;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" fillcolor="#ce181a" stroked="f"/>
              <v:oval id="Oval 18" o:spid="_x0000_s1028" style="position:absolute;left:170;top:8375;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" fillcolor="#727a70" stroked="f"/>
              <w10:wrap anchorx="page" anchory="page"/>
            </v:group>
          </w:pict>
        </mc:Fallback>
      </mc:AlternateContent>
    </w:r>
    <w:r>
      <w:rPr>
        <w:noProof/>
        <w:sz w:val="20"/>
      </w:rPr>
      <w:drawing>
        <wp:anchor distT="0" distB="0" distL="114300" distR="114300" simplePos="0" relativeHeight="251656192" behindDoc="0" locked="0" layoutInCell="1" allowOverlap="1" wp14:anchorId="225F4B97" wp14:editId="3CE3A8E9">
          <wp:simplePos x="0" y="0"/>
          <wp:positionH relativeFrom="page">
            <wp:posOffset>5204460</wp:posOffset>
          </wp:positionH>
          <wp:positionV relativeFrom="page">
            <wp:posOffset>384810</wp:posOffset>
          </wp:positionV>
          <wp:extent cx="1980565" cy="424815"/>
          <wp:effectExtent l="0" t="0" r="635" b="0"/>
          <wp:wrapNone/>
          <wp:docPr id="55" name="header_bw" descr="fhw_bw"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_bw" descr="fhw_bw" hidden="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0565" cy="4248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rPr>
      <w:drawing>
        <wp:anchor distT="0" distB="0" distL="114300" distR="114300" simplePos="0" relativeHeight="251658240" behindDoc="0" locked="0" layoutInCell="1" allowOverlap="1" wp14:anchorId="04D3D04F" wp14:editId="4CEB1C1F">
          <wp:simplePos x="0" y="0"/>
          <wp:positionH relativeFrom="page">
            <wp:posOffset>5206365</wp:posOffset>
          </wp:positionH>
          <wp:positionV relativeFrom="page">
            <wp:posOffset>384810</wp:posOffset>
          </wp:positionV>
          <wp:extent cx="1980565" cy="424815"/>
          <wp:effectExtent l="0" t="0" r="635" b="0"/>
          <wp:wrapNone/>
          <wp:docPr id="54" name="header_color" descr="fhw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_color" descr="fhw_rg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80565" cy="42481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AD49A" w14:textId="128DC4CB" w:rsidR="000D0E41" w:rsidRPr="00D13878" w:rsidRDefault="007362C0">
    <w:pPr>
      <w:pStyle w:val="Kopfzeile"/>
      <w:rPr>
        <w:sz w:val="22"/>
        <w:szCs w:val="22"/>
      </w:rPr>
    </w:pPr>
    <w:r w:rsidRPr="00D13878">
      <w:rPr>
        <w:noProof/>
      </w:rPr>
      <w:drawing>
        <wp:anchor distT="0" distB="0" distL="114300" distR="114300" simplePos="0" relativeHeight="251655168" behindDoc="0" locked="0" layoutInCell="1" allowOverlap="1" wp14:anchorId="72A2BEA7" wp14:editId="6879145C">
          <wp:simplePos x="0" y="0"/>
          <wp:positionH relativeFrom="page">
            <wp:posOffset>5204460</wp:posOffset>
          </wp:positionH>
          <wp:positionV relativeFrom="page">
            <wp:posOffset>384810</wp:posOffset>
          </wp:positionV>
          <wp:extent cx="1980565" cy="424815"/>
          <wp:effectExtent l="0" t="0" r="635" b="0"/>
          <wp:wrapNone/>
          <wp:docPr id="53" name="header_bw" descr="fhw_bw"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_bw" descr="fhw_bw" hidden="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0565" cy="4248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13878">
      <w:rPr>
        <w:noProof/>
      </w:rPr>
      <w:drawing>
        <wp:anchor distT="0" distB="0" distL="114300" distR="114300" simplePos="0" relativeHeight="251654144" behindDoc="0" locked="0" layoutInCell="1" allowOverlap="1" wp14:anchorId="080F0BD4" wp14:editId="444587E7">
          <wp:simplePos x="0" y="0"/>
          <wp:positionH relativeFrom="page">
            <wp:posOffset>5206365</wp:posOffset>
          </wp:positionH>
          <wp:positionV relativeFrom="page">
            <wp:posOffset>384810</wp:posOffset>
          </wp:positionV>
          <wp:extent cx="1980565" cy="424815"/>
          <wp:effectExtent l="0" t="0" r="635" b="0"/>
          <wp:wrapNone/>
          <wp:docPr id="52" name="header_color" descr="fhw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_color" descr="fhw_rg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80565" cy="42481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2942" w:type="dxa"/>
      <w:tblInd w:w="8" w:type="dxa"/>
      <w:tblLayout w:type="fixed"/>
      <w:tblCellMar>
        <w:left w:w="0" w:type="dxa"/>
        <w:bottom w:w="529" w:type="dxa"/>
        <w:right w:w="529" w:type="dxa"/>
      </w:tblCellMar>
      <w:tblLook w:val="0000" w:firstRow="0" w:lastRow="0" w:firstColumn="0" w:lastColumn="0" w:noHBand="0" w:noVBand="0"/>
    </w:tblPr>
    <w:tblGrid>
      <w:gridCol w:w="2942"/>
    </w:tblGrid>
    <w:tr w:rsidR="000D0E41" w:rsidRPr="00D13878" w14:paraId="74E664FF" w14:textId="77777777">
      <w:trPr>
        <w:trHeight w:val="5722"/>
      </w:trPr>
      <w:tc>
        <w:tcPr>
          <w:tcW w:w="2942" w:type="dxa"/>
        </w:tcPr>
        <w:p w14:paraId="1DCAE4D3" w14:textId="77777777" w:rsidR="000D0E41" w:rsidRPr="00D13878" w:rsidRDefault="000D0E41" w:rsidP="00F14042">
          <w:pPr>
            <w:pStyle w:val="Marginaliefett"/>
            <w:framePr w:w="2440" w:h="14634" w:hRule="exact" w:hSpace="0" w:wrap="around" w:x="8865" w:y="1949"/>
          </w:pPr>
        </w:p>
        <w:p w14:paraId="0BB93411" w14:textId="77777777" w:rsidR="000D0E41" w:rsidRPr="00D13878" w:rsidRDefault="000D0E41" w:rsidP="00F14042">
          <w:pPr>
            <w:pStyle w:val="Marginaliefett"/>
            <w:framePr w:w="2440" w:h="14634" w:hRule="exact" w:hSpace="0" w:wrap="around" w:x="8865" w:y="1949"/>
          </w:pPr>
        </w:p>
        <w:p w14:paraId="6115C092" w14:textId="77777777" w:rsidR="001C599E" w:rsidRPr="00D13878" w:rsidRDefault="006F571E" w:rsidP="00F14042">
          <w:pPr>
            <w:pStyle w:val="Marginaliefett"/>
            <w:framePr w:w="2440" w:h="14634" w:hRule="exact" w:hSpace="0" w:wrap="around" w:x="8865" w:y="1949"/>
          </w:pPr>
          <w:r w:rsidRPr="00D13878">
            <w:fldChar w:fldCharType="begin"/>
          </w:r>
          <w:r w:rsidRPr="00D13878">
            <w:instrText>if</w:instrText>
          </w:r>
          <w:r w:rsidRPr="00D13878">
            <w:fldChar w:fldCharType="begin"/>
          </w:r>
          <w:r w:rsidRPr="00D13878">
            <w:instrText>docproperty"name_de"</w:instrText>
          </w:r>
          <w:r w:rsidRPr="00D13878">
            <w:fldChar w:fldCharType="separate"/>
          </w:r>
        </w:p>
        <w:p w14:paraId="2A46D85D" w14:textId="77777777" w:rsidR="001C599E" w:rsidRPr="00D13878" w:rsidRDefault="006F571E" w:rsidP="00F14042">
          <w:pPr>
            <w:pStyle w:val="Marginaliefett"/>
            <w:framePr w:w="2440" w:h="14634" w:hRule="exact" w:hSpace="0" w:wrap="around" w:x="8865" w:y="1949"/>
          </w:pPr>
          <w:r w:rsidRPr="00D13878">
            <w:fldChar w:fldCharType="end"/>
          </w:r>
          <w:r w:rsidRPr="00D13878">
            <w:instrText>&lt;&gt;"""</w:instrText>
          </w:r>
          <w:r w:rsidRPr="00D13878">
            <w:fldChar w:fldCharType="begin"/>
          </w:r>
          <w:r w:rsidRPr="00D13878">
            <w:instrText>docproperty"name_de"</w:instrText>
          </w:r>
          <w:r w:rsidRPr="00D13878">
            <w:fldChar w:fldCharType="separate"/>
          </w:r>
        </w:p>
        <w:p w14:paraId="66870F39" w14:textId="128213E0" w:rsidR="001C599E" w:rsidRPr="00D13878" w:rsidRDefault="006F571E" w:rsidP="00F14042">
          <w:pPr>
            <w:pStyle w:val="Marginaliefett"/>
            <w:framePr w:w="2440" w:h="14634" w:hRule="exact" w:hSpace="0" w:wrap="around" w:x="8865" w:y="1949"/>
            <w:rPr>
              <w:noProof/>
            </w:rPr>
          </w:pPr>
          <w:r w:rsidRPr="00D13878">
            <w:fldChar w:fldCharType="end"/>
          </w:r>
          <w:r w:rsidRPr="00D13878">
            <w:fldChar w:fldCharType="begin"/>
          </w:r>
          <w:r w:rsidRPr="00D13878">
            <w:instrText>docproperty"name"</w:instrText>
          </w:r>
          <w:r w:rsidRPr="00D13878">
            <w:fldChar w:fldCharType="separate"/>
          </w:r>
          <w:r w:rsidR="001C599E" w:rsidRPr="00D13878">
            <w:instrText>Prof. Dr. Eckhard Hein</w:instrText>
          </w:r>
          <w:r w:rsidRPr="00D13878">
            <w:fldChar w:fldCharType="end"/>
          </w:r>
          <w:r w:rsidRPr="00D13878">
            <w:instrText>"</w:instrText>
          </w:r>
          <w:r w:rsidRPr="00D13878">
            <w:fldChar w:fldCharType="separate"/>
          </w:r>
        </w:p>
        <w:p w14:paraId="0E8E3A58" w14:textId="275EBE97" w:rsidR="001C599E" w:rsidRPr="00D13878" w:rsidRDefault="001C599E" w:rsidP="00F14042">
          <w:pPr>
            <w:pStyle w:val="Marginaliefett"/>
            <w:framePr w:w="2440" w:h="14634" w:hRule="exact" w:hSpace="0" w:wrap="around" w:x="8865" w:y="1949"/>
          </w:pPr>
          <w:r w:rsidRPr="00D13878">
            <w:rPr>
              <w:noProof/>
            </w:rPr>
            <w:t xml:space="preserve">Dr. </w:t>
          </w:r>
          <w:r w:rsidR="0042123A">
            <w:rPr>
              <w:noProof/>
            </w:rPr>
            <w:t>Benjamin Jungmann</w:t>
          </w:r>
          <w:r w:rsidR="006F571E" w:rsidRPr="00D13878">
            <w:fldChar w:fldCharType="end"/>
          </w:r>
          <w:r w:rsidR="006F571E" w:rsidRPr="00D13878">
            <w:fldChar w:fldCharType="begin"/>
          </w:r>
          <w:r w:rsidR="006F571E" w:rsidRPr="00D13878">
            <w:instrText xml:space="preserve"> if</w:instrText>
          </w:r>
          <w:r w:rsidR="006F571E" w:rsidRPr="00D13878">
            <w:fldChar w:fldCharType="begin"/>
          </w:r>
          <w:r w:rsidR="006F571E" w:rsidRPr="00D13878">
            <w:instrText xml:space="preserve"> docproperty"name_de" </w:instrText>
          </w:r>
          <w:r w:rsidR="006F571E" w:rsidRPr="00D13878">
            <w:fldChar w:fldCharType="separate"/>
          </w:r>
        </w:p>
        <w:p w14:paraId="1584D9E6" w14:textId="3DA6117C" w:rsidR="000D0E41" w:rsidRPr="00D13878" w:rsidRDefault="006F571E" w:rsidP="00F14042">
          <w:pPr>
            <w:pStyle w:val="Marginaliefett"/>
            <w:framePr w:w="2440" w:h="14634" w:hRule="exact" w:hSpace="0" w:wrap="around" w:x="8865" w:y="1949"/>
          </w:pPr>
          <w:r w:rsidRPr="00D13878">
            <w:fldChar w:fldCharType="end"/>
          </w:r>
          <w:r w:rsidRPr="00D13878">
            <w:instrText>="""</w:instrText>
          </w:r>
          <w:r w:rsidRPr="00D13878">
            <w:fldChar w:fldCharType="begin"/>
          </w:r>
          <w:r w:rsidRPr="00D13878">
            <w:instrText xml:space="preserve"> docproperty"name" </w:instrText>
          </w:r>
          <w:r w:rsidRPr="00D13878">
            <w:fldChar w:fldCharType="end"/>
          </w:r>
          <w:r w:rsidRPr="00D13878">
            <w:instrText xml:space="preserve">" </w:instrText>
          </w:r>
          <w:r w:rsidRPr="00D13878">
            <w:fldChar w:fldCharType="end"/>
          </w:r>
        </w:p>
        <w:p w14:paraId="106C4170" w14:textId="4A799957" w:rsidR="000D0E41" w:rsidRDefault="0042123A" w:rsidP="00F14042">
          <w:pPr>
            <w:pStyle w:val="Marginaliefett"/>
            <w:framePr w:w="2440" w:h="14634" w:hRule="exact" w:hSpace="0" w:wrap="around" w:x="8865" w:y="1949"/>
          </w:pPr>
          <w:r>
            <w:t>Wissenschaftlicher Mitarbeiter</w:t>
          </w:r>
        </w:p>
        <w:p w14:paraId="2FA5CADB" w14:textId="69F3B8D5" w:rsidR="0042123A" w:rsidRDefault="0042123A" w:rsidP="00F14042">
          <w:pPr>
            <w:pStyle w:val="Marginaliefett"/>
            <w:framePr w:w="2440" w:h="14634" w:hRule="exact" w:hSpace="0" w:wrap="around" w:x="8865" w:y="1949"/>
          </w:pPr>
          <w:r>
            <w:t>Fachbereich 1</w:t>
          </w:r>
        </w:p>
        <w:p w14:paraId="7C523E5F" w14:textId="03469D25" w:rsidR="0042123A" w:rsidRPr="00D13878" w:rsidRDefault="0042123A" w:rsidP="00F14042">
          <w:pPr>
            <w:pStyle w:val="Marginaliefett"/>
            <w:framePr w:w="2440" w:h="14634" w:hRule="exact" w:hSpace="0" w:wrap="around" w:x="8865" w:y="1949"/>
          </w:pPr>
          <w:r>
            <w:t>Wirtschaftswissenschaften</w:t>
          </w:r>
        </w:p>
        <w:p w14:paraId="117E368F" w14:textId="5440439B" w:rsidR="00396E26" w:rsidRPr="00D13878" w:rsidRDefault="00396E26" w:rsidP="00F14042">
          <w:pPr>
            <w:pStyle w:val="Marginaliefett"/>
            <w:framePr w:w="2440" w:h="14634" w:hRule="exact" w:hSpace="0" w:wrap="around" w:x="8865" w:y="1949"/>
          </w:pPr>
        </w:p>
        <w:p w14:paraId="406E6381" w14:textId="34FCC813" w:rsidR="00396E26" w:rsidRPr="00D13878" w:rsidRDefault="00396E26" w:rsidP="00F14042">
          <w:pPr>
            <w:pStyle w:val="Marginaliefett"/>
            <w:framePr w:w="2440" w:h="14634" w:hRule="exact" w:hSpace="0" w:wrap="around" w:x="8865" w:y="1949"/>
          </w:pPr>
        </w:p>
        <w:p w14:paraId="04D49D8A" w14:textId="77777777" w:rsidR="001C599E" w:rsidRPr="00D13878" w:rsidRDefault="00396E26" w:rsidP="00F14042">
          <w:pPr>
            <w:pStyle w:val="Marginalie"/>
            <w:framePr w:w="2440" w:h="14634" w:hRule="exact" w:hSpace="0" w:wrap="around" w:x="8865" w:y="1949"/>
            <w:tabs>
              <w:tab w:val="left" w:pos="2530"/>
            </w:tabs>
            <w:ind w:right="-215"/>
          </w:pPr>
          <w:r w:rsidRPr="00D13878">
            <w:fldChar w:fldCharType="begin"/>
          </w:r>
          <w:r w:rsidRPr="00D13878">
            <w:instrText xml:space="preserve"> DOCPROPERTY "str_de" \* MERGEFORMAT </w:instrText>
          </w:r>
          <w:r w:rsidRPr="00D13878">
            <w:fldChar w:fldCharType="separate"/>
          </w:r>
          <w:proofErr w:type="spellStart"/>
          <w:r w:rsidR="001C599E" w:rsidRPr="00D13878">
            <w:t>Badensche</w:t>
          </w:r>
          <w:proofErr w:type="spellEnd"/>
          <w:r w:rsidR="001C599E" w:rsidRPr="00D13878">
            <w:t xml:space="preserve"> Straße 52</w:t>
          </w:r>
        </w:p>
        <w:p w14:paraId="0CB3A9EB" w14:textId="554A1076" w:rsidR="00396E26" w:rsidRPr="00D13878" w:rsidRDefault="00396E26" w:rsidP="00F14042">
          <w:pPr>
            <w:pStyle w:val="Marginalie"/>
            <w:framePr w:w="2440" w:h="14634" w:hRule="exact" w:hSpace="0" w:wrap="around" w:x="8865" w:y="1949"/>
            <w:tabs>
              <w:tab w:val="left" w:pos="2530"/>
            </w:tabs>
            <w:ind w:right="-215"/>
          </w:pPr>
          <w:r w:rsidRPr="00D13878">
            <w:fldChar w:fldCharType="end"/>
          </w:r>
          <w:fldSimple w:instr=" DOCPROPERTY &quot;ort&quot; \* MERGEFORMAT ">
            <w:r w:rsidR="001C599E" w:rsidRPr="00D13878">
              <w:t>10825 Berlin</w:t>
            </w:r>
          </w:fldSimple>
        </w:p>
        <w:p w14:paraId="24171B90" w14:textId="27B5CD5D" w:rsidR="000D0E41" w:rsidRDefault="00396E26" w:rsidP="00F14042">
          <w:pPr>
            <w:pStyle w:val="Marginalie"/>
            <w:framePr w:w="2440" w:h="14634" w:hRule="exact" w:hSpace="0" w:wrap="around" w:x="8865" w:y="1949"/>
            <w:tabs>
              <w:tab w:val="clear" w:pos="369"/>
              <w:tab w:val="left" w:pos="227"/>
              <w:tab w:val="left" w:pos="276"/>
            </w:tabs>
          </w:pPr>
          <w:r w:rsidRPr="00D13878">
            <w:t>T</w:t>
          </w:r>
          <w:r w:rsidR="006F571E" w:rsidRPr="00D13878">
            <w:tab/>
          </w:r>
          <w:fldSimple w:instr=" DOCPROPERTY &quot;prefax&quot; \* MERGEFORMAT ">
            <w:r w:rsidR="001C599E" w:rsidRPr="00D13878">
              <w:t>+49 (0)30 30877-</w:t>
            </w:r>
          </w:fldSimple>
          <w:r w:rsidRPr="00D13878">
            <w:t xml:space="preserve"> 1</w:t>
          </w:r>
          <w:r w:rsidR="0042123A">
            <w:t>463</w:t>
          </w:r>
        </w:p>
        <w:p w14:paraId="0A21D19B" w14:textId="3ABBBA54" w:rsidR="0042123A" w:rsidRPr="00D13878" w:rsidRDefault="0042123A" w:rsidP="00F14042">
          <w:pPr>
            <w:pStyle w:val="Marginalie"/>
            <w:framePr w:w="2440" w:h="14634" w:hRule="exact" w:hSpace="0" w:wrap="around" w:x="8865" w:y="1949"/>
            <w:tabs>
              <w:tab w:val="clear" w:pos="369"/>
              <w:tab w:val="left" w:pos="227"/>
              <w:tab w:val="left" w:pos="276"/>
            </w:tabs>
          </w:pPr>
          <w:proofErr w:type="gramStart"/>
          <w:r>
            <w:t>M  +</w:t>
          </w:r>
          <w:proofErr w:type="gramEnd"/>
          <w:r>
            <w:t>49 (0)173 9911878</w:t>
          </w:r>
        </w:p>
        <w:p w14:paraId="5F7778DA" w14:textId="2BDF35DC" w:rsidR="0042123A" w:rsidRPr="00D13878" w:rsidRDefault="006F571E" w:rsidP="00F14042">
          <w:pPr>
            <w:pStyle w:val="Marginalie"/>
            <w:framePr w:w="2440" w:h="14634" w:hRule="exact" w:hSpace="0" w:wrap="around" w:x="8865" w:y="1949"/>
            <w:tabs>
              <w:tab w:val="left" w:pos="227"/>
              <w:tab w:val="left" w:pos="276"/>
            </w:tabs>
          </w:pPr>
          <w:r w:rsidRPr="00D13878">
            <w:t>E</w:t>
          </w:r>
          <w:r w:rsidRPr="00D13878">
            <w:tab/>
          </w:r>
          <w:proofErr w:type="spellStart"/>
          <w:r w:rsidR="0042123A">
            <w:t>benjamin.jungmann</w:t>
          </w:r>
          <w:proofErr w:type="spellEnd"/>
          <w:r w:rsidRPr="00D13878">
            <w:t>@</w:t>
          </w:r>
          <w:r w:rsidRPr="00D13878">
            <w:rPr>
              <w:spacing w:val="-60"/>
            </w:rPr>
            <w:t xml:space="preserve"> </w:t>
          </w:r>
          <w:fldSimple w:instr=" DOCPROPERTY &quot;postmail&quot; \* MERGEFORMAT ">
            <w:r w:rsidR="001C599E" w:rsidRPr="00D13878">
              <w:t>hwr­berlin.de</w:t>
            </w:r>
          </w:fldSimple>
        </w:p>
        <w:p w14:paraId="5308DE50" w14:textId="43FF06F3" w:rsidR="000D0E41" w:rsidRPr="00D13878" w:rsidRDefault="000D0E41" w:rsidP="00F14042">
          <w:pPr>
            <w:pStyle w:val="Marginalie"/>
            <w:framePr w:w="2440" w:h="14634" w:hRule="exact" w:hSpace="0" w:wrap="around" w:x="8865" w:y="1949"/>
            <w:rPr>
              <w:b/>
              <w:bCs/>
            </w:rPr>
          </w:pPr>
        </w:p>
        <w:p w14:paraId="2AF78642" w14:textId="14952CDB" w:rsidR="000D0E41" w:rsidRPr="00D13878" w:rsidRDefault="000D0E41" w:rsidP="00F14042">
          <w:pPr>
            <w:pStyle w:val="Marginalie"/>
            <w:framePr w:w="2440" w:h="14634" w:hRule="exact" w:hSpace="0" w:wrap="around" w:x="8865" w:y="1949"/>
          </w:pPr>
        </w:p>
      </w:tc>
    </w:tr>
    <w:tr w:rsidR="000D0E41" w:rsidRPr="00D13878" w14:paraId="7AA7DB49" w14:textId="77777777">
      <w:tblPrEx>
        <w:tblCellMar>
          <w:bottom w:w="0" w:type="dxa"/>
          <w:right w:w="0" w:type="dxa"/>
        </w:tblCellMar>
      </w:tblPrEx>
      <w:trPr>
        <w:trHeight w:hRule="exact" w:val="8335"/>
      </w:trPr>
      <w:tc>
        <w:tcPr>
          <w:tcW w:w="2942" w:type="dxa"/>
          <w:vAlign w:val="bottom"/>
        </w:tcPr>
        <w:p w14:paraId="07704F88" w14:textId="2FE6A217" w:rsidR="000D0E41" w:rsidRPr="00D13878" w:rsidRDefault="000D0E41" w:rsidP="00F14042">
          <w:pPr>
            <w:pStyle w:val="Marginalie"/>
            <w:framePr w:w="2440" w:h="14634" w:hRule="exact" w:hSpace="0" w:wrap="around" w:x="8865" w:y="1949"/>
          </w:pPr>
        </w:p>
      </w:tc>
    </w:tr>
  </w:tbl>
  <w:p w14:paraId="14947948" w14:textId="77777777" w:rsidR="000D0E41" w:rsidRPr="00D13878" w:rsidRDefault="000D0E41" w:rsidP="00F14042">
    <w:pPr>
      <w:pStyle w:val="Marginalie"/>
      <w:framePr w:w="2440" w:h="14634" w:hRule="exact" w:hSpace="0" w:wrap="around" w:x="8865" w:y="1949"/>
      <w:spacing w:line="20" w:lineRule="exact"/>
    </w:pPr>
  </w:p>
  <w:p w14:paraId="1EFD7914" w14:textId="77777777" w:rsidR="000D0E41" w:rsidRPr="00D13878" w:rsidRDefault="007362C0">
    <w:pPr>
      <w:pStyle w:val="KopfzeileUnterzeile"/>
    </w:pPr>
    <w:r w:rsidRPr="00D13878">
      <w:rPr>
        <w:noProof/>
        <w:sz w:val="22"/>
        <w:szCs w:val="22"/>
      </w:rPr>
      <mc:AlternateContent>
        <mc:Choice Requires="wpg">
          <w:drawing>
            <wp:anchor distT="0" distB="0" distL="114300" distR="114300" simplePos="0" relativeHeight="251659264" behindDoc="0" locked="0" layoutInCell="1" allowOverlap="1" wp14:anchorId="3A7B7220" wp14:editId="2CD5FADC">
              <wp:simplePos x="0" y="0"/>
              <wp:positionH relativeFrom="page">
                <wp:posOffset>163195</wp:posOffset>
              </wp:positionH>
              <wp:positionV relativeFrom="page">
                <wp:posOffset>3763645</wp:posOffset>
              </wp:positionV>
              <wp:extent cx="36195" cy="1605915"/>
              <wp:effectExtent l="1270" t="1270" r="635" b="2540"/>
              <wp:wrapNone/>
              <wp:docPr id="7" name="falz_bw"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195" cy="1605915"/>
                        <a:chOff x="410" y="6143"/>
                        <a:chExt cx="57" cy="2529"/>
                      </a:xfrm>
                    </wpg:grpSpPr>
                    <wps:wsp>
                      <wps:cNvPr id="8" name="Oval 44" hidden="1"/>
                      <wps:cNvSpPr>
                        <a:spLocks noChangeArrowheads="1"/>
                      </wps:cNvSpPr>
                      <wps:spPr bwMode="auto">
                        <a:xfrm>
                          <a:off x="410" y="6143"/>
                          <a:ext cx="57" cy="57"/>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Oval 45" hidden="1"/>
                      <wps:cNvSpPr>
                        <a:spLocks noChangeArrowheads="1"/>
                      </wps:cNvSpPr>
                      <wps:spPr bwMode="auto">
                        <a:xfrm>
                          <a:off x="410" y="8615"/>
                          <a:ext cx="57" cy="57"/>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C8E5FA" id="falz_bw" o:spid="_x0000_s1026" style="position:absolute;margin-left:12.85pt;margin-top:296.35pt;width:2.85pt;height:126.45pt;z-index:251659264;visibility:hidden;mso-position-horizontal-relative:page;mso-position-vertical-relative:page" coordorigin="410,6143" coordsize="57,2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">
              <v:oval id="Oval 44" o:spid="_x0000_s1027" style="position:absolute;left:410;top:6143;width:57;height:57;visibility:hidden;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" fillcolor="black" stroked="f"/>
              <v:oval id="Oval 45" o:spid="_x0000_s1028" style="position:absolute;left:410;top:8615;width:57;height:57;visibility:hidden;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" fillcolor="black" stroked="f"/>
              <w10:wrap anchorx="page" anchory="page"/>
            </v:group>
          </w:pict>
        </mc:Fallback>
      </mc:AlternateContent>
    </w:r>
    <w:r w:rsidRPr="00D13878">
      <w:rPr>
        <w:noProof/>
        <w:sz w:val="22"/>
        <w:szCs w:val="22"/>
      </w:rPr>
      <mc:AlternateContent>
        <mc:Choice Requires="wpg">
          <w:drawing>
            <wp:anchor distT="0" distB="0" distL="114300" distR="114300" simplePos="0" relativeHeight="251660288" behindDoc="0" locked="0" layoutInCell="1" allowOverlap="1" wp14:anchorId="28059D78" wp14:editId="7A76CC5F">
              <wp:simplePos x="0" y="0"/>
              <wp:positionH relativeFrom="page">
                <wp:posOffset>163830</wp:posOffset>
              </wp:positionH>
              <wp:positionV relativeFrom="page">
                <wp:posOffset>3763010</wp:posOffset>
              </wp:positionV>
              <wp:extent cx="36195" cy="1605915"/>
              <wp:effectExtent l="1905" t="635" r="0" b="3175"/>
              <wp:wrapNone/>
              <wp:docPr id="4" name="falz_colo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195" cy="1605915"/>
                        <a:chOff x="170" y="5903"/>
                        <a:chExt cx="57" cy="2529"/>
                      </a:xfrm>
                    </wpg:grpSpPr>
                    <wps:wsp>
                      <wps:cNvPr id="5" name="Oval 47"/>
                      <wps:cNvSpPr>
                        <a:spLocks noChangeArrowheads="1"/>
                      </wps:cNvSpPr>
                      <wps:spPr bwMode="auto">
                        <a:xfrm>
                          <a:off x="170" y="5903"/>
                          <a:ext cx="57" cy="57"/>
                        </a:xfrm>
                        <a:prstGeom prst="ellipse">
                          <a:avLst/>
                        </a:prstGeom>
                        <a:solidFill>
                          <a:srgbClr val="CE181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Oval 48"/>
                      <wps:cNvSpPr>
                        <a:spLocks noChangeArrowheads="1"/>
                      </wps:cNvSpPr>
                      <wps:spPr bwMode="auto">
                        <a:xfrm>
                          <a:off x="170" y="8375"/>
                          <a:ext cx="57" cy="57"/>
                        </a:xfrm>
                        <a:prstGeom prst="ellipse">
                          <a:avLst/>
                        </a:prstGeom>
                        <a:solidFill>
                          <a:srgbClr val="727A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834886" id="falz_color" o:spid="_x0000_s1026" style="position:absolute;margin-left:12.9pt;margin-top:296.3pt;width:2.85pt;height:126.45pt;z-index:251660288;mso-position-horizontal-relative:page;mso-position-vertical-relative:page" coordorigin="170,5903" coordsize="57,2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">
              <v:oval id="Oval 47" o:spid="_x0000_s1027" style="position:absolute;left:170;top:5903;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" fillcolor="#ce181a" stroked="f"/>
              <v:oval id="Oval 48" o:spid="_x0000_s1028" style="position:absolute;left:170;top:8375;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" fillcolor="#727a70" stroked="f"/>
              <w10:wrap anchorx="page" anchory="page"/>
            </v:group>
          </w:pict>
        </mc:Fallback>
      </mc:AlternateContent>
    </w:r>
    <w:r w:rsidRPr="00D13878">
      <w:rPr>
        <w:noProof/>
        <w:sz w:val="22"/>
        <w:szCs w:val="22"/>
      </w:rPr>
      <mc:AlternateContent>
        <mc:Choice Requires="wpg">
          <w:drawing>
            <wp:anchor distT="0" distB="0" distL="114300" distR="114300" simplePos="0" relativeHeight="251661312" behindDoc="0" locked="0" layoutInCell="1" allowOverlap="1" wp14:anchorId="3A8B592A" wp14:editId="0EE87574">
              <wp:simplePos x="0" y="0"/>
              <wp:positionH relativeFrom="page">
                <wp:posOffset>163195</wp:posOffset>
              </wp:positionH>
              <wp:positionV relativeFrom="page">
                <wp:posOffset>3742690</wp:posOffset>
              </wp:positionV>
              <wp:extent cx="36195" cy="1605915"/>
              <wp:effectExtent l="1270" t="8890" r="635" b="4445"/>
              <wp:wrapNone/>
              <wp:docPr id="1" name="Group 49"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195" cy="1605915"/>
                        <a:chOff x="410" y="6143"/>
                        <a:chExt cx="57" cy="2529"/>
                      </a:xfrm>
                    </wpg:grpSpPr>
                    <wps:wsp>
                      <wps:cNvPr id="2" name="Oval 50" hidden="1"/>
                      <wps:cNvSpPr>
                        <a:spLocks noChangeArrowheads="1"/>
                      </wps:cNvSpPr>
                      <wps:spPr bwMode="auto">
                        <a:xfrm>
                          <a:off x="410" y="6143"/>
                          <a:ext cx="57" cy="57"/>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 name="Oval 51" hidden="1"/>
                      <wps:cNvSpPr>
                        <a:spLocks noChangeArrowheads="1"/>
                      </wps:cNvSpPr>
                      <wps:spPr bwMode="auto">
                        <a:xfrm>
                          <a:off x="410" y="8615"/>
                          <a:ext cx="57" cy="57"/>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073F88" id="Group 49" o:spid="_x0000_s1026" style="position:absolute;margin-left:12.85pt;margin-top:294.7pt;width:2.85pt;height:126.45pt;z-index:251661312;visibility:hidden;mso-position-horizontal-relative:page;mso-position-vertical-relative:page" coordorigin="410,6143" coordsize="57,2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">
              <v:oval id="Oval 50" o:spid="_x0000_s1027" style="position:absolute;left:410;top:6143;width:57;height:57;visibility:hidden;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" fillcolor="black" stroked="f"/>
              <v:oval id="Oval 51" o:spid="_x0000_s1028" style="position:absolute;left:410;top:8615;width:57;height:57;visibility:hidden;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" fillcolor="black" stroked="f"/>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B840F29E"/>
    <w:lvl w:ilvl="0" w:tplc="29608D80">
      <w:numFmt w:val="none"/>
      <w:lvlText w:val=""/>
      <w:lvlJc w:val="left"/>
      <w:pPr>
        <w:tabs>
          <w:tab w:val="num" w:pos="360"/>
        </w:tabs>
      </w:pPr>
    </w:lvl>
    <w:lvl w:ilvl="1" w:tplc="E53A60F6">
      <w:numFmt w:val="decimal"/>
      <w:lvlText w:val=""/>
      <w:lvlJc w:val="left"/>
      <w:rPr>
        <w:rFonts w:cs="Times New Roman"/>
      </w:rPr>
    </w:lvl>
    <w:lvl w:ilvl="2" w:tplc="4DA2AE72">
      <w:numFmt w:val="decimal"/>
      <w:lvlText w:val=""/>
      <w:lvlJc w:val="left"/>
      <w:rPr>
        <w:rFonts w:cs="Times New Roman"/>
      </w:rPr>
    </w:lvl>
    <w:lvl w:ilvl="3" w:tplc="EB628C5C">
      <w:numFmt w:val="decimal"/>
      <w:lvlText w:val=""/>
      <w:lvlJc w:val="left"/>
      <w:rPr>
        <w:rFonts w:cs="Times New Roman"/>
      </w:rPr>
    </w:lvl>
    <w:lvl w:ilvl="4" w:tplc="518864C2">
      <w:numFmt w:val="decimal"/>
      <w:lvlText w:val=""/>
      <w:lvlJc w:val="left"/>
      <w:rPr>
        <w:rFonts w:cs="Times New Roman"/>
      </w:rPr>
    </w:lvl>
    <w:lvl w:ilvl="5" w:tplc="FF68F54E">
      <w:numFmt w:val="decimal"/>
      <w:lvlText w:val=""/>
      <w:lvlJc w:val="left"/>
      <w:rPr>
        <w:rFonts w:cs="Times New Roman"/>
      </w:rPr>
    </w:lvl>
    <w:lvl w:ilvl="6" w:tplc="5A5E455E">
      <w:numFmt w:val="decimal"/>
      <w:lvlText w:val=""/>
      <w:lvlJc w:val="left"/>
      <w:rPr>
        <w:rFonts w:cs="Times New Roman"/>
      </w:rPr>
    </w:lvl>
    <w:lvl w:ilvl="7" w:tplc="7BA4D442">
      <w:numFmt w:val="decimal"/>
      <w:lvlText w:val=""/>
      <w:lvlJc w:val="left"/>
      <w:rPr>
        <w:rFonts w:cs="Times New Roman"/>
      </w:rPr>
    </w:lvl>
    <w:lvl w:ilvl="8" w:tplc="6F14F592">
      <w:numFmt w:val="decimal"/>
      <w:lvlText w:val=""/>
      <w:lvlJc w:val="left"/>
      <w:rPr>
        <w:rFonts w:cs="Times New Roman"/>
      </w:rPr>
    </w:lvl>
  </w:abstractNum>
  <w:abstractNum w:abstractNumId="1" w15:restartNumberingAfterBreak="0">
    <w:nsid w:val="07A74E8E"/>
    <w:multiLevelType w:val="hybridMultilevel"/>
    <w:tmpl w:val="ECBA32E8"/>
    <w:lvl w:ilvl="0" w:tplc="ED8800D4">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 w15:restartNumberingAfterBreak="0">
    <w:nsid w:val="476A6231"/>
    <w:multiLevelType w:val="hybridMultilevel"/>
    <w:tmpl w:val="96C81B7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9F0025B"/>
    <w:multiLevelType w:val="hybridMultilevel"/>
    <w:tmpl w:val="1A0ED922"/>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4" w15:restartNumberingAfterBreak="0">
    <w:nsid w:val="745C4EC2"/>
    <w:multiLevelType w:val="hybridMultilevel"/>
    <w:tmpl w:val="AC82AC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5260FAD"/>
    <w:multiLevelType w:val="hybridMultilevel"/>
    <w:tmpl w:val="2E167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19035690">
    <w:abstractNumId w:val="0"/>
  </w:num>
  <w:num w:numId="2" w16cid:durableId="1236621394">
    <w:abstractNumId w:val="5"/>
  </w:num>
  <w:num w:numId="3" w16cid:durableId="630944477">
    <w:abstractNumId w:val="4"/>
  </w:num>
  <w:num w:numId="4" w16cid:durableId="928850715">
    <w:abstractNumId w:val="2"/>
  </w:num>
  <w:num w:numId="5" w16cid:durableId="1676763604">
    <w:abstractNumId w:val="3"/>
  </w:num>
  <w:num w:numId="6" w16cid:durableId="400249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defaultTabStop w:val="709"/>
  <w:autoHyphenation/>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bereich" w:val="Fachbereich Wirtschaftswissenschaften"/>
    <w:docVar w:name="email1" w:val="fhwbln"/>
    <w:docVar w:name="fax" w:val="10"/>
    <w:docVar w:name="funktion_de" w:val="Funktion"/>
    <w:docVar w:name="funktion_en" w:val="Function"/>
    <w:docVar w:name="hasColorHeader" w:val="true"/>
    <w:docVar w:name="isFHWdoc" w:val="true"/>
    <w:docVar w:name="isPersonalized" w:val="true"/>
    <w:docVar w:name="konto" w:val="Postbank BerlinKonto 58 100BZ 100 100 10Berliner SparkasseKonto 0 990 007 600BLZ 100 500 00Berliner BankKonto 9 919 260 800BLZ 100 200 00LZB BerlinKonto 10 001 520BLZ 100 000 00"/>
    <w:docVar w:name="lang" w:val="de"/>
    <w:docVar w:name="mail" w:val="fhwbln"/>
    <w:docVar w:name="name" w:val="Titel Vorname Name"/>
    <w:docVar w:name="ort" w:val="10825 Berlin"/>
    <w:docVar w:name="postmail" w:val="@hwr-berlin.de"/>
    <w:docVar w:name="prefax" w:val="+49 (0)30 85789-"/>
    <w:docVar w:name="pretel" w:val="+49 (0)30 85789-"/>
    <w:docVar w:name="printAccountInfo" w:val="true"/>
    <w:docVar w:name="str" w:val="Badensche Str. 50-51"/>
    <w:docVar w:name="tel" w:val="0"/>
    <w:docVar w:name="www" w:val="www.hwr-berlin.de"/>
  </w:docVars>
  <w:rsids>
    <w:rsidRoot w:val="007362C0"/>
    <w:rsid w:val="000336B4"/>
    <w:rsid w:val="00043DEE"/>
    <w:rsid w:val="000463F7"/>
    <w:rsid w:val="00061768"/>
    <w:rsid w:val="0007035E"/>
    <w:rsid w:val="00082668"/>
    <w:rsid w:val="00094CD5"/>
    <w:rsid w:val="0009639F"/>
    <w:rsid w:val="000B7936"/>
    <w:rsid w:val="000D0E41"/>
    <w:rsid w:val="000F18B1"/>
    <w:rsid w:val="00145089"/>
    <w:rsid w:val="00146125"/>
    <w:rsid w:val="001507D6"/>
    <w:rsid w:val="00155575"/>
    <w:rsid w:val="001659E8"/>
    <w:rsid w:val="00171F92"/>
    <w:rsid w:val="0017264E"/>
    <w:rsid w:val="001753BD"/>
    <w:rsid w:val="00175FF3"/>
    <w:rsid w:val="001B210F"/>
    <w:rsid w:val="001B57D6"/>
    <w:rsid w:val="001C599E"/>
    <w:rsid w:val="00215A41"/>
    <w:rsid w:val="00222FD3"/>
    <w:rsid w:val="0025377F"/>
    <w:rsid w:val="00267E99"/>
    <w:rsid w:val="00275DD4"/>
    <w:rsid w:val="00281921"/>
    <w:rsid w:val="00287C28"/>
    <w:rsid w:val="002E1F8B"/>
    <w:rsid w:val="002F4BCB"/>
    <w:rsid w:val="00356CB0"/>
    <w:rsid w:val="00396E26"/>
    <w:rsid w:val="003D1CEA"/>
    <w:rsid w:val="003E168F"/>
    <w:rsid w:val="0042123A"/>
    <w:rsid w:val="00430387"/>
    <w:rsid w:val="004543F0"/>
    <w:rsid w:val="00484486"/>
    <w:rsid w:val="00486B79"/>
    <w:rsid w:val="004C2BAE"/>
    <w:rsid w:val="004F2F08"/>
    <w:rsid w:val="00545698"/>
    <w:rsid w:val="005561EE"/>
    <w:rsid w:val="0056192F"/>
    <w:rsid w:val="00562FDD"/>
    <w:rsid w:val="005733BE"/>
    <w:rsid w:val="005A64B9"/>
    <w:rsid w:val="005D3983"/>
    <w:rsid w:val="005E65D4"/>
    <w:rsid w:val="005E7266"/>
    <w:rsid w:val="005F0766"/>
    <w:rsid w:val="006045B5"/>
    <w:rsid w:val="006532A8"/>
    <w:rsid w:val="006606DF"/>
    <w:rsid w:val="006A0DFA"/>
    <w:rsid w:val="006A32AE"/>
    <w:rsid w:val="006A57D7"/>
    <w:rsid w:val="006D01C0"/>
    <w:rsid w:val="006D04F4"/>
    <w:rsid w:val="006D1FE1"/>
    <w:rsid w:val="006E419C"/>
    <w:rsid w:val="006E5DA1"/>
    <w:rsid w:val="006F392C"/>
    <w:rsid w:val="006F571E"/>
    <w:rsid w:val="00701D0B"/>
    <w:rsid w:val="00710808"/>
    <w:rsid w:val="00723371"/>
    <w:rsid w:val="00730489"/>
    <w:rsid w:val="007345FE"/>
    <w:rsid w:val="00735CE5"/>
    <w:rsid w:val="007362C0"/>
    <w:rsid w:val="00736583"/>
    <w:rsid w:val="0075116F"/>
    <w:rsid w:val="007643D1"/>
    <w:rsid w:val="007739D1"/>
    <w:rsid w:val="00780375"/>
    <w:rsid w:val="0078704E"/>
    <w:rsid w:val="007A0DBC"/>
    <w:rsid w:val="007A4DF9"/>
    <w:rsid w:val="007B2E00"/>
    <w:rsid w:val="007C7B55"/>
    <w:rsid w:val="007F07BD"/>
    <w:rsid w:val="0081450B"/>
    <w:rsid w:val="008231F2"/>
    <w:rsid w:val="008344BF"/>
    <w:rsid w:val="00867B6E"/>
    <w:rsid w:val="00877EC0"/>
    <w:rsid w:val="008B7B12"/>
    <w:rsid w:val="008C12B8"/>
    <w:rsid w:val="008C2711"/>
    <w:rsid w:val="008E45FC"/>
    <w:rsid w:val="00901BD8"/>
    <w:rsid w:val="00910E37"/>
    <w:rsid w:val="0094009A"/>
    <w:rsid w:val="009435A8"/>
    <w:rsid w:val="00974905"/>
    <w:rsid w:val="009A2822"/>
    <w:rsid w:val="009E2F4A"/>
    <w:rsid w:val="009E63BB"/>
    <w:rsid w:val="009F14C9"/>
    <w:rsid w:val="00A00A0D"/>
    <w:rsid w:val="00A0754B"/>
    <w:rsid w:val="00A41D89"/>
    <w:rsid w:val="00A549E8"/>
    <w:rsid w:val="00A83EA2"/>
    <w:rsid w:val="00A952D8"/>
    <w:rsid w:val="00AA48AD"/>
    <w:rsid w:val="00AA4BBD"/>
    <w:rsid w:val="00AA6D97"/>
    <w:rsid w:val="00AB1DE9"/>
    <w:rsid w:val="00AB21EE"/>
    <w:rsid w:val="00AD5138"/>
    <w:rsid w:val="00AD5DFE"/>
    <w:rsid w:val="00AF4069"/>
    <w:rsid w:val="00AF423E"/>
    <w:rsid w:val="00AF4B5E"/>
    <w:rsid w:val="00B16486"/>
    <w:rsid w:val="00B21A15"/>
    <w:rsid w:val="00B352C1"/>
    <w:rsid w:val="00B6589A"/>
    <w:rsid w:val="00B75E94"/>
    <w:rsid w:val="00B932B0"/>
    <w:rsid w:val="00B9648B"/>
    <w:rsid w:val="00BA7E4F"/>
    <w:rsid w:val="00BC639C"/>
    <w:rsid w:val="00BE6AFE"/>
    <w:rsid w:val="00BF7978"/>
    <w:rsid w:val="00C03D6B"/>
    <w:rsid w:val="00C43DC7"/>
    <w:rsid w:val="00C52B33"/>
    <w:rsid w:val="00C57C81"/>
    <w:rsid w:val="00C67876"/>
    <w:rsid w:val="00C80885"/>
    <w:rsid w:val="00CB0D1C"/>
    <w:rsid w:val="00CD1B19"/>
    <w:rsid w:val="00CD1E3C"/>
    <w:rsid w:val="00D10FE8"/>
    <w:rsid w:val="00D13878"/>
    <w:rsid w:val="00D24601"/>
    <w:rsid w:val="00D44FEC"/>
    <w:rsid w:val="00D611C1"/>
    <w:rsid w:val="00D70AF6"/>
    <w:rsid w:val="00D8322B"/>
    <w:rsid w:val="00D9268F"/>
    <w:rsid w:val="00DA02F7"/>
    <w:rsid w:val="00DA039A"/>
    <w:rsid w:val="00DA1EC4"/>
    <w:rsid w:val="00E129EA"/>
    <w:rsid w:val="00E22AA7"/>
    <w:rsid w:val="00E23A45"/>
    <w:rsid w:val="00E45BA0"/>
    <w:rsid w:val="00E51C9F"/>
    <w:rsid w:val="00E546B9"/>
    <w:rsid w:val="00E56D6E"/>
    <w:rsid w:val="00E600CA"/>
    <w:rsid w:val="00E73ECA"/>
    <w:rsid w:val="00E83637"/>
    <w:rsid w:val="00E87F13"/>
    <w:rsid w:val="00ED73AF"/>
    <w:rsid w:val="00EE766D"/>
    <w:rsid w:val="00F04122"/>
    <w:rsid w:val="00F06FD2"/>
    <w:rsid w:val="00F115DA"/>
    <w:rsid w:val="00F14042"/>
    <w:rsid w:val="00F400CE"/>
    <w:rsid w:val="00F67AB6"/>
    <w:rsid w:val="00F854C1"/>
    <w:rsid w:val="00F85AF2"/>
    <w:rsid w:val="00FA30CD"/>
    <w:rsid w:val="00FC2E24"/>
    <w:rsid w:val="00FD0A57"/>
    <w:rsid w:val="00FF0BAF"/>
    <w:rsid w:val="00FF1CD2"/>
    <w:rsid w:val="00FF79B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1A6114"/>
  <w15:docId w15:val="{5DEDA5CE-72ED-4A30-BCBA-D37F45366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320" w:lineRule="exact"/>
    </w:pPr>
    <w:rPr>
      <w:rFonts w:ascii="Arial" w:hAnsi="Arial"/>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semiHidden/>
    <w:pPr>
      <w:tabs>
        <w:tab w:val="center" w:pos="4536"/>
        <w:tab w:val="right" w:pos="9072"/>
      </w:tabs>
    </w:pPr>
    <w:rPr>
      <w:sz w:val="27"/>
    </w:rPr>
  </w:style>
  <w:style w:type="paragraph" w:styleId="Fuzeile">
    <w:name w:val="footer"/>
    <w:basedOn w:val="Standard"/>
    <w:semiHidden/>
    <w:pPr>
      <w:spacing w:line="260" w:lineRule="exact"/>
    </w:pPr>
    <w:rPr>
      <w:sz w:val="16"/>
    </w:rPr>
  </w:style>
  <w:style w:type="character" w:styleId="Hyperlink">
    <w:name w:val="Hyperlink"/>
    <w:basedOn w:val="Absatz-Standardschriftart"/>
    <w:semiHidden/>
    <w:rPr>
      <w:color w:val="0000FF"/>
      <w:u w:val="single"/>
    </w:rPr>
  </w:style>
  <w:style w:type="paragraph" w:customStyle="1" w:styleId="Adresse">
    <w:name w:val="Adresse"/>
    <w:basedOn w:val="Standard"/>
    <w:pPr>
      <w:spacing w:line="260" w:lineRule="exact"/>
    </w:pPr>
  </w:style>
  <w:style w:type="paragraph" w:customStyle="1" w:styleId="KopfzeileUnterzeile">
    <w:name w:val="Kopfzeile Unterzeile"/>
    <w:basedOn w:val="Kopfzeile"/>
    <w:pPr>
      <w:spacing w:line="260" w:lineRule="exact"/>
    </w:pPr>
    <w:rPr>
      <w:b/>
      <w:sz w:val="16"/>
    </w:rPr>
  </w:style>
  <w:style w:type="paragraph" w:customStyle="1" w:styleId="Marginalie">
    <w:name w:val="Marginalie"/>
    <w:basedOn w:val="Standard"/>
    <w:pPr>
      <w:framePr w:w="2325" w:h="13965" w:hRule="exact" w:hSpace="142" w:vSpace="142" w:wrap="around" w:vAnchor="page" w:hAnchor="page" w:x="8733" w:y="2354"/>
      <w:tabs>
        <w:tab w:val="left" w:pos="369"/>
      </w:tabs>
      <w:spacing w:line="260" w:lineRule="exact"/>
    </w:pPr>
    <w:rPr>
      <w:sz w:val="16"/>
    </w:rPr>
  </w:style>
  <w:style w:type="paragraph" w:customStyle="1" w:styleId="Adresszeile">
    <w:name w:val="Adresszeile"/>
    <w:basedOn w:val="Standard"/>
    <w:pPr>
      <w:spacing w:line="260" w:lineRule="exact"/>
    </w:pPr>
    <w:rPr>
      <w:sz w:val="12"/>
    </w:rPr>
  </w:style>
  <w:style w:type="paragraph" w:styleId="Datum">
    <w:name w:val="Date"/>
    <w:basedOn w:val="Standard"/>
    <w:next w:val="Betreff"/>
    <w:semiHidden/>
    <w:pPr>
      <w:spacing w:before="380"/>
    </w:pPr>
  </w:style>
  <w:style w:type="paragraph" w:customStyle="1" w:styleId="Betreff">
    <w:name w:val="Betreff"/>
    <w:basedOn w:val="Standard"/>
    <w:next w:val="Anrede"/>
    <w:rPr>
      <w:b/>
    </w:rPr>
  </w:style>
  <w:style w:type="paragraph" w:styleId="Anrede">
    <w:name w:val="Salutation"/>
    <w:basedOn w:val="Standard"/>
    <w:next w:val="Standard"/>
    <w:semiHidden/>
    <w:pPr>
      <w:spacing w:before="320" w:after="320"/>
    </w:pPr>
  </w:style>
  <w:style w:type="character" w:styleId="Seitenzahl">
    <w:name w:val="page number"/>
    <w:basedOn w:val="Absatz-Standardschriftart"/>
    <w:semiHidden/>
    <w:rPr>
      <w:rFonts w:ascii="Arial" w:hAnsi="Arial"/>
      <w:sz w:val="22"/>
    </w:rPr>
  </w:style>
  <w:style w:type="paragraph" w:customStyle="1" w:styleId="Marginaliefett">
    <w:name w:val="Marginalie fett"/>
    <w:basedOn w:val="Marginalie"/>
    <w:pPr>
      <w:framePr w:h="14232" w:hRule="exact" w:wrap="around"/>
    </w:pPr>
    <w:rPr>
      <w:b/>
    </w:rPr>
  </w:style>
  <w:style w:type="paragraph" w:styleId="Sprechblasentext">
    <w:name w:val="Balloon Text"/>
    <w:basedOn w:val="Standard"/>
    <w:semiHidden/>
    <w:unhideWhenUsed/>
    <w:pPr>
      <w:spacing w:line="240" w:lineRule="auto"/>
    </w:pPr>
    <w:rPr>
      <w:rFonts w:ascii="Tahoma" w:hAnsi="Tahoma" w:cs="Tahoma"/>
      <w:sz w:val="16"/>
      <w:szCs w:val="16"/>
    </w:rPr>
  </w:style>
  <w:style w:type="character" w:customStyle="1" w:styleId="ZchnZchn">
    <w:name w:val="Zchn Zchn"/>
    <w:basedOn w:val="Absatz-Standardschriftart"/>
    <w:semiHidden/>
    <w:rPr>
      <w:rFonts w:ascii="Tahoma" w:hAnsi="Tahoma" w:cs="Tahoma"/>
      <w:sz w:val="16"/>
      <w:szCs w:val="16"/>
    </w:rPr>
  </w:style>
  <w:style w:type="paragraph" w:styleId="HTMLVorformatiert">
    <w:name w:val="HTML Preformatted"/>
    <w:basedOn w:val="Standard"/>
    <w:link w:val="HTMLVorformatiertZchn"/>
    <w:uiPriority w:val="99"/>
    <w:unhideWhenUsed/>
    <w:rsid w:val="00B93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rPr>
  </w:style>
  <w:style w:type="character" w:customStyle="1" w:styleId="HTMLVorformatiertZchn">
    <w:name w:val="HTML Vorformatiert Zchn"/>
    <w:basedOn w:val="Absatz-Standardschriftart"/>
    <w:link w:val="HTMLVorformatiert"/>
    <w:uiPriority w:val="99"/>
    <w:rsid w:val="00B932B0"/>
    <w:rPr>
      <w:rFonts w:ascii="Courier New" w:hAnsi="Courier New" w:cs="Courier New"/>
    </w:rPr>
  </w:style>
  <w:style w:type="paragraph" w:styleId="Funotentext">
    <w:name w:val="footnote text"/>
    <w:basedOn w:val="Standard"/>
    <w:link w:val="FunotentextZchn"/>
    <w:rsid w:val="00B932B0"/>
    <w:rPr>
      <w:sz w:val="20"/>
    </w:rPr>
  </w:style>
  <w:style w:type="character" w:customStyle="1" w:styleId="FunotentextZchn">
    <w:name w:val="Fußnotentext Zchn"/>
    <w:basedOn w:val="Absatz-Standardschriftart"/>
    <w:link w:val="Funotentext"/>
    <w:rsid w:val="00B932B0"/>
    <w:rPr>
      <w:rFonts w:ascii="Arial" w:hAnsi="Arial"/>
    </w:rPr>
  </w:style>
  <w:style w:type="character" w:styleId="Funotenzeichen">
    <w:name w:val="footnote reference"/>
    <w:rsid w:val="00B932B0"/>
    <w:rPr>
      <w:vertAlign w:val="superscript"/>
    </w:rPr>
  </w:style>
  <w:style w:type="character" w:styleId="Kommentarzeichen">
    <w:name w:val="annotation reference"/>
    <w:basedOn w:val="Absatz-Standardschriftart"/>
    <w:uiPriority w:val="99"/>
    <w:semiHidden/>
    <w:unhideWhenUsed/>
    <w:rsid w:val="00D70AF6"/>
    <w:rPr>
      <w:sz w:val="16"/>
      <w:szCs w:val="16"/>
    </w:rPr>
  </w:style>
  <w:style w:type="paragraph" w:styleId="Kommentartext">
    <w:name w:val="annotation text"/>
    <w:basedOn w:val="Standard"/>
    <w:link w:val="KommentartextZchn"/>
    <w:uiPriority w:val="99"/>
    <w:semiHidden/>
    <w:unhideWhenUsed/>
    <w:rsid w:val="00D70AF6"/>
    <w:pPr>
      <w:spacing w:line="240" w:lineRule="auto"/>
    </w:pPr>
    <w:rPr>
      <w:sz w:val="20"/>
    </w:rPr>
  </w:style>
  <w:style w:type="character" w:customStyle="1" w:styleId="KommentartextZchn">
    <w:name w:val="Kommentartext Zchn"/>
    <w:basedOn w:val="Absatz-Standardschriftart"/>
    <w:link w:val="Kommentartext"/>
    <w:uiPriority w:val="99"/>
    <w:semiHidden/>
    <w:rsid w:val="00D70AF6"/>
    <w:rPr>
      <w:rFonts w:ascii="Arial" w:hAnsi="Arial"/>
    </w:rPr>
  </w:style>
  <w:style w:type="paragraph" w:styleId="Kommentarthema">
    <w:name w:val="annotation subject"/>
    <w:basedOn w:val="Kommentartext"/>
    <w:next w:val="Kommentartext"/>
    <w:link w:val="KommentarthemaZchn"/>
    <w:uiPriority w:val="99"/>
    <w:semiHidden/>
    <w:unhideWhenUsed/>
    <w:rsid w:val="00D70AF6"/>
    <w:rPr>
      <w:b/>
      <w:bCs/>
    </w:rPr>
  </w:style>
  <w:style w:type="character" w:customStyle="1" w:styleId="KommentarthemaZchn">
    <w:name w:val="Kommentarthema Zchn"/>
    <w:basedOn w:val="KommentartextZchn"/>
    <w:link w:val="Kommentarthema"/>
    <w:uiPriority w:val="99"/>
    <w:semiHidden/>
    <w:rsid w:val="00D70AF6"/>
    <w:rPr>
      <w:rFonts w:ascii="Arial" w:hAnsi="Arial"/>
      <w:b/>
      <w:bCs/>
    </w:rPr>
  </w:style>
  <w:style w:type="paragraph" w:styleId="Listenabsatz">
    <w:name w:val="List Paragraph"/>
    <w:basedOn w:val="Standard"/>
    <w:uiPriority w:val="34"/>
    <w:qFormat/>
    <w:rsid w:val="001726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305229">
      <w:bodyDiv w:val="1"/>
      <w:marLeft w:val="0"/>
      <w:marRight w:val="0"/>
      <w:marTop w:val="0"/>
      <w:marBottom w:val="0"/>
      <w:divBdr>
        <w:top w:val="none" w:sz="0" w:space="0" w:color="auto"/>
        <w:left w:val="none" w:sz="0" w:space="0" w:color="auto"/>
        <w:bottom w:val="none" w:sz="0" w:space="0" w:color="auto"/>
        <w:right w:val="none" w:sz="0" w:space="0" w:color="auto"/>
      </w:divBdr>
    </w:div>
    <w:div w:id="588776218">
      <w:bodyDiv w:val="1"/>
      <w:marLeft w:val="0"/>
      <w:marRight w:val="0"/>
      <w:marTop w:val="0"/>
      <w:marBottom w:val="0"/>
      <w:divBdr>
        <w:top w:val="none" w:sz="0" w:space="0" w:color="auto"/>
        <w:left w:val="none" w:sz="0" w:space="0" w:color="auto"/>
        <w:bottom w:val="none" w:sz="0" w:space="0" w:color="auto"/>
        <w:right w:val="none" w:sz="0" w:space="0" w:color="auto"/>
      </w:divBdr>
    </w:div>
    <w:div w:id="801192539">
      <w:bodyDiv w:val="1"/>
      <w:marLeft w:val="0"/>
      <w:marRight w:val="0"/>
      <w:marTop w:val="0"/>
      <w:marBottom w:val="0"/>
      <w:divBdr>
        <w:top w:val="none" w:sz="0" w:space="0" w:color="auto"/>
        <w:left w:val="none" w:sz="0" w:space="0" w:color="auto"/>
        <w:bottom w:val="none" w:sz="0" w:space="0" w:color="auto"/>
        <w:right w:val="none" w:sz="0" w:space="0" w:color="auto"/>
      </w:divBdr>
    </w:div>
    <w:div w:id="817382341">
      <w:bodyDiv w:val="1"/>
      <w:marLeft w:val="0"/>
      <w:marRight w:val="0"/>
      <w:marTop w:val="0"/>
      <w:marBottom w:val="0"/>
      <w:divBdr>
        <w:top w:val="none" w:sz="0" w:space="0" w:color="auto"/>
        <w:left w:val="none" w:sz="0" w:space="0" w:color="auto"/>
        <w:bottom w:val="none" w:sz="0" w:space="0" w:color="auto"/>
        <w:right w:val="none" w:sz="0" w:space="0" w:color="auto"/>
      </w:divBdr>
    </w:div>
    <w:div w:id="1894926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ineckh\AppData\Roaming\Microsoft\Templates\Standardformulare\master_brief_de.dot"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1EF7E2-9826-4B0C-8A84-6C7DB8178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C:\Users\heineckh\AppData\Roaming\Microsoft\Templates\Standardformulare\master_brief_de.dot</Template>
  <TotalTime>0</TotalTime>
  <Pages>2</Pages>
  <Words>378</Words>
  <Characters>2386</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HWR Berlin</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Hein, Eckhard</dc:creator>
  <cp:lastModifiedBy>Pierini, David</cp:lastModifiedBy>
  <cp:revision>6</cp:revision>
  <cp:lastPrinted>2023-06-30T08:00:00Z</cp:lastPrinted>
  <dcterms:created xsi:type="dcterms:W3CDTF">2026-04-29T13:57:00Z</dcterms:created>
  <dcterms:modified xsi:type="dcterms:W3CDTF">2026-04-29T16:06:00Z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ame">
    <vt:lpwstr>Prof. Dr. Eckhard Hein</vt:lpwstr>
  </property>
  <property fmtid="{D5CDD505-2E9C-101B-9397-08002B2CF9AE}" pid="3" name="bereich">
    <vt:lpwstr>Fachbereich</vt:lpwstr>
  </property>
  <property fmtid="{D5CDD505-2E9C-101B-9397-08002B2CF9AE}" pid="4" name="name_de">
    <vt:lpwstr>_x000d_
</vt:lpwstr>
  </property>
  <property fmtid="{D5CDD505-2E9C-101B-9397-08002B2CF9AE}" pid="5" name="name_en">
    <vt:lpwstr>_x000d_
</vt:lpwstr>
  </property>
  <property fmtid="{D5CDD505-2E9C-101B-9397-08002B2CF9AE}" pid="6" name="ort">
    <vt:lpwstr>10825 Berlin</vt:lpwstr>
  </property>
  <property fmtid="{D5CDD505-2E9C-101B-9397-08002B2CF9AE}" pid="7" name="pretel">
    <vt:lpwstr>+49 (0)30 30877-</vt:lpwstr>
  </property>
  <property fmtid="{D5CDD505-2E9C-101B-9397-08002B2CF9AE}" pid="8" name="prefax">
    <vt:lpwstr>+49 (0)30 30877-</vt:lpwstr>
  </property>
  <property fmtid="{D5CDD505-2E9C-101B-9397-08002B2CF9AE}" pid="9" name="postmail">
    <vt:lpwstr>hwr­berlin.de</vt:lpwstr>
  </property>
  <property fmtid="{D5CDD505-2E9C-101B-9397-08002B2CF9AE}" pid="10" name="www">
    <vt:lpwstr>www.hwr­berlin.de</vt:lpwstr>
  </property>
  <property fmtid="{D5CDD505-2E9C-101B-9397-08002B2CF9AE}" pid="11" name="konto">
    <vt:lpwstr>Berliner Volksbank_x000d_
Konto 884 101 52 40_x000d_
BLZ 100 900 00_x000d_
IBAN_x000d_
DE72 10090000 8841015240_x000d_
BIC BEVODEBB_x000d_
</vt:lpwstr>
  </property>
  <property fmtid="{D5CDD505-2E9C-101B-9397-08002B2CF9AE}" pid="12" name="funktion_de">
    <vt:lpwstr>VWL, insbesondere Europäische Wirtschaftspolitik</vt:lpwstr>
  </property>
  <property fmtid="{D5CDD505-2E9C-101B-9397-08002B2CF9AE}" pid="13" name="funktion_en">
    <vt:lpwstr>Economics, in particular European Economic Policies</vt:lpwstr>
  </property>
  <property fmtid="{D5CDD505-2E9C-101B-9397-08002B2CF9AE}" pid="14" name="tel">
    <vt:lpwstr>1139</vt:lpwstr>
  </property>
  <property fmtid="{D5CDD505-2E9C-101B-9397-08002B2CF9AE}" pid="15" name="fax">
    <vt:lpwstr>0</vt:lpwstr>
  </property>
  <property fmtid="{D5CDD505-2E9C-101B-9397-08002B2CF9AE}" pid="16" name="mail">
    <vt:lpwstr>eckhard.hein</vt:lpwstr>
  </property>
  <property fmtid="{D5CDD505-2E9C-101B-9397-08002B2CF9AE}" pid="17" name="str_de">
    <vt:lpwstr>Badensche Straße 52_x000d_
</vt:lpwstr>
  </property>
  <property fmtid="{D5CDD505-2E9C-101B-9397-08002B2CF9AE}" pid="18" name="str_en">
    <vt:lpwstr>Badensche Straße 52_x000d_
</vt:lpwstr>
  </property>
  <property fmtid="{D5CDD505-2E9C-101B-9397-08002B2CF9AE}" pid="19" name="name1">
    <vt:lpwstr> </vt:lpwstr>
  </property>
  <property fmtid="{D5CDD505-2E9C-101B-9397-08002B2CF9AE}" pid="20" name="stell1">
    <vt:lpwstr> </vt:lpwstr>
  </property>
  <property fmtid="{D5CDD505-2E9C-101B-9397-08002B2CF9AE}" pid="21" name="tel1">
    <vt:lpwstr> </vt:lpwstr>
  </property>
  <property fmtid="{D5CDD505-2E9C-101B-9397-08002B2CF9AE}" pid="22" name="fx1">
    <vt:lpwstr> </vt:lpwstr>
  </property>
  <property fmtid="{D5CDD505-2E9C-101B-9397-08002B2CF9AE}" pid="23" name="mail1">
    <vt:lpwstr> </vt:lpwstr>
  </property>
  <property fmtid="{D5CDD505-2E9C-101B-9397-08002B2CF9AE}" pid="24" name="str_de_kurz">
    <vt:lpwstr>Badensche Straße 52</vt:lpwstr>
  </property>
  <property fmtid="{D5CDD505-2E9C-101B-9397-08002B2CF9AE}" pid="25" name="bereich1">
    <vt:lpwstr>Fachbereich Duales Studium Friedrichshain</vt:lpwstr>
  </property>
</Properties>
</file>