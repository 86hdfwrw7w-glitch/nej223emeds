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80505" w14:textId="77777777"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32455680" w14:textId="77777777"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2914437E" w14:textId="77777777"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096E0E32" w14:textId="77777777"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73DE09D8" w14:textId="3441ECD8" w:rsidR="00BF43C8" w:rsidRDefault="006D2592" w:rsidP="00630401">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6BF3DB6C" w14:textId="4117D375" w:rsidR="007E2722" w:rsidRDefault="00EE644E"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Steen Associates</w:t>
      </w:r>
    </w:p>
    <w:p w14:paraId="6FBD091A" w14:textId="7E8527A3" w:rsidR="00647413" w:rsidRDefault="00EE644E" w:rsidP="00F74175">
      <w:pPr>
        <w:spacing w:after="0"/>
        <w:rPr>
          <w:rFonts w:ascii="Times New Roman" w:hAnsi="Times New Roman" w:cs="Times New Roman"/>
          <w:sz w:val="21"/>
          <w:szCs w:val="21"/>
        </w:rPr>
      </w:pPr>
      <w:r>
        <w:rPr>
          <w:rFonts w:ascii="Times New Roman" w:hAnsi="Times New Roman" w:cs="Times New Roman"/>
          <w:color w:val="000000"/>
          <w:sz w:val="21"/>
          <w:szCs w:val="21"/>
        </w:rPr>
        <w:t>Brentanostraße 6</w:t>
      </w:r>
    </w:p>
    <w:p w14:paraId="58F6743F" w14:textId="5B6BCA22" w:rsidR="00B9491A" w:rsidRPr="00BF43C8" w:rsidRDefault="00EE644E" w:rsidP="00F74175">
      <w:pPr>
        <w:spacing w:after="0"/>
        <w:rPr>
          <w:rFonts w:ascii="Times New Roman" w:hAnsi="Times New Roman" w:cs="Times New Roman"/>
          <w:color w:val="000000"/>
          <w:sz w:val="21"/>
          <w:szCs w:val="21"/>
        </w:rPr>
      </w:pPr>
      <w:r>
        <w:rPr>
          <w:rFonts w:ascii="Times New Roman" w:hAnsi="Times New Roman" w:cs="Times New Roman"/>
          <w:sz w:val="21"/>
          <w:szCs w:val="21"/>
        </w:rPr>
        <w:t>60325 Frankfurt</w:t>
      </w:r>
      <w:r w:rsidR="00EA6651">
        <w:rPr>
          <w:rFonts w:ascii="Times New Roman" w:hAnsi="Times New Roman" w:cs="Times New Roman"/>
          <w:sz w:val="21"/>
          <w:szCs w:val="21"/>
        </w:rPr>
        <w:t xml:space="preserve"> am Main</w:t>
      </w:r>
    </w:p>
    <w:p w14:paraId="421310DF" w14:textId="70D3EA63" w:rsidR="006A7895" w:rsidRPr="0050022F" w:rsidRDefault="00630401" w:rsidP="0085213A">
      <w:pPr>
        <w:spacing w:after="0"/>
        <w:jc w:val="right"/>
        <w:rPr>
          <w:rFonts w:ascii="Times New Roman" w:hAnsi="Times New Roman" w:cs="Times New Roman"/>
          <w:sz w:val="21"/>
          <w:szCs w:val="21"/>
          <w:lang w:val="en-US"/>
        </w:rPr>
      </w:pPr>
      <w:r w:rsidRPr="00630401">
        <w:rPr>
          <w:rFonts w:ascii="Times New Roman" w:hAnsi="Times New Roman" w:cs="Times New Roman"/>
          <w:sz w:val="21"/>
          <w:szCs w:val="21"/>
          <w:lang w:val="en-US"/>
        </w:rPr>
        <w:t xml:space="preserve">Frankfurt </w:t>
      </w:r>
      <w:proofErr w:type="gramStart"/>
      <w:r w:rsidRPr="00630401">
        <w:rPr>
          <w:rFonts w:ascii="Times New Roman" w:hAnsi="Times New Roman" w:cs="Times New Roman"/>
          <w:sz w:val="21"/>
          <w:szCs w:val="21"/>
          <w:lang w:val="en-US"/>
        </w:rPr>
        <w:t>am</w:t>
      </w:r>
      <w:proofErr w:type="gramEnd"/>
      <w:r w:rsidRPr="00630401">
        <w:rPr>
          <w:rFonts w:ascii="Times New Roman" w:hAnsi="Times New Roman" w:cs="Times New Roman"/>
          <w:sz w:val="21"/>
          <w:szCs w:val="21"/>
          <w:lang w:val="en-US"/>
        </w:rPr>
        <w:t xml:space="preserve"> Main</w:t>
      </w:r>
      <w:r w:rsidR="00EA6651" w:rsidRPr="00630401">
        <w:rPr>
          <w:rFonts w:ascii="Times New Roman" w:hAnsi="Times New Roman" w:cs="Times New Roman"/>
          <w:sz w:val="21"/>
          <w:szCs w:val="21"/>
          <w:lang w:val="en-US"/>
        </w:rPr>
        <w:t xml:space="preserve">, </w:t>
      </w:r>
      <w:r w:rsidR="00815F8C" w:rsidRPr="00630401">
        <w:rPr>
          <w:rFonts w:ascii="Times New Roman" w:hAnsi="Times New Roman" w:cs="Times New Roman"/>
          <w:sz w:val="21"/>
          <w:szCs w:val="21"/>
          <w:lang w:val="en-US"/>
        </w:rPr>
        <w:t>2</w:t>
      </w:r>
      <w:r>
        <w:rPr>
          <w:rFonts w:ascii="Times New Roman" w:hAnsi="Times New Roman" w:cs="Times New Roman"/>
          <w:sz w:val="21"/>
          <w:szCs w:val="21"/>
          <w:lang w:val="en-US"/>
        </w:rPr>
        <w:t>3.</w:t>
      </w:r>
      <w:r w:rsidR="00EA6651" w:rsidRPr="00630401">
        <w:rPr>
          <w:rFonts w:ascii="Times New Roman" w:hAnsi="Times New Roman" w:cs="Times New Roman"/>
          <w:sz w:val="21"/>
          <w:szCs w:val="21"/>
          <w:lang w:val="en-US"/>
        </w:rPr>
        <w:t>07.</w:t>
      </w:r>
      <w:r w:rsidR="00231EE5" w:rsidRPr="00630401">
        <w:rPr>
          <w:rFonts w:ascii="Times New Roman" w:hAnsi="Times New Roman" w:cs="Times New Roman"/>
          <w:sz w:val="21"/>
          <w:szCs w:val="21"/>
          <w:lang w:val="en-US"/>
        </w:rPr>
        <w:t>2026</w:t>
      </w:r>
    </w:p>
    <w:p w14:paraId="707B2089" w14:textId="77777777" w:rsidR="001E0088" w:rsidRPr="0050022F" w:rsidRDefault="001E0088" w:rsidP="001E0088">
      <w:pPr>
        <w:spacing w:after="0"/>
        <w:jc w:val="right"/>
        <w:rPr>
          <w:rFonts w:ascii="Times New Roman" w:hAnsi="Times New Roman" w:cs="Times New Roman"/>
          <w:sz w:val="21"/>
          <w:szCs w:val="21"/>
          <w:lang w:val="en-US"/>
        </w:rPr>
      </w:pPr>
    </w:p>
    <w:p w14:paraId="3E9C2CB1" w14:textId="7492B1DF" w:rsidR="000A5AB8" w:rsidRPr="00705BC1" w:rsidRDefault="00705BC1" w:rsidP="00590834">
      <w:pPr>
        <w:spacing w:after="0"/>
        <w:rPr>
          <w:rFonts w:ascii="Times New Roman" w:hAnsi="Times New Roman" w:cs="Times New Roman"/>
          <w:b/>
          <w:sz w:val="21"/>
          <w:szCs w:val="21"/>
          <w:lang w:val="en-GB"/>
        </w:rPr>
      </w:pPr>
      <w:r w:rsidRPr="00705BC1">
        <w:rPr>
          <w:rFonts w:ascii="Times New Roman" w:hAnsi="Times New Roman" w:cs="Times New Roman"/>
          <w:b/>
          <w:sz w:val="21"/>
          <w:szCs w:val="21"/>
          <w:lang w:val="en-GB"/>
        </w:rPr>
        <w:t xml:space="preserve">Application for an Investment Banking </w:t>
      </w:r>
      <w:r w:rsidR="00EA6651">
        <w:rPr>
          <w:rFonts w:ascii="Times New Roman" w:hAnsi="Times New Roman" w:cs="Times New Roman"/>
          <w:b/>
          <w:sz w:val="21"/>
          <w:szCs w:val="21"/>
          <w:lang w:val="en-GB"/>
        </w:rPr>
        <w:t>I</w:t>
      </w:r>
      <w:r w:rsidRPr="00705BC1">
        <w:rPr>
          <w:rFonts w:ascii="Times New Roman" w:hAnsi="Times New Roman" w:cs="Times New Roman"/>
          <w:b/>
          <w:sz w:val="21"/>
          <w:szCs w:val="21"/>
          <w:lang w:val="en-GB"/>
        </w:rPr>
        <w:t>nternship</w:t>
      </w:r>
    </w:p>
    <w:p w14:paraId="071B203C" w14:textId="77777777" w:rsidR="00E65B09" w:rsidRPr="0050022F" w:rsidRDefault="00E65B09" w:rsidP="00E65B09">
      <w:pPr>
        <w:spacing w:after="0"/>
        <w:jc w:val="both"/>
        <w:rPr>
          <w:rFonts w:ascii="Times New Roman" w:hAnsi="Times New Roman" w:cs="Times New Roman"/>
          <w:sz w:val="21"/>
          <w:szCs w:val="21"/>
        </w:rPr>
      </w:pPr>
    </w:p>
    <w:p w14:paraId="4A3C1520" w14:textId="77777777" w:rsidR="00705BC1" w:rsidRDefault="00705BC1" w:rsidP="00705BC1">
      <w:pPr>
        <w:spacing w:after="0" w:line="240" w:lineRule="auto"/>
        <w:rPr>
          <w:rFonts w:ascii="Times New Roman" w:eastAsia="Times New Roman" w:hAnsi="Times New Roman" w:cs="Times New Roman"/>
          <w:color w:val="000000"/>
          <w:sz w:val="21"/>
          <w:szCs w:val="21"/>
          <w:lang w:val="en-GB" w:eastAsia="de-DE"/>
        </w:rPr>
      </w:pPr>
      <w:r w:rsidRPr="00705BC1">
        <w:rPr>
          <w:rFonts w:ascii="Times New Roman" w:eastAsia="Times New Roman" w:hAnsi="Times New Roman" w:cs="Times New Roman"/>
          <w:color w:val="000000"/>
          <w:sz w:val="21"/>
          <w:szCs w:val="21"/>
          <w:lang w:val="en-GB" w:eastAsia="de-DE"/>
        </w:rPr>
        <w:t>Dear Sir or Madam,</w:t>
      </w:r>
    </w:p>
    <w:p w14:paraId="199DDD36" w14:textId="77777777" w:rsidR="00705BC1" w:rsidRPr="00705BC1" w:rsidRDefault="00705BC1" w:rsidP="00705BC1">
      <w:pPr>
        <w:spacing w:after="0" w:line="240" w:lineRule="auto"/>
        <w:rPr>
          <w:rFonts w:ascii="Times New Roman" w:eastAsia="Times New Roman" w:hAnsi="Times New Roman" w:cs="Times New Roman"/>
          <w:color w:val="000000"/>
          <w:sz w:val="21"/>
          <w:szCs w:val="21"/>
          <w:lang w:val="en-GB" w:eastAsia="de-DE"/>
        </w:rPr>
      </w:pPr>
    </w:p>
    <w:p w14:paraId="09BE6F10" w14:textId="1F07F30D"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r w:rsidRPr="00EA6651">
        <w:rPr>
          <w:rFonts w:ascii="Times New Roman" w:eastAsia="Times New Roman" w:hAnsi="Times New Roman" w:cs="Times New Roman"/>
          <w:color w:val="000000"/>
          <w:sz w:val="21"/>
          <w:szCs w:val="21"/>
          <w:lang w:val="en-GB" w:eastAsia="de-DE"/>
        </w:rPr>
        <w:t>In the current climate, the business world is facing an increasing number of challenges, whether due to geopolitical shifts, location-related competitive disadvantages</w:t>
      </w:r>
      <w:r>
        <w:rPr>
          <w:rFonts w:ascii="Times New Roman" w:eastAsia="Times New Roman" w:hAnsi="Times New Roman" w:cs="Times New Roman"/>
          <w:color w:val="000000"/>
          <w:sz w:val="21"/>
          <w:szCs w:val="21"/>
          <w:lang w:val="en-GB" w:eastAsia="de-DE"/>
        </w:rPr>
        <w:t>,</w:t>
      </w:r>
      <w:r w:rsidRPr="00EA6651">
        <w:rPr>
          <w:rFonts w:ascii="Times New Roman" w:eastAsia="Times New Roman" w:hAnsi="Times New Roman" w:cs="Times New Roman"/>
          <w:color w:val="000000"/>
          <w:sz w:val="21"/>
          <w:szCs w:val="21"/>
          <w:lang w:val="en-GB" w:eastAsia="de-DE"/>
        </w:rPr>
        <w:t xml:space="preserve"> or rising energy costs. Decision-makers at many established businesses are being forced to explore new avenues. This is precisely where investment banking comes in as a driver of economic development. I see a career in this sector as an opportunity to work at the very heart of the economy and to play a decisive role in securing growth and innovation in a world shaped by rapid change and volatility. That is why, following my second semester, I would like to undertake a twelve-week placement with you in the Mergers &amp; Acquisitions division at your Frankfurt </w:t>
      </w:r>
      <w:r>
        <w:rPr>
          <w:rFonts w:ascii="Times New Roman" w:eastAsia="Times New Roman" w:hAnsi="Times New Roman" w:cs="Times New Roman"/>
          <w:color w:val="000000"/>
          <w:sz w:val="21"/>
          <w:szCs w:val="21"/>
          <w:lang w:val="en-GB" w:eastAsia="de-DE"/>
        </w:rPr>
        <w:t xml:space="preserve">am Main </w:t>
      </w:r>
      <w:r w:rsidRPr="00EA6651">
        <w:rPr>
          <w:rFonts w:ascii="Times New Roman" w:eastAsia="Times New Roman" w:hAnsi="Times New Roman" w:cs="Times New Roman"/>
          <w:color w:val="000000"/>
          <w:sz w:val="21"/>
          <w:szCs w:val="21"/>
          <w:lang w:val="en-GB" w:eastAsia="de-DE"/>
        </w:rPr>
        <w:t>office, starting in June 2027.</w:t>
      </w:r>
    </w:p>
    <w:p w14:paraId="69B75E0D" w14:textId="77777777"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p>
    <w:p w14:paraId="3A9FFD21" w14:textId="45F7B841"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r w:rsidRPr="00EA6651">
        <w:rPr>
          <w:rFonts w:ascii="Times New Roman" w:eastAsia="Times New Roman" w:hAnsi="Times New Roman" w:cs="Times New Roman"/>
          <w:color w:val="000000"/>
          <w:sz w:val="21"/>
          <w:szCs w:val="21"/>
          <w:lang w:val="en-GB" w:eastAsia="de-DE"/>
        </w:rPr>
        <w:t>Even whilst at secondary school, I was fascinated by business and the possibility of investing and trading across the globe. For this reason, I completed my A-levels not only with excellent academic results, but with a primary focus on business administration. Even back then, my teachers and tutors praised my outstanding discipline and perseverance. These were qualities I brought to bear not only in my day-to-day schoolwork but also in my role as head of the year group council, where I led fundraising campaigns and ultimately organised our A-level graduation ceremony, for which we had to raise more than €10,000. This enabled me to think analytically, remain focused during stressful planning phases, take initiative</w:t>
      </w:r>
      <w:r>
        <w:rPr>
          <w:rFonts w:ascii="Times New Roman" w:eastAsia="Times New Roman" w:hAnsi="Times New Roman" w:cs="Times New Roman"/>
          <w:color w:val="000000"/>
          <w:sz w:val="21"/>
          <w:szCs w:val="21"/>
          <w:lang w:val="en-GB" w:eastAsia="de-DE"/>
        </w:rPr>
        <w:t>,</w:t>
      </w:r>
      <w:r w:rsidRPr="00EA6651">
        <w:rPr>
          <w:rFonts w:ascii="Times New Roman" w:eastAsia="Times New Roman" w:hAnsi="Times New Roman" w:cs="Times New Roman"/>
          <w:color w:val="000000"/>
          <w:sz w:val="21"/>
          <w:szCs w:val="21"/>
          <w:lang w:val="en-GB" w:eastAsia="de-DE"/>
        </w:rPr>
        <w:t xml:space="preserve"> and involve many sponsors through my strong communication skills. My decision to complete my </w:t>
      </w:r>
      <w:proofErr w:type="gramStart"/>
      <w:r w:rsidRPr="00EA6651">
        <w:rPr>
          <w:rFonts w:ascii="Times New Roman" w:eastAsia="Times New Roman" w:hAnsi="Times New Roman" w:cs="Times New Roman"/>
          <w:color w:val="000000"/>
          <w:sz w:val="21"/>
          <w:szCs w:val="21"/>
          <w:lang w:val="en-GB" w:eastAsia="de-DE"/>
        </w:rPr>
        <w:t>Bachelor’s</w:t>
      </w:r>
      <w:proofErr w:type="gramEnd"/>
      <w:r w:rsidRPr="00EA6651">
        <w:rPr>
          <w:rFonts w:ascii="Times New Roman" w:eastAsia="Times New Roman" w:hAnsi="Times New Roman" w:cs="Times New Roman"/>
          <w:color w:val="000000"/>
          <w:sz w:val="21"/>
          <w:szCs w:val="21"/>
          <w:lang w:val="en-GB" w:eastAsia="de-DE"/>
        </w:rPr>
        <w:t xml:space="preserve"> degree at the Frankfurt School now combines my strong interpersonal skills with economic excellence, as the challenging environment connects me with many interesting individuals and provides me with profound insights into the world of business. To balance out my everyday life, I have been actively involved in wrestling for some time now, where I embody not only the desire to grow together as a team but also extreme ambition. I would be delighted to bring this mindset to your team.</w:t>
      </w:r>
    </w:p>
    <w:p w14:paraId="26BE9DC0" w14:textId="77777777"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p>
    <w:p w14:paraId="79B6A284" w14:textId="77777777"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r w:rsidRPr="00EA6651">
        <w:rPr>
          <w:rFonts w:ascii="Times New Roman" w:eastAsia="Times New Roman" w:hAnsi="Times New Roman" w:cs="Times New Roman"/>
          <w:color w:val="000000"/>
          <w:sz w:val="21"/>
          <w:szCs w:val="21"/>
          <w:lang w:val="en-GB" w:eastAsia="de-DE"/>
        </w:rPr>
        <w:t>For my next career move, Steen Associates is my absolute first choice, as your wealth of experience from over 150 completed transactions offers the ideal environment for a steep learning curve. Your specialisation in strategic M&amp;A processes and cross-border transactions in the industrial sector makes your consultancy unique. As your recent work for DEUTZ AG demonstrates, your expertise is also in high demand in the upper mid-cap segment for highly complex deals: your involvement in this landmark transaction in the security and defence sector underscores the strategic importance of your work in strengthening key domestic industries. Furthermore, the deal illustrates how targeted M&amp;A helps to secure ambitious operational targets – such as an EBIT margin of over ten per cent – in the long term. Alongside this focused sector expertise, particularly in the aerospace and defence sectors, I am impressed by your boutique’s clear set of values: your commitment to the Human Trafficking Foundation impressively demonstrates that Steen Associates actively embraces social responsibility.</w:t>
      </w:r>
    </w:p>
    <w:p w14:paraId="6E85A500" w14:textId="77777777" w:rsidR="00EA6651" w:rsidRPr="00EA6651" w:rsidRDefault="00EA6651" w:rsidP="00630401">
      <w:pPr>
        <w:spacing w:after="0" w:line="240" w:lineRule="auto"/>
        <w:jc w:val="both"/>
        <w:rPr>
          <w:rFonts w:ascii="Times New Roman" w:eastAsia="Times New Roman" w:hAnsi="Times New Roman" w:cs="Times New Roman"/>
          <w:color w:val="000000"/>
          <w:sz w:val="21"/>
          <w:szCs w:val="21"/>
          <w:lang w:val="en-GB" w:eastAsia="de-DE"/>
        </w:rPr>
      </w:pPr>
    </w:p>
    <w:p w14:paraId="3033A592" w14:textId="4B6D730E" w:rsidR="00EA6651" w:rsidRPr="00705BC1" w:rsidRDefault="00EA6651" w:rsidP="00EA6651">
      <w:pPr>
        <w:spacing w:after="0" w:line="240" w:lineRule="auto"/>
        <w:jc w:val="both"/>
        <w:rPr>
          <w:rFonts w:ascii="Times New Roman" w:eastAsia="Times New Roman" w:hAnsi="Times New Roman" w:cs="Times New Roman"/>
          <w:color w:val="000000"/>
          <w:sz w:val="21"/>
          <w:szCs w:val="21"/>
          <w:lang w:val="en-GB" w:eastAsia="de-DE"/>
        </w:rPr>
      </w:pPr>
      <w:r w:rsidRPr="00EA6651">
        <w:rPr>
          <w:rFonts w:ascii="Times New Roman" w:eastAsia="Times New Roman" w:hAnsi="Times New Roman" w:cs="Times New Roman"/>
          <w:color w:val="000000"/>
          <w:sz w:val="21"/>
          <w:szCs w:val="21"/>
          <w:lang w:val="en-GB" w:eastAsia="de-DE"/>
        </w:rPr>
        <w:t xml:space="preserve">Through my work as an M&amp;A intern, I hope to gain new insights into the sector, learn from your expertise and corporate culture, and contribute to the business. I am confident that, thanks to my outstanding discipline, my analytical mindset and my ability to always communicate effectively and with empathy, I will be </w:t>
      </w:r>
      <w:proofErr w:type="gramStart"/>
      <w:r w:rsidRPr="00EA6651">
        <w:rPr>
          <w:rFonts w:ascii="Times New Roman" w:eastAsia="Times New Roman" w:hAnsi="Times New Roman" w:cs="Times New Roman"/>
          <w:color w:val="000000"/>
          <w:sz w:val="21"/>
          <w:szCs w:val="21"/>
          <w:lang w:val="en-GB" w:eastAsia="de-DE"/>
        </w:rPr>
        <w:t>a valuable asset</w:t>
      </w:r>
      <w:proofErr w:type="gramEnd"/>
      <w:r w:rsidRPr="00EA6651">
        <w:rPr>
          <w:rFonts w:ascii="Times New Roman" w:eastAsia="Times New Roman" w:hAnsi="Times New Roman" w:cs="Times New Roman"/>
          <w:color w:val="000000"/>
          <w:sz w:val="21"/>
          <w:szCs w:val="21"/>
          <w:lang w:val="en-GB" w:eastAsia="de-DE"/>
        </w:rPr>
        <w:t xml:space="preserve"> to Steen. I would be delighted to have the opportunity to convince you of this in person.</w:t>
      </w:r>
    </w:p>
    <w:p w14:paraId="03432867" w14:textId="77777777" w:rsidR="00705BC1" w:rsidRPr="00705BC1" w:rsidRDefault="00705BC1" w:rsidP="00E24205">
      <w:pPr>
        <w:spacing w:after="0" w:line="240" w:lineRule="auto"/>
        <w:jc w:val="both"/>
        <w:rPr>
          <w:rFonts w:ascii="Times New Roman" w:eastAsia="Times New Roman" w:hAnsi="Times New Roman" w:cs="Times New Roman"/>
          <w:color w:val="000000"/>
          <w:sz w:val="21"/>
          <w:szCs w:val="21"/>
          <w:lang w:val="en-GB" w:eastAsia="de-DE"/>
        </w:rPr>
      </w:pPr>
    </w:p>
    <w:p w14:paraId="1F05258A" w14:textId="23D6E2D6" w:rsidR="00375A93" w:rsidRDefault="00705BC1" w:rsidP="00705BC1">
      <w:pPr>
        <w:spacing w:after="0" w:line="240" w:lineRule="auto"/>
        <w:rPr>
          <w:rFonts w:ascii="Times New Roman" w:eastAsia="Times New Roman" w:hAnsi="Times New Roman" w:cs="Times New Roman"/>
          <w:color w:val="000000"/>
          <w:sz w:val="21"/>
          <w:szCs w:val="21"/>
          <w:lang w:val="en-GB" w:eastAsia="de-DE"/>
        </w:rPr>
      </w:pPr>
      <w:r w:rsidRPr="003C6BB7">
        <w:rPr>
          <w:rFonts w:ascii="Times New Roman" w:eastAsia="Times New Roman" w:hAnsi="Times New Roman" w:cs="Times New Roman"/>
          <w:color w:val="000000"/>
          <w:sz w:val="21"/>
          <w:szCs w:val="21"/>
          <w:lang w:val="en-GB" w:eastAsia="de-DE"/>
        </w:rPr>
        <w:t xml:space="preserve">Yours </w:t>
      </w:r>
      <w:r w:rsidR="00815F8C">
        <w:rPr>
          <w:rFonts w:ascii="Times New Roman" w:eastAsia="Times New Roman" w:hAnsi="Times New Roman" w:cs="Times New Roman"/>
          <w:color w:val="000000"/>
          <w:sz w:val="21"/>
          <w:szCs w:val="21"/>
          <w:lang w:val="en-GB" w:eastAsia="de-DE"/>
        </w:rPr>
        <w:t>s</w:t>
      </w:r>
      <w:r w:rsidRPr="003C6BB7">
        <w:rPr>
          <w:rFonts w:ascii="Times New Roman" w:eastAsia="Times New Roman" w:hAnsi="Times New Roman" w:cs="Times New Roman"/>
          <w:color w:val="000000"/>
          <w:sz w:val="21"/>
          <w:szCs w:val="21"/>
          <w:lang w:val="en-GB" w:eastAsia="de-DE"/>
        </w:rPr>
        <w:t>incerely</w:t>
      </w:r>
    </w:p>
    <w:p w14:paraId="3258A690" w14:textId="77777777" w:rsidR="00630401" w:rsidRDefault="00630401" w:rsidP="00705BC1">
      <w:pPr>
        <w:spacing w:after="0" w:line="240" w:lineRule="auto"/>
        <w:rPr>
          <w:rFonts w:ascii="Times New Roman" w:eastAsia="Times New Roman" w:hAnsi="Times New Roman" w:cs="Times New Roman"/>
          <w:color w:val="000000"/>
          <w:sz w:val="21"/>
          <w:szCs w:val="21"/>
          <w:lang w:val="en-GB" w:eastAsia="de-DE"/>
        </w:rPr>
      </w:pPr>
    </w:p>
    <w:p w14:paraId="6758D29B" w14:textId="77777777" w:rsidR="00630401" w:rsidRDefault="00630401" w:rsidP="00705BC1">
      <w:pPr>
        <w:spacing w:after="0" w:line="240" w:lineRule="auto"/>
        <w:rPr>
          <w:rFonts w:ascii="Times New Roman" w:eastAsia="Times New Roman" w:hAnsi="Times New Roman" w:cs="Times New Roman"/>
          <w:color w:val="000000"/>
          <w:sz w:val="21"/>
          <w:szCs w:val="21"/>
          <w:lang w:val="en-GB" w:eastAsia="de-DE"/>
        </w:rPr>
      </w:pPr>
    </w:p>
    <w:p w14:paraId="39AA356F" w14:textId="77777777" w:rsidR="00630401" w:rsidRDefault="00630401" w:rsidP="00705BC1">
      <w:pPr>
        <w:spacing w:after="0" w:line="240" w:lineRule="auto"/>
        <w:rPr>
          <w:rFonts w:ascii="Times New Roman" w:eastAsia="Times New Roman" w:hAnsi="Times New Roman" w:cs="Times New Roman"/>
          <w:color w:val="000000"/>
          <w:sz w:val="21"/>
          <w:szCs w:val="21"/>
          <w:lang w:val="en-GB" w:eastAsia="de-DE"/>
        </w:rPr>
      </w:pPr>
    </w:p>
    <w:p w14:paraId="0FEFA7ED" w14:textId="77777777" w:rsidR="00EA6651" w:rsidRPr="0050022F" w:rsidRDefault="00EA6651" w:rsidP="00630401">
      <w:pPr>
        <w:spacing w:after="0" w:line="240" w:lineRule="auto"/>
        <w:rPr>
          <w:rFonts w:ascii="Times New Roman" w:hAnsi="Times New Roman" w:cs="Times New Roman"/>
          <w:sz w:val="21"/>
          <w:szCs w:val="21"/>
        </w:rPr>
      </w:pPr>
      <w:r w:rsidRPr="0050022F">
        <w:rPr>
          <w:rFonts w:ascii="Times New Roman" w:hAnsi="Times New Roman" w:cs="Times New Roman"/>
          <w:sz w:val="21"/>
          <w:szCs w:val="21"/>
        </w:rPr>
        <w:t>Samuel Ziegler</w:t>
      </w:r>
    </w:p>
    <w:p w14:paraId="72B2EE0C" w14:textId="77777777" w:rsidR="00EA6651" w:rsidRPr="003C6BB7" w:rsidRDefault="00EA6651" w:rsidP="00705BC1">
      <w:pPr>
        <w:spacing w:after="0" w:line="240" w:lineRule="auto"/>
        <w:rPr>
          <w:rFonts w:ascii="Times New Roman" w:eastAsia="Times New Roman" w:hAnsi="Times New Roman" w:cs="Times New Roman"/>
          <w:color w:val="000000"/>
          <w:sz w:val="21"/>
          <w:szCs w:val="21"/>
          <w:lang w:val="en-GB" w:eastAsia="de-DE"/>
        </w:rPr>
      </w:pPr>
    </w:p>
    <w:sectPr w:rsidR="00EA6651" w:rsidRPr="003C6BB7" w:rsidSect="00630401">
      <w:pgSz w:w="11906" w:h="16838"/>
      <w:pgMar w:top="1440" w:right="1296" w:bottom="403" w:left="1296"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A"/>
    <w:rsid w:val="00012D78"/>
    <w:rsid w:val="00014270"/>
    <w:rsid w:val="00017C79"/>
    <w:rsid w:val="00021218"/>
    <w:rsid w:val="00022C5B"/>
    <w:rsid w:val="00030679"/>
    <w:rsid w:val="00034B68"/>
    <w:rsid w:val="00036168"/>
    <w:rsid w:val="000404AB"/>
    <w:rsid w:val="0004591A"/>
    <w:rsid w:val="00046459"/>
    <w:rsid w:val="000555E4"/>
    <w:rsid w:val="0005670D"/>
    <w:rsid w:val="00062F03"/>
    <w:rsid w:val="000710B0"/>
    <w:rsid w:val="00073C82"/>
    <w:rsid w:val="000764CC"/>
    <w:rsid w:val="000812AB"/>
    <w:rsid w:val="00081359"/>
    <w:rsid w:val="000A154E"/>
    <w:rsid w:val="000A239D"/>
    <w:rsid w:val="000A3EDF"/>
    <w:rsid w:val="000A5AB8"/>
    <w:rsid w:val="000A6678"/>
    <w:rsid w:val="000A7DEB"/>
    <w:rsid w:val="000C55DE"/>
    <w:rsid w:val="000D0C33"/>
    <w:rsid w:val="000E6B99"/>
    <w:rsid w:val="000F153D"/>
    <w:rsid w:val="000F2379"/>
    <w:rsid w:val="000F371C"/>
    <w:rsid w:val="00117F83"/>
    <w:rsid w:val="0012069A"/>
    <w:rsid w:val="00133725"/>
    <w:rsid w:val="00133D34"/>
    <w:rsid w:val="001366C4"/>
    <w:rsid w:val="00146C8E"/>
    <w:rsid w:val="00152DF9"/>
    <w:rsid w:val="00156A98"/>
    <w:rsid w:val="001602C4"/>
    <w:rsid w:val="001669DB"/>
    <w:rsid w:val="00170C9C"/>
    <w:rsid w:val="00171D11"/>
    <w:rsid w:val="00175957"/>
    <w:rsid w:val="001819B1"/>
    <w:rsid w:val="001A4522"/>
    <w:rsid w:val="001A4AFC"/>
    <w:rsid w:val="001A4D88"/>
    <w:rsid w:val="001C17FC"/>
    <w:rsid w:val="001C3240"/>
    <w:rsid w:val="001D079A"/>
    <w:rsid w:val="001E0088"/>
    <w:rsid w:val="001E0903"/>
    <w:rsid w:val="001E1EE7"/>
    <w:rsid w:val="002001D6"/>
    <w:rsid w:val="00202986"/>
    <w:rsid w:val="002042CB"/>
    <w:rsid w:val="002062F6"/>
    <w:rsid w:val="0020772F"/>
    <w:rsid w:val="00212042"/>
    <w:rsid w:val="00213923"/>
    <w:rsid w:val="002213EE"/>
    <w:rsid w:val="00231EE5"/>
    <w:rsid w:val="0023683A"/>
    <w:rsid w:val="00241B7F"/>
    <w:rsid w:val="00243E94"/>
    <w:rsid w:val="00245A3A"/>
    <w:rsid w:val="002467A0"/>
    <w:rsid w:val="002530CC"/>
    <w:rsid w:val="002536DC"/>
    <w:rsid w:val="00255EC1"/>
    <w:rsid w:val="00256BAC"/>
    <w:rsid w:val="00257D2A"/>
    <w:rsid w:val="002627D2"/>
    <w:rsid w:val="00264191"/>
    <w:rsid w:val="00266CAC"/>
    <w:rsid w:val="0027047C"/>
    <w:rsid w:val="002708C2"/>
    <w:rsid w:val="00274324"/>
    <w:rsid w:val="00280773"/>
    <w:rsid w:val="002865A1"/>
    <w:rsid w:val="002A5B9F"/>
    <w:rsid w:val="002D1EE7"/>
    <w:rsid w:val="002D309E"/>
    <w:rsid w:val="002D3A44"/>
    <w:rsid w:val="002D594E"/>
    <w:rsid w:val="002E39B8"/>
    <w:rsid w:val="002E58D5"/>
    <w:rsid w:val="002F51FA"/>
    <w:rsid w:val="003074DA"/>
    <w:rsid w:val="00311A15"/>
    <w:rsid w:val="003250EA"/>
    <w:rsid w:val="003421B1"/>
    <w:rsid w:val="0035320A"/>
    <w:rsid w:val="0036332F"/>
    <w:rsid w:val="00364A12"/>
    <w:rsid w:val="00374C5B"/>
    <w:rsid w:val="00375A93"/>
    <w:rsid w:val="00375D2D"/>
    <w:rsid w:val="003811BC"/>
    <w:rsid w:val="00384DF9"/>
    <w:rsid w:val="0038671F"/>
    <w:rsid w:val="003900DE"/>
    <w:rsid w:val="00391CF4"/>
    <w:rsid w:val="00392F53"/>
    <w:rsid w:val="003947A8"/>
    <w:rsid w:val="003A7157"/>
    <w:rsid w:val="003A7A9E"/>
    <w:rsid w:val="003C6BB7"/>
    <w:rsid w:val="003D464F"/>
    <w:rsid w:val="003D5D1E"/>
    <w:rsid w:val="003E7547"/>
    <w:rsid w:val="003F3290"/>
    <w:rsid w:val="003F688C"/>
    <w:rsid w:val="00411CA9"/>
    <w:rsid w:val="00414079"/>
    <w:rsid w:val="00415608"/>
    <w:rsid w:val="00424CAF"/>
    <w:rsid w:val="0043018C"/>
    <w:rsid w:val="0043039E"/>
    <w:rsid w:val="00434D23"/>
    <w:rsid w:val="004403CB"/>
    <w:rsid w:val="00453C2F"/>
    <w:rsid w:val="00454168"/>
    <w:rsid w:val="00454767"/>
    <w:rsid w:val="00454C0B"/>
    <w:rsid w:val="0046226E"/>
    <w:rsid w:val="00474FC2"/>
    <w:rsid w:val="00476E4A"/>
    <w:rsid w:val="00492923"/>
    <w:rsid w:val="004A1501"/>
    <w:rsid w:val="004A615C"/>
    <w:rsid w:val="004B44CC"/>
    <w:rsid w:val="004B4510"/>
    <w:rsid w:val="004C0D7E"/>
    <w:rsid w:val="004C156C"/>
    <w:rsid w:val="004C174A"/>
    <w:rsid w:val="004C72D3"/>
    <w:rsid w:val="004F28F5"/>
    <w:rsid w:val="0050022F"/>
    <w:rsid w:val="00500EFA"/>
    <w:rsid w:val="00504706"/>
    <w:rsid w:val="00506322"/>
    <w:rsid w:val="00507BBD"/>
    <w:rsid w:val="00527E18"/>
    <w:rsid w:val="005337EF"/>
    <w:rsid w:val="00534FAA"/>
    <w:rsid w:val="005364B6"/>
    <w:rsid w:val="00537DB3"/>
    <w:rsid w:val="005407D6"/>
    <w:rsid w:val="00542F06"/>
    <w:rsid w:val="00545698"/>
    <w:rsid w:val="0055332B"/>
    <w:rsid w:val="00553EC8"/>
    <w:rsid w:val="00554A97"/>
    <w:rsid w:val="00561291"/>
    <w:rsid w:val="00563355"/>
    <w:rsid w:val="0056402C"/>
    <w:rsid w:val="005705F7"/>
    <w:rsid w:val="00570B1D"/>
    <w:rsid w:val="00574140"/>
    <w:rsid w:val="005762CF"/>
    <w:rsid w:val="00577B30"/>
    <w:rsid w:val="005842A0"/>
    <w:rsid w:val="00590834"/>
    <w:rsid w:val="00590E7F"/>
    <w:rsid w:val="00593C9C"/>
    <w:rsid w:val="005945BA"/>
    <w:rsid w:val="005A475D"/>
    <w:rsid w:val="005A505E"/>
    <w:rsid w:val="005A62E3"/>
    <w:rsid w:val="005B231F"/>
    <w:rsid w:val="005C55F7"/>
    <w:rsid w:val="005D7D49"/>
    <w:rsid w:val="005E00BC"/>
    <w:rsid w:val="005E63B8"/>
    <w:rsid w:val="005F350B"/>
    <w:rsid w:val="005F3E8D"/>
    <w:rsid w:val="00603752"/>
    <w:rsid w:val="00630401"/>
    <w:rsid w:val="00632F05"/>
    <w:rsid w:val="0063723B"/>
    <w:rsid w:val="00647413"/>
    <w:rsid w:val="006502BE"/>
    <w:rsid w:val="0067437D"/>
    <w:rsid w:val="006A1CA4"/>
    <w:rsid w:val="006A7895"/>
    <w:rsid w:val="006B302C"/>
    <w:rsid w:val="006C1394"/>
    <w:rsid w:val="006C1C03"/>
    <w:rsid w:val="006C7B02"/>
    <w:rsid w:val="006D2592"/>
    <w:rsid w:val="006D5137"/>
    <w:rsid w:val="006F58EC"/>
    <w:rsid w:val="007025E5"/>
    <w:rsid w:val="007045AB"/>
    <w:rsid w:val="00705AB4"/>
    <w:rsid w:val="00705BC1"/>
    <w:rsid w:val="00706233"/>
    <w:rsid w:val="00721C7B"/>
    <w:rsid w:val="007251EA"/>
    <w:rsid w:val="007340D7"/>
    <w:rsid w:val="007472BD"/>
    <w:rsid w:val="00755A3D"/>
    <w:rsid w:val="007573A2"/>
    <w:rsid w:val="007675B1"/>
    <w:rsid w:val="007732AF"/>
    <w:rsid w:val="007807FD"/>
    <w:rsid w:val="00785C4E"/>
    <w:rsid w:val="00797EF1"/>
    <w:rsid w:val="007A3246"/>
    <w:rsid w:val="007A64C5"/>
    <w:rsid w:val="007A719D"/>
    <w:rsid w:val="007A75A2"/>
    <w:rsid w:val="007B1B2B"/>
    <w:rsid w:val="007C59D2"/>
    <w:rsid w:val="007D1094"/>
    <w:rsid w:val="007E2722"/>
    <w:rsid w:val="007E4326"/>
    <w:rsid w:val="007E7B08"/>
    <w:rsid w:val="007F0344"/>
    <w:rsid w:val="007F7EA0"/>
    <w:rsid w:val="008049F7"/>
    <w:rsid w:val="00807293"/>
    <w:rsid w:val="00815258"/>
    <w:rsid w:val="00815F8C"/>
    <w:rsid w:val="00824288"/>
    <w:rsid w:val="00834D7E"/>
    <w:rsid w:val="0083543B"/>
    <w:rsid w:val="0083750F"/>
    <w:rsid w:val="008428CF"/>
    <w:rsid w:val="00846B2C"/>
    <w:rsid w:val="0085213A"/>
    <w:rsid w:val="008565FD"/>
    <w:rsid w:val="00857C6F"/>
    <w:rsid w:val="00860738"/>
    <w:rsid w:val="00861B2E"/>
    <w:rsid w:val="00861F87"/>
    <w:rsid w:val="008657E3"/>
    <w:rsid w:val="00867CED"/>
    <w:rsid w:val="00874503"/>
    <w:rsid w:val="008760D4"/>
    <w:rsid w:val="00883B55"/>
    <w:rsid w:val="00893179"/>
    <w:rsid w:val="0089337A"/>
    <w:rsid w:val="008A248F"/>
    <w:rsid w:val="008A3D68"/>
    <w:rsid w:val="008A44F6"/>
    <w:rsid w:val="008A4809"/>
    <w:rsid w:val="008B402E"/>
    <w:rsid w:val="008B7E0A"/>
    <w:rsid w:val="008C27C1"/>
    <w:rsid w:val="008D6664"/>
    <w:rsid w:val="008D6A2B"/>
    <w:rsid w:val="008D7CDB"/>
    <w:rsid w:val="008E100E"/>
    <w:rsid w:val="008E2274"/>
    <w:rsid w:val="008E4BA9"/>
    <w:rsid w:val="008E513B"/>
    <w:rsid w:val="008E7A27"/>
    <w:rsid w:val="008E7D17"/>
    <w:rsid w:val="00906985"/>
    <w:rsid w:val="00907CFA"/>
    <w:rsid w:val="00925714"/>
    <w:rsid w:val="0093082E"/>
    <w:rsid w:val="0093213F"/>
    <w:rsid w:val="00957EBB"/>
    <w:rsid w:val="00971D27"/>
    <w:rsid w:val="009775F5"/>
    <w:rsid w:val="00982681"/>
    <w:rsid w:val="00984DA5"/>
    <w:rsid w:val="00991E04"/>
    <w:rsid w:val="00994864"/>
    <w:rsid w:val="00995B30"/>
    <w:rsid w:val="0099776A"/>
    <w:rsid w:val="009A256E"/>
    <w:rsid w:val="009B1CF7"/>
    <w:rsid w:val="009B7622"/>
    <w:rsid w:val="009D07DC"/>
    <w:rsid w:val="009D3BBF"/>
    <w:rsid w:val="009F46A7"/>
    <w:rsid w:val="00A127EB"/>
    <w:rsid w:val="00A1282E"/>
    <w:rsid w:val="00A14247"/>
    <w:rsid w:val="00A26750"/>
    <w:rsid w:val="00A27866"/>
    <w:rsid w:val="00A353A9"/>
    <w:rsid w:val="00A40D57"/>
    <w:rsid w:val="00A44493"/>
    <w:rsid w:val="00A460E6"/>
    <w:rsid w:val="00A53760"/>
    <w:rsid w:val="00A543E1"/>
    <w:rsid w:val="00A64822"/>
    <w:rsid w:val="00A708BC"/>
    <w:rsid w:val="00A83F25"/>
    <w:rsid w:val="00A85997"/>
    <w:rsid w:val="00AA2791"/>
    <w:rsid w:val="00AA4A65"/>
    <w:rsid w:val="00AA4BF1"/>
    <w:rsid w:val="00AA4C7C"/>
    <w:rsid w:val="00AA6DC9"/>
    <w:rsid w:val="00AA791D"/>
    <w:rsid w:val="00AB18CB"/>
    <w:rsid w:val="00AB4CD0"/>
    <w:rsid w:val="00AC4EE5"/>
    <w:rsid w:val="00AC61EE"/>
    <w:rsid w:val="00AC66C4"/>
    <w:rsid w:val="00AC7086"/>
    <w:rsid w:val="00AD3620"/>
    <w:rsid w:val="00AD6607"/>
    <w:rsid w:val="00AE26F5"/>
    <w:rsid w:val="00AE3136"/>
    <w:rsid w:val="00AE3A33"/>
    <w:rsid w:val="00AE5E4E"/>
    <w:rsid w:val="00AE7480"/>
    <w:rsid w:val="00B04982"/>
    <w:rsid w:val="00B135CE"/>
    <w:rsid w:val="00B23212"/>
    <w:rsid w:val="00B276F8"/>
    <w:rsid w:val="00B339B8"/>
    <w:rsid w:val="00B346A7"/>
    <w:rsid w:val="00B36EC7"/>
    <w:rsid w:val="00B43970"/>
    <w:rsid w:val="00B50A34"/>
    <w:rsid w:val="00B54C38"/>
    <w:rsid w:val="00B5613E"/>
    <w:rsid w:val="00B57A61"/>
    <w:rsid w:val="00B57CB1"/>
    <w:rsid w:val="00B6495A"/>
    <w:rsid w:val="00B72E19"/>
    <w:rsid w:val="00B77DCE"/>
    <w:rsid w:val="00B81B0E"/>
    <w:rsid w:val="00B87CA9"/>
    <w:rsid w:val="00B9491A"/>
    <w:rsid w:val="00B952F6"/>
    <w:rsid w:val="00B9549A"/>
    <w:rsid w:val="00B9666E"/>
    <w:rsid w:val="00BA503D"/>
    <w:rsid w:val="00BB2310"/>
    <w:rsid w:val="00BB2EF5"/>
    <w:rsid w:val="00BB3512"/>
    <w:rsid w:val="00BB3C75"/>
    <w:rsid w:val="00BB46D0"/>
    <w:rsid w:val="00BC0DC9"/>
    <w:rsid w:val="00BC0F3E"/>
    <w:rsid w:val="00BC107A"/>
    <w:rsid w:val="00BE70D7"/>
    <w:rsid w:val="00BF1397"/>
    <w:rsid w:val="00BF43C8"/>
    <w:rsid w:val="00BF522D"/>
    <w:rsid w:val="00BF7C97"/>
    <w:rsid w:val="00C0214A"/>
    <w:rsid w:val="00C030C1"/>
    <w:rsid w:val="00C117A8"/>
    <w:rsid w:val="00C1562F"/>
    <w:rsid w:val="00C16D4C"/>
    <w:rsid w:val="00C556AF"/>
    <w:rsid w:val="00C6717B"/>
    <w:rsid w:val="00C71380"/>
    <w:rsid w:val="00C749FC"/>
    <w:rsid w:val="00C9003C"/>
    <w:rsid w:val="00C97ECA"/>
    <w:rsid w:val="00CA1160"/>
    <w:rsid w:val="00CA4ACF"/>
    <w:rsid w:val="00CA702E"/>
    <w:rsid w:val="00CA7264"/>
    <w:rsid w:val="00CA7350"/>
    <w:rsid w:val="00CB639D"/>
    <w:rsid w:val="00CD15DC"/>
    <w:rsid w:val="00CD51E6"/>
    <w:rsid w:val="00CD64C2"/>
    <w:rsid w:val="00CE2490"/>
    <w:rsid w:val="00CE433B"/>
    <w:rsid w:val="00CE4771"/>
    <w:rsid w:val="00D22363"/>
    <w:rsid w:val="00D259F0"/>
    <w:rsid w:val="00D30CEA"/>
    <w:rsid w:val="00D37F8A"/>
    <w:rsid w:val="00D52E02"/>
    <w:rsid w:val="00D5361D"/>
    <w:rsid w:val="00D542FB"/>
    <w:rsid w:val="00D71D8E"/>
    <w:rsid w:val="00D7237C"/>
    <w:rsid w:val="00D80DD5"/>
    <w:rsid w:val="00D9281A"/>
    <w:rsid w:val="00D97C38"/>
    <w:rsid w:val="00DA3404"/>
    <w:rsid w:val="00DA524B"/>
    <w:rsid w:val="00DB471D"/>
    <w:rsid w:val="00DB6515"/>
    <w:rsid w:val="00DC5D01"/>
    <w:rsid w:val="00DD1863"/>
    <w:rsid w:val="00DD3349"/>
    <w:rsid w:val="00DD54E1"/>
    <w:rsid w:val="00DD6747"/>
    <w:rsid w:val="00DE147B"/>
    <w:rsid w:val="00DE1FBC"/>
    <w:rsid w:val="00DE2405"/>
    <w:rsid w:val="00DE5C3D"/>
    <w:rsid w:val="00DF51C6"/>
    <w:rsid w:val="00E02500"/>
    <w:rsid w:val="00E0359B"/>
    <w:rsid w:val="00E039A1"/>
    <w:rsid w:val="00E12ED8"/>
    <w:rsid w:val="00E1340B"/>
    <w:rsid w:val="00E152FE"/>
    <w:rsid w:val="00E162C9"/>
    <w:rsid w:val="00E24205"/>
    <w:rsid w:val="00E3005D"/>
    <w:rsid w:val="00E30470"/>
    <w:rsid w:val="00E30491"/>
    <w:rsid w:val="00E31873"/>
    <w:rsid w:val="00E4738A"/>
    <w:rsid w:val="00E473ED"/>
    <w:rsid w:val="00E47DAF"/>
    <w:rsid w:val="00E62550"/>
    <w:rsid w:val="00E65B09"/>
    <w:rsid w:val="00E74E65"/>
    <w:rsid w:val="00E7770B"/>
    <w:rsid w:val="00E83116"/>
    <w:rsid w:val="00E914E5"/>
    <w:rsid w:val="00E91B86"/>
    <w:rsid w:val="00EA4D84"/>
    <w:rsid w:val="00EA6651"/>
    <w:rsid w:val="00EA6CEC"/>
    <w:rsid w:val="00EA7AC2"/>
    <w:rsid w:val="00EB315B"/>
    <w:rsid w:val="00EB51F1"/>
    <w:rsid w:val="00EB68C0"/>
    <w:rsid w:val="00EC000C"/>
    <w:rsid w:val="00EC23A5"/>
    <w:rsid w:val="00EE4AAA"/>
    <w:rsid w:val="00EE644E"/>
    <w:rsid w:val="00EF2FD5"/>
    <w:rsid w:val="00EF659B"/>
    <w:rsid w:val="00F03D8A"/>
    <w:rsid w:val="00F11041"/>
    <w:rsid w:val="00F11473"/>
    <w:rsid w:val="00F17BD8"/>
    <w:rsid w:val="00F24B0E"/>
    <w:rsid w:val="00F253C5"/>
    <w:rsid w:val="00F270C0"/>
    <w:rsid w:val="00F30624"/>
    <w:rsid w:val="00F3313A"/>
    <w:rsid w:val="00F4717F"/>
    <w:rsid w:val="00F5301B"/>
    <w:rsid w:val="00F54B74"/>
    <w:rsid w:val="00F55CE3"/>
    <w:rsid w:val="00F608D7"/>
    <w:rsid w:val="00F74175"/>
    <w:rsid w:val="00F90AA1"/>
    <w:rsid w:val="00F92A04"/>
    <w:rsid w:val="00FA2E56"/>
    <w:rsid w:val="00FA4972"/>
    <w:rsid w:val="00FA5291"/>
    <w:rsid w:val="00FB4521"/>
    <w:rsid w:val="00FD017E"/>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B5B1"/>
  <w15:chartTrackingRefBased/>
  <w15:docId w15:val="{062BD893-1FF0-4348-817A-1D0344DE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EB51F1"/>
  </w:style>
  <w:style w:type="character" w:customStyle="1" w:styleId="citation-268">
    <w:name w:val="citation-268"/>
    <w:basedOn w:val="Absatz-Standardschriftart"/>
    <w:rsid w:val="00D80DD5"/>
  </w:style>
  <w:style w:type="character" w:customStyle="1" w:styleId="citation-267">
    <w:name w:val="citation-267"/>
    <w:basedOn w:val="Absatz-Standardschriftart"/>
    <w:rsid w:val="00D80DD5"/>
  </w:style>
  <w:style w:type="character" w:customStyle="1" w:styleId="citation-151">
    <w:name w:val="citation-151"/>
    <w:basedOn w:val="Absatz-Standardschriftart"/>
    <w:rsid w:val="00925714"/>
  </w:style>
  <w:style w:type="paragraph" w:styleId="berarbeitung">
    <w:name w:val="Revision"/>
    <w:hidden/>
    <w:uiPriority w:val="99"/>
    <w:semiHidden/>
    <w:rsid w:val="00EA6651"/>
    <w:pPr>
      <w:spacing w:after="0" w:line="240" w:lineRule="auto"/>
    </w:pPr>
  </w:style>
  <w:style w:type="character" w:styleId="Kommentarzeichen">
    <w:name w:val="annotation reference"/>
    <w:basedOn w:val="Absatz-Standardschriftart"/>
    <w:uiPriority w:val="99"/>
    <w:semiHidden/>
    <w:unhideWhenUsed/>
    <w:rsid w:val="00EA6651"/>
    <w:rPr>
      <w:sz w:val="16"/>
      <w:szCs w:val="16"/>
    </w:rPr>
  </w:style>
  <w:style w:type="paragraph" w:styleId="Kommentartext">
    <w:name w:val="annotation text"/>
    <w:basedOn w:val="Standard"/>
    <w:link w:val="KommentartextZchn"/>
    <w:uiPriority w:val="99"/>
    <w:semiHidden/>
    <w:unhideWhenUsed/>
    <w:rsid w:val="00EA665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A6651"/>
    <w:rPr>
      <w:sz w:val="20"/>
      <w:szCs w:val="20"/>
    </w:rPr>
  </w:style>
  <w:style w:type="paragraph" w:styleId="Kommentarthema">
    <w:name w:val="annotation subject"/>
    <w:basedOn w:val="Kommentartext"/>
    <w:next w:val="Kommentartext"/>
    <w:link w:val="KommentarthemaZchn"/>
    <w:uiPriority w:val="99"/>
    <w:semiHidden/>
    <w:unhideWhenUsed/>
    <w:rsid w:val="00EA6651"/>
    <w:rPr>
      <w:b/>
      <w:bCs/>
    </w:rPr>
  </w:style>
  <w:style w:type="character" w:customStyle="1" w:styleId="KommentarthemaZchn">
    <w:name w:val="Kommentarthema Zchn"/>
    <w:basedOn w:val="KommentartextZchn"/>
    <w:link w:val="Kommentarthema"/>
    <w:uiPriority w:val="99"/>
    <w:semiHidden/>
    <w:rsid w:val="00EA66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ziegler/Library/Mobile%20Documents/com~apple~CloudDocs/Bewerbungsphase%20Sommer%202027/Anschreiben%20-%20Gro&#776;nig%20&amp;%20Kollegen%20AG%20(Rating%205)%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 - Grönig &amp; Kollegen AG (Rating 5) .dotx</Template>
  <TotalTime>0</TotalTime>
  <Pages>1</Pages>
  <Words>605</Words>
  <Characters>3291</Characters>
  <Application>Microsoft Office Word</Application>
  <DocSecurity>0</DocSecurity>
  <Lines>55</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Ziegler</dc:creator>
  <cp:keywords/>
  <dc:description/>
  <cp:lastModifiedBy>Samuel Ziegler</cp:lastModifiedBy>
  <cp:revision>3</cp:revision>
  <dcterms:created xsi:type="dcterms:W3CDTF">2026-08-03T13:03:00Z</dcterms:created>
  <dcterms:modified xsi:type="dcterms:W3CDTF">2026-08-03T13:11:00Z</dcterms:modified>
</cp:coreProperties>
</file>