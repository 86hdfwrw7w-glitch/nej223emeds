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8591" w14:textId="77777777" w:rsidR="006D2592" w:rsidRPr="00024006" w:rsidRDefault="00D532F0" w:rsidP="00024006">
      <w:pPr>
        <w:spacing w:after="0" w:line="240" w:lineRule="auto"/>
        <w:jc w:val="right"/>
        <w:rPr>
          <w:rFonts w:ascii="Optima" w:hAnsi="Optima" w:cs="Times New Roman"/>
          <w:sz w:val="21"/>
          <w:szCs w:val="21"/>
          <w:lang w:val="en-US"/>
        </w:rPr>
      </w:pPr>
      <w:r w:rsidRPr="00024006">
        <w:rPr>
          <w:rFonts w:ascii="Optima" w:hAnsi="Optima" w:cs="Times New Roman"/>
          <w:sz w:val="21"/>
          <w:szCs w:val="21"/>
          <w:lang w:val="en-US"/>
        </w:rPr>
        <w:t>Hami Can</w:t>
      </w:r>
    </w:p>
    <w:p w14:paraId="652D02CF" w14:textId="77777777" w:rsidR="00857C6F" w:rsidRPr="00024006" w:rsidRDefault="00D532F0" w:rsidP="00024006">
      <w:pPr>
        <w:spacing w:after="0" w:line="240" w:lineRule="auto"/>
        <w:jc w:val="right"/>
        <w:rPr>
          <w:rFonts w:ascii="Optima" w:hAnsi="Optima" w:cs="Times New Roman"/>
          <w:sz w:val="21"/>
          <w:szCs w:val="21"/>
          <w:lang w:val="en-US"/>
        </w:rPr>
      </w:pPr>
      <w:r w:rsidRPr="00024006">
        <w:rPr>
          <w:rFonts w:ascii="Optima" w:hAnsi="Optima" w:cs="Times New Roman"/>
          <w:sz w:val="21"/>
          <w:szCs w:val="21"/>
          <w:lang w:val="en-US"/>
        </w:rPr>
        <w:t>Jahnstr.17</w:t>
      </w:r>
    </w:p>
    <w:p w14:paraId="0AD1B810" w14:textId="77777777" w:rsidR="00857C6F" w:rsidRPr="00024006" w:rsidRDefault="00D532F0" w:rsidP="00024006">
      <w:pPr>
        <w:spacing w:after="0" w:line="240" w:lineRule="auto"/>
        <w:jc w:val="right"/>
        <w:rPr>
          <w:rFonts w:ascii="Optima" w:hAnsi="Optima" w:cs="Times New Roman"/>
          <w:sz w:val="21"/>
          <w:szCs w:val="21"/>
          <w:lang w:val="en-US"/>
        </w:rPr>
      </w:pPr>
      <w:r w:rsidRPr="00024006">
        <w:rPr>
          <w:rFonts w:ascii="Optima" w:hAnsi="Optima" w:cs="Times New Roman"/>
          <w:sz w:val="21"/>
          <w:szCs w:val="21"/>
          <w:lang w:val="en-US"/>
        </w:rPr>
        <w:t>72160 Horb am Neckar</w:t>
      </w:r>
    </w:p>
    <w:p w14:paraId="2A8EF0C4" w14:textId="77777777" w:rsidR="006A7895" w:rsidRPr="00024006" w:rsidRDefault="00D532F0" w:rsidP="00024006">
      <w:pPr>
        <w:spacing w:after="0" w:line="240" w:lineRule="auto"/>
        <w:jc w:val="right"/>
        <w:rPr>
          <w:rFonts w:ascii="Optima" w:hAnsi="Optima" w:cs="Times New Roman"/>
          <w:sz w:val="21"/>
          <w:szCs w:val="21"/>
          <w:lang w:val="en-US"/>
        </w:rPr>
      </w:pPr>
      <w:r w:rsidRPr="00024006">
        <w:rPr>
          <w:rFonts w:ascii="Optima" w:hAnsi="Optima" w:cs="Georgia"/>
          <w:color w:val="000000"/>
          <w:sz w:val="21"/>
          <w:szCs w:val="21"/>
          <w:lang w:val="en-US"/>
        </w:rPr>
        <w:t>Hami.can@hotmail.de</w:t>
      </w:r>
    </w:p>
    <w:p w14:paraId="48B75676" w14:textId="77777777" w:rsidR="00F270C0" w:rsidRPr="00024006" w:rsidRDefault="006D2592" w:rsidP="00024006">
      <w:pPr>
        <w:spacing w:after="0" w:line="240" w:lineRule="auto"/>
        <w:jc w:val="right"/>
        <w:rPr>
          <w:rFonts w:ascii="Optima" w:hAnsi="Optima" w:cs="Georgia"/>
          <w:color w:val="000000"/>
          <w:sz w:val="21"/>
          <w:szCs w:val="21"/>
          <w:lang w:val="en-US"/>
        </w:rPr>
      </w:pPr>
      <w:r w:rsidRPr="00024006">
        <w:rPr>
          <w:rFonts w:ascii="Optima" w:hAnsi="Optima" w:cs="Georgia"/>
          <w:color w:val="000000"/>
          <w:sz w:val="21"/>
          <w:szCs w:val="21"/>
          <w:lang w:val="en-US"/>
        </w:rPr>
        <w:t>+</w:t>
      </w:r>
      <w:r w:rsidR="00857C6F" w:rsidRPr="00024006">
        <w:rPr>
          <w:rFonts w:ascii="Optima" w:hAnsi="Optima" w:cs="Georgia"/>
          <w:color w:val="000000"/>
          <w:sz w:val="21"/>
          <w:szCs w:val="21"/>
          <w:lang w:val="en-US"/>
        </w:rPr>
        <w:t>49 17</w:t>
      </w:r>
      <w:r w:rsidR="00D532F0" w:rsidRPr="00024006">
        <w:rPr>
          <w:rFonts w:ascii="Optima" w:hAnsi="Optima" w:cs="Georgia"/>
          <w:color w:val="000000"/>
          <w:sz w:val="21"/>
          <w:szCs w:val="21"/>
          <w:lang w:val="en-US"/>
        </w:rPr>
        <w:t>6</w:t>
      </w:r>
      <w:r w:rsidR="00857C6F" w:rsidRPr="00024006">
        <w:rPr>
          <w:rFonts w:ascii="Optima" w:hAnsi="Optima" w:cs="Georgia"/>
          <w:color w:val="000000"/>
          <w:sz w:val="21"/>
          <w:szCs w:val="21"/>
          <w:lang w:val="en-US"/>
        </w:rPr>
        <w:t xml:space="preserve"> </w:t>
      </w:r>
      <w:r w:rsidR="00D532F0" w:rsidRPr="00024006">
        <w:rPr>
          <w:rFonts w:ascii="Optima" w:hAnsi="Optima" w:cs="Georgia"/>
          <w:color w:val="000000"/>
          <w:sz w:val="21"/>
          <w:szCs w:val="21"/>
          <w:lang w:val="en-US"/>
        </w:rPr>
        <w:t>7037 9655</w:t>
      </w:r>
    </w:p>
    <w:p w14:paraId="3C7CBCBE" w14:textId="77777777" w:rsidR="00F74175" w:rsidRPr="00024006" w:rsidRDefault="00D532F0" w:rsidP="00024006">
      <w:pPr>
        <w:spacing w:after="0" w:line="240" w:lineRule="auto"/>
        <w:rPr>
          <w:rFonts w:ascii="Optima" w:hAnsi="Optima" w:cs="Georgia"/>
          <w:color w:val="FF0000"/>
          <w:sz w:val="21"/>
          <w:szCs w:val="21"/>
          <w:lang w:val="en-US"/>
        </w:rPr>
      </w:pPr>
      <w:r w:rsidRPr="00024006">
        <w:rPr>
          <w:rFonts w:ascii="Optima" w:hAnsi="Optima" w:cs="Georgia"/>
          <w:color w:val="FF0000"/>
          <w:sz w:val="21"/>
          <w:szCs w:val="21"/>
          <w:lang w:val="en-US"/>
        </w:rPr>
        <w:t>Dr. A. Safaric Consulting GmbH</w:t>
      </w:r>
    </w:p>
    <w:p w14:paraId="186190A1" w14:textId="77777777" w:rsidR="00647413" w:rsidRPr="00024006" w:rsidRDefault="00D532F0" w:rsidP="00024006">
      <w:pPr>
        <w:spacing w:after="0" w:line="240" w:lineRule="auto"/>
        <w:rPr>
          <w:rFonts w:ascii="Optima" w:hAnsi="Optima"/>
          <w:color w:val="FF0000"/>
          <w:sz w:val="21"/>
          <w:szCs w:val="21"/>
        </w:rPr>
      </w:pPr>
      <w:proofErr w:type="spellStart"/>
      <w:r w:rsidRPr="00024006">
        <w:rPr>
          <w:rFonts w:ascii="Optima" w:hAnsi="Optima"/>
          <w:color w:val="FF0000"/>
          <w:sz w:val="21"/>
          <w:szCs w:val="21"/>
        </w:rPr>
        <w:t>Alteburgerstr</w:t>
      </w:r>
      <w:proofErr w:type="spellEnd"/>
      <w:r w:rsidRPr="00024006">
        <w:rPr>
          <w:rFonts w:ascii="Optima" w:hAnsi="Optima"/>
          <w:color w:val="FF0000"/>
          <w:sz w:val="21"/>
          <w:szCs w:val="21"/>
        </w:rPr>
        <w:t>.</w:t>
      </w:r>
      <w:ins w:id="0" w:author="David Döbele" w:date="2024-02-27T19:43:00Z">
        <w:r w:rsidR="000441F9" w:rsidRPr="00024006">
          <w:rPr>
            <w:rFonts w:ascii="Optima" w:hAnsi="Optima"/>
            <w:color w:val="FF0000"/>
            <w:sz w:val="21"/>
            <w:szCs w:val="21"/>
          </w:rPr>
          <w:t xml:space="preserve"> </w:t>
        </w:r>
      </w:ins>
      <w:r w:rsidRPr="00024006">
        <w:rPr>
          <w:rFonts w:ascii="Optima" w:hAnsi="Optima"/>
          <w:color w:val="FF0000"/>
          <w:sz w:val="21"/>
          <w:szCs w:val="21"/>
        </w:rPr>
        <w:t>371</w:t>
      </w:r>
      <w:r w:rsidR="00F74175" w:rsidRPr="00024006">
        <w:rPr>
          <w:rFonts w:ascii="Optima" w:hAnsi="Optima"/>
          <w:color w:val="FF0000"/>
          <w:sz w:val="21"/>
          <w:szCs w:val="21"/>
        </w:rPr>
        <w:br/>
      </w:r>
      <w:r w:rsidR="003D5D1E" w:rsidRPr="00024006">
        <w:rPr>
          <w:rFonts w:ascii="Optima" w:hAnsi="Optima"/>
          <w:color w:val="FF0000"/>
          <w:sz w:val="21"/>
          <w:szCs w:val="21"/>
        </w:rPr>
        <w:t>5</w:t>
      </w:r>
      <w:r w:rsidRPr="00024006">
        <w:rPr>
          <w:rFonts w:ascii="Optima" w:hAnsi="Optima"/>
          <w:color w:val="FF0000"/>
          <w:sz w:val="21"/>
          <w:szCs w:val="21"/>
        </w:rPr>
        <w:t>0986</w:t>
      </w:r>
      <w:r w:rsidR="00F74175" w:rsidRPr="00024006">
        <w:rPr>
          <w:rFonts w:ascii="Optima" w:hAnsi="Optima"/>
          <w:color w:val="FF0000"/>
          <w:sz w:val="21"/>
          <w:szCs w:val="21"/>
        </w:rPr>
        <w:t xml:space="preserve"> </w:t>
      </w:r>
      <w:r w:rsidRPr="00024006">
        <w:rPr>
          <w:rFonts w:ascii="Optima" w:hAnsi="Optima"/>
          <w:color w:val="FF0000"/>
          <w:sz w:val="21"/>
          <w:szCs w:val="21"/>
        </w:rPr>
        <w:t>Köln</w:t>
      </w:r>
      <w:r w:rsidR="00F74175" w:rsidRPr="00024006">
        <w:rPr>
          <w:rFonts w:ascii="Optima" w:hAnsi="Optima"/>
          <w:color w:val="FF0000"/>
          <w:sz w:val="21"/>
          <w:szCs w:val="21"/>
        </w:rPr>
        <w:t xml:space="preserve"> </w:t>
      </w:r>
    </w:p>
    <w:p w14:paraId="71F62E87" w14:textId="4F21C4B1" w:rsidR="006A7895" w:rsidRPr="00024006" w:rsidRDefault="00D532F0" w:rsidP="00024006">
      <w:pPr>
        <w:spacing w:after="0" w:line="240" w:lineRule="auto"/>
        <w:jc w:val="right"/>
        <w:rPr>
          <w:rFonts w:ascii="Optima" w:hAnsi="Optima" w:cs="Times New Roman"/>
          <w:sz w:val="21"/>
          <w:szCs w:val="21"/>
        </w:rPr>
      </w:pPr>
      <w:r w:rsidRPr="00024006">
        <w:rPr>
          <w:rFonts w:ascii="Optima" w:hAnsi="Optima" w:cs="Times New Roman"/>
          <w:sz w:val="21"/>
          <w:szCs w:val="21"/>
        </w:rPr>
        <w:t xml:space="preserve">Horb am </w:t>
      </w:r>
      <w:r w:rsidRPr="00A16B74">
        <w:rPr>
          <w:rFonts w:ascii="Optima" w:hAnsi="Optima" w:cs="Times New Roman"/>
          <w:sz w:val="21"/>
          <w:szCs w:val="21"/>
        </w:rPr>
        <w:t>Neckar</w:t>
      </w:r>
      <w:r w:rsidR="002D594E" w:rsidRPr="00A16B74">
        <w:rPr>
          <w:rFonts w:ascii="Optima" w:hAnsi="Optima" w:cs="Times New Roman"/>
          <w:sz w:val="21"/>
          <w:szCs w:val="21"/>
        </w:rPr>
        <w:t>,</w:t>
      </w:r>
      <w:ins w:id="1" w:author="Can, Hami" w:date="2025-02-11T23:04:00Z" w16du:dateUtc="2025-02-11T22:04:00Z">
        <w:r w:rsidR="0066006E">
          <w:rPr>
            <w:rFonts w:ascii="Optima" w:hAnsi="Optima" w:cs="Times New Roman"/>
            <w:sz w:val="21"/>
            <w:szCs w:val="21"/>
          </w:rPr>
          <w:t>11.02.2025</w:t>
        </w:r>
      </w:ins>
      <w:r w:rsidR="002D594E" w:rsidRPr="00A16B74">
        <w:rPr>
          <w:rFonts w:ascii="Optima" w:hAnsi="Optima" w:cs="Times New Roman"/>
          <w:sz w:val="21"/>
          <w:szCs w:val="21"/>
        </w:rPr>
        <w:t xml:space="preserve"> </w:t>
      </w:r>
      <w:ins w:id="2" w:author="Hami Can" w:date="2024-08-01T20:41:00Z" w16du:dateUtc="2024-08-01T18:41:00Z">
        <w:del w:id="3" w:author="Can, Hami" w:date="2025-02-11T23:04:00Z" w16du:dateUtc="2025-02-11T22:04:00Z">
          <w:r w:rsidR="00C36EE8" w:rsidDel="0066006E">
            <w:rPr>
              <w:rFonts w:ascii="Optima" w:hAnsi="Optima" w:cs="Times New Roman"/>
              <w:sz w:val="21"/>
              <w:szCs w:val="21"/>
              <w:highlight w:val="yellow"/>
            </w:rPr>
            <w:delText>01.08</w:delText>
          </w:r>
        </w:del>
      </w:ins>
      <w:del w:id="4" w:author="Hami Can" w:date="2024-07-21T14:43:00Z" w16du:dateUtc="2024-07-21T12:43:00Z">
        <w:r w:rsidR="00711B32" w:rsidRPr="002D7AFE" w:rsidDel="00A16B74">
          <w:rPr>
            <w:rFonts w:ascii="Optima" w:hAnsi="Optima" w:cs="Times New Roman"/>
            <w:sz w:val="21"/>
            <w:szCs w:val="21"/>
            <w:highlight w:val="yellow"/>
            <w:rPrChange w:id="5" w:author="Hami Can" w:date="2024-07-21T14:43:00Z" w16du:dateUtc="2024-07-21T12:43:00Z">
              <w:rPr>
                <w:rFonts w:ascii="Optima" w:hAnsi="Optima" w:cs="Times New Roman"/>
                <w:sz w:val="21"/>
                <w:szCs w:val="21"/>
              </w:rPr>
            </w:rPrChange>
          </w:rPr>
          <w:delText>08</w:delText>
        </w:r>
      </w:del>
      <w:del w:id="6" w:author="Hami Can" w:date="2024-08-01T20:41:00Z" w16du:dateUtc="2024-08-01T18:41:00Z">
        <w:r w:rsidR="00711B32" w:rsidRPr="002D7AFE" w:rsidDel="00C36EE8">
          <w:rPr>
            <w:rFonts w:ascii="Optima" w:hAnsi="Optima" w:cs="Times New Roman"/>
            <w:sz w:val="21"/>
            <w:szCs w:val="21"/>
            <w:highlight w:val="yellow"/>
            <w:rPrChange w:id="7" w:author="Hami Can" w:date="2024-07-21T14:43:00Z" w16du:dateUtc="2024-07-21T12:43:00Z">
              <w:rPr>
                <w:rFonts w:ascii="Optima" w:hAnsi="Optima" w:cs="Times New Roman"/>
                <w:sz w:val="21"/>
                <w:szCs w:val="21"/>
              </w:rPr>
            </w:rPrChange>
          </w:rPr>
          <w:delText>.</w:delText>
        </w:r>
        <w:r w:rsidR="00711B32" w:rsidRPr="00A16B74" w:rsidDel="00C36EE8">
          <w:rPr>
            <w:rFonts w:ascii="Optima" w:hAnsi="Optima" w:cs="Times New Roman"/>
            <w:sz w:val="21"/>
            <w:szCs w:val="21"/>
          </w:rPr>
          <w:delText>07</w:delText>
        </w:r>
      </w:del>
      <w:del w:id="8" w:author="Can, Hami" w:date="2025-02-11T23:04:00Z" w16du:dateUtc="2025-02-11T22:04:00Z">
        <w:r w:rsidR="00711B32" w:rsidRPr="00A16B74" w:rsidDel="0066006E">
          <w:rPr>
            <w:rFonts w:ascii="Optima" w:hAnsi="Optima" w:cs="Times New Roman"/>
            <w:sz w:val="21"/>
            <w:szCs w:val="21"/>
          </w:rPr>
          <w:delText>.2024</w:delText>
        </w:r>
      </w:del>
    </w:p>
    <w:p w14:paraId="0C63DA2C" w14:textId="77777777" w:rsidR="001E0088" w:rsidRPr="00024006" w:rsidRDefault="001E0088" w:rsidP="00024006">
      <w:pPr>
        <w:spacing w:after="0" w:line="240" w:lineRule="auto"/>
        <w:jc w:val="right"/>
        <w:rPr>
          <w:rFonts w:ascii="Optima" w:hAnsi="Optima" w:cs="Times New Roman"/>
          <w:sz w:val="21"/>
          <w:szCs w:val="21"/>
        </w:rPr>
      </w:pPr>
    </w:p>
    <w:p w14:paraId="6DB57777" w14:textId="77777777" w:rsidR="000A5AB8" w:rsidRPr="00024006" w:rsidRDefault="0099776A" w:rsidP="00024006">
      <w:pPr>
        <w:spacing w:after="0" w:line="240" w:lineRule="auto"/>
        <w:rPr>
          <w:rFonts w:ascii="Optima" w:hAnsi="Optima" w:cs="Times New Roman"/>
          <w:b/>
          <w:sz w:val="21"/>
          <w:szCs w:val="21"/>
        </w:rPr>
      </w:pPr>
      <w:r w:rsidRPr="00024006">
        <w:rPr>
          <w:rFonts w:ascii="Optima" w:hAnsi="Optima" w:cs="Times New Roman"/>
          <w:b/>
          <w:sz w:val="21"/>
          <w:szCs w:val="21"/>
        </w:rPr>
        <w:t>Bewerbung um ein Praktikum i</w:t>
      </w:r>
      <w:r w:rsidR="008E33D2" w:rsidRPr="00024006">
        <w:rPr>
          <w:rFonts w:ascii="Optima" w:hAnsi="Optima" w:cs="Times New Roman"/>
          <w:b/>
          <w:sz w:val="21"/>
          <w:szCs w:val="21"/>
        </w:rPr>
        <w:t xml:space="preserve">n </w:t>
      </w:r>
      <w:r w:rsidR="008E33D2" w:rsidRPr="00024006">
        <w:rPr>
          <w:rFonts w:ascii="Optima" w:hAnsi="Optima" w:cs="Times New Roman"/>
          <w:b/>
          <w:sz w:val="21"/>
          <w:szCs w:val="21"/>
          <w:highlight w:val="yellow"/>
          <w:rPrChange w:id="9" w:author="Sarah Bergmann" w:date="2024-07-10T13:27:00Z">
            <w:rPr>
              <w:rFonts w:ascii="Optima" w:hAnsi="Optima" w:cs="Times New Roman"/>
              <w:b/>
              <w:sz w:val="21"/>
              <w:szCs w:val="21"/>
            </w:rPr>
          </w:rPrChange>
        </w:rPr>
        <w:t xml:space="preserve">der </w:t>
      </w:r>
      <w:r w:rsidR="00D532F0" w:rsidRPr="00024006">
        <w:rPr>
          <w:rFonts w:ascii="Optima" w:hAnsi="Optima" w:cs="Times New Roman"/>
          <w:b/>
          <w:sz w:val="21"/>
          <w:szCs w:val="21"/>
          <w:highlight w:val="yellow"/>
          <w:rPrChange w:id="10" w:author="Sarah Bergmann" w:date="2024-07-10T13:27:00Z">
            <w:rPr>
              <w:rFonts w:ascii="Optima" w:hAnsi="Optima" w:cs="Times New Roman"/>
              <w:b/>
              <w:sz w:val="21"/>
              <w:szCs w:val="21"/>
            </w:rPr>
          </w:rPrChange>
        </w:rPr>
        <w:t>Strategie- und Managementberatung</w:t>
      </w:r>
    </w:p>
    <w:p w14:paraId="65B4F3E2" w14:textId="77777777" w:rsidR="004A615C" w:rsidRPr="00024006" w:rsidRDefault="004A615C" w:rsidP="00024006">
      <w:pPr>
        <w:spacing w:after="0" w:line="240" w:lineRule="auto"/>
        <w:rPr>
          <w:rFonts w:ascii="Optima" w:hAnsi="Optima" w:cs="Times New Roman"/>
          <w:b/>
          <w:sz w:val="21"/>
          <w:szCs w:val="21"/>
        </w:rPr>
      </w:pPr>
    </w:p>
    <w:p w14:paraId="69FD1544" w14:textId="77777777" w:rsidR="00142807" w:rsidRPr="00024006" w:rsidRDefault="00142807" w:rsidP="00024006">
      <w:pPr>
        <w:spacing w:after="0" w:line="240" w:lineRule="auto"/>
        <w:rPr>
          <w:rFonts w:ascii="Optima" w:hAnsi="Optima" w:cs="Times New Roman"/>
          <w:sz w:val="21"/>
          <w:szCs w:val="21"/>
        </w:rPr>
      </w:pPr>
      <w:r w:rsidRPr="00024006">
        <w:rPr>
          <w:rFonts w:ascii="Optima" w:hAnsi="Optima" w:cs="Times New Roman"/>
          <w:sz w:val="21"/>
          <w:szCs w:val="21"/>
        </w:rPr>
        <w:t xml:space="preserve">Sehr geehrte </w:t>
      </w:r>
      <w:r w:rsidRPr="00697A7D">
        <w:rPr>
          <w:rFonts w:ascii="Optima" w:hAnsi="Optima" w:cs="Times New Roman"/>
          <w:sz w:val="21"/>
          <w:szCs w:val="21"/>
          <w:highlight w:val="yellow"/>
          <w:rPrChange w:id="11" w:author="Can, Hami" w:date="2025-02-09T18:38:00Z" w16du:dateUtc="2025-02-09T17:38:00Z">
            <w:rPr>
              <w:rFonts w:ascii="Optima" w:hAnsi="Optima" w:cs="Times New Roman"/>
              <w:sz w:val="21"/>
              <w:szCs w:val="21"/>
            </w:rPr>
          </w:rPrChange>
        </w:rPr>
        <w:t>Damen und Herren</w:t>
      </w:r>
      <w:r w:rsidRPr="00024006">
        <w:rPr>
          <w:rFonts w:ascii="Optima" w:hAnsi="Optima" w:cs="Times New Roman"/>
          <w:sz w:val="21"/>
          <w:szCs w:val="21"/>
        </w:rPr>
        <w:t>,</w:t>
      </w:r>
    </w:p>
    <w:p w14:paraId="2D25CEAF" w14:textId="77777777" w:rsidR="00142807" w:rsidRPr="00024006" w:rsidRDefault="00142807" w:rsidP="00024006">
      <w:pPr>
        <w:spacing w:after="0" w:line="240" w:lineRule="auto"/>
        <w:rPr>
          <w:rFonts w:ascii="Optima" w:hAnsi="Optima" w:cs="Times New Roman"/>
          <w:sz w:val="21"/>
          <w:szCs w:val="21"/>
        </w:rPr>
      </w:pPr>
    </w:p>
    <w:p w14:paraId="1E76E884" w14:textId="1402C959" w:rsidR="00A16B74" w:rsidRPr="00024006" w:rsidRDefault="00142807">
      <w:pPr>
        <w:spacing w:after="0" w:line="252" w:lineRule="auto"/>
        <w:jc w:val="both"/>
        <w:rPr>
          <w:rFonts w:ascii="Optima" w:hAnsi="Optima" w:cs="Times New Roman"/>
          <w:sz w:val="21"/>
          <w:szCs w:val="21"/>
        </w:rPr>
        <w:pPrChange w:id="12" w:author="Hami Can" w:date="2024-07-21T15:30:00Z" w16du:dateUtc="2024-07-21T13:30:00Z">
          <w:pPr>
            <w:spacing w:after="0" w:line="240" w:lineRule="auto"/>
            <w:jc w:val="both"/>
          </w:pPr>
        </w:pPrChange>
      </w:pPr>
      <w:r w:rsidRPr="00024006">
        <w:rPr>
          <w:rFonts w:ascii="Optima" w:hAnsi="Optima" w:cs="Times New Roman"/>
          <w:sz w:val="21"/>
          <w:szCs w:val="21"/>
        </w:rPr>
        <w:t xml:space="preserve">für mich verkörpert die </w:t>
      </w:r>
      <w:r w:rsidRPr="00024006">
        <w:rPr>
          <w:rFonts w:ascii="Optima" w:hAnsi="Optima" w:cs="Times New Roman"/>
          <w:sz w:val="21"/>
          <w:szCs w:val="21"/>
          <w:highlight w:val="yellow"/>
          <w:rPrChange w:id="13" w:author="Sarah Bergmann" w:date="2024-07-10T13:27:00Z">
            <w:rPr>
              <w:rFonts w:ascii="Optima" w:hAnsi="Optima" w:cs="Times New Roman"/>
              <w:sz w:val="21"/>
              <w:szCs w:val="21"/>
            </w:rPr>
          </w:rPrChange>
        </w:rPr>
        <w:t>Strategie- und Managementberatung</w:t>
      </w:r>
      <w:r w:rsidRPr="00024006">
        <w:rPr>
          <w:rFonts w:ascii="Optima" w:hAnsi="Optima" w:cs="Times New Roman"/>
          <w:sz w:val="21"/>
          <w:szCs w:val="21"/>
        </w:rPr>
        <w:t xml:space="preserve"> eine kreative Schmiede für unternehmerischen Erfolg. Durch tiefgreifende Analysen und einen klugen Weitblick eröffnen sich im Team spannende Perspektiven und man kann in einem dynamischen Umfeld konstruktiv mitwirken. Die Teamarbeit, in der man gemeinsam komplexe Herausforderungen meistert und innovative Lösungen entwickelt, um einen blühenden Wirtschaftsbetrieb zu fördern, fasziniert mich besonders. </w:t>
      </w:r>
      <w:ins w:id="14" w:author="Hami Can" w:date="2024-07-21T14:41:00Z" w16du:dateUtc="2024-07-21T12:41:00Z">
        <w:r w:rsidR="00A16B74" w:rsidRPr="00294753">
          <w:rPr>
            <w:rFonts w:ascii="Optima" w:hAnsi="Optima" w:cs="Georgia"/>
            <w:color w:val="000000"/>
            <w:sz w:val="21"/>
            <w:szCs w:val="21"/>
          </w:rPr>
          <w:t xml:space="preserve">Um durch meine Arbeit ebenfalls zu so einem Erfolgsfaktor zu werden, möchte ich nach meinem </w:t>
        </w:r>
        <w:del w:id="15" w:author="Can, Hami" w:date="2025-02-09T18:21:00Z" w16du:dateUtc="2025-02-09T17:21:00Z">
          <w:r w:rsidR="00A16B74" w:rsidRPr="00294753" w:rsidDel="00542F86">
            <w:rPr>
              <w:rFonts w:ascii="Optima" w:hAnsi="Optima" w:cs="Georgia"/>
              <w:color w:val="000000"/>
              <w:sz w:val="21"/>
              <w:szCs w:val="21"/>
            </w:rPr>
            <w:delText>ersten</w:delText>
          </w:r>
        </w:del>
      </w:ins>
      <w:ins w:id="16" w:author="Can, Hami" w:date="2025-02-09T18:21:00Z" w16du:dateUtc="2025-02-09T17:21:00Z">
        <w:r w:rsidR="00542F86">
          <w:rPr>
            <w:rFonts w:ascii="Optima" w:hAnsi="Optima" w:cs="Georgia"/>
            <w:color w:val="000000"/>
            <w:sz w:val="21"/>
            <w:szCs w:val="21"/>
          </w:rPr>
          <w:t>zweiten</w:t>
        </w:r>
      </w:ins>
      <w:ins w:id="17" w:author="Hami Can" w:date="2024-07-21T14:41:00Z" w16du:dateUtc="2024-07-21T12:41:00Z">
        <w:r w:rsidR="00A16B74" w:rsidRPr="00294753">
          <w:rPr>
            <w:rFonts w:ascii="Optima" w:hAnsi="Optima" w:cs="Georgia"/>
            <w:color w:val="000000"/>
            <w:sz w:val="21"/>
            <w:szCs w:val="21"/>
          </w:rPr>
          <w:t xml:space="preserve"> Semester an der ESB Business School bei Ihnen ab dem </w:t>
        </w:r>
      </w:ins>
      <w:ins w:id="18" w:author="Can, Hami" w:date="2025-02-09T18:22:00Z">
        <w:r w:rsidR="00542F86" w:rsidRPr="00542F86">
          <w:rPr>
            <w:rFonts w:ascii="Optima" w:hAnsi="Optima" w:cs="Georgia"/>
            <w:color w:val="000000"/>
            <w:sz w:val="21"/>
            <w:szCs w:val="21"/>
          </w:rPr>
          <w:t>30.06.2025</w:t>
        </w:r>
      </w:ins>
      <w:ins w:id="19" w:author="Hami Can" w:date="2024-07-21T14:41:00Z" w16du:dateUtc="2024-07-21T12:41:00Z">
        <w:del w:id="20" w:author="Can, Hami" w:date="2025-02-09T18:22:00Z" w16du:dateUtc="2025-02-09T17:22:00Z">
          <w:r w:rsidR="00A16B74" w:rsidRPr="00294753" w:rsidDel="00542F86">
            <w:rPr>
              <w:rFonts w:ascii="Optima" w:hAnsi="Optima" w:cs="Georgia"/>
              <w:color w:val="000000"/>
              <w:sz w:val="21"/>
              <w:szCs w:val="21"/>
            </w:rPr>
            <w:delText>27.01</w:delText>
          </w:r>
        </w:del>
      </w:ins>
      <w:ins w:id="21" w:author="Can, Hami" w:date="2025-02-09T18:22:00Z" w16du:dateUtc="2025-02-09T17:22:00Z">
        <w:r w:rsidR="00542F86">
          <w:rPr>
            <w:rFonts w:ascii="Optima" w:hAnsi="Optima" w:cs="Georgia"/>
            <w:color w:val="000000"/>
            <w:sz w:val="21"/>
            <w:szCs w:val="21"/>
          </w:rPr>
          <w:t xml:space="preserve"> </w:t>
        </w:r>
      </w:ins>
      <w:ins w:id="22" w:author="Hami Can" w:date="2024-07-21T14:41:00Z" w16du:dateUtc="2024-07-21T12:41:00Z">
        <w:del w:id="23" w:author="Can, Hami" w:date="2025-02-09T18:22:00Z" w16du:dateUtc="2025-02-09T17:22:00Z">
          <w:r w:rsidR="00A16B74" w:rsidRPr="00294753" w:rsidDel="00542F86">
            <w:rPr>
              <w:rFonts w:ascii="Optima" w:hAnsi="Optima" w:cs="Georgia"/>
              <w:color w:val="000000"/>
              <w:sz w:val="21"/>
              <w:szCs w:val="21"/>
            </w:rPr>
            <w:delText xml:space="preserve">.2025 </w:delText>
          </w:r>
        </w:del>
        <w:r w:rsidR="00A16B74" w:rsidRPr="00294753">
          <w:rPr>
            <w:rFonts w:ascii="Optima" w:hAnsi="Optima" w:cs="Georgia"/>
            <w:color w:val="000000"/>
            <w:sz w:val="21"/>
            <w:szCs w:val="21"/>
          </w:rPr>
          <w:t xml:space="preserve">ein </w:t>
        </w:r>
        <w:del w:id="24" w:author="Can, Hami" w:date="2025-02-09T18:22:00Z" w16du:dateUtc="2025-02-09T17:22:00Z">
          <w:r w:rsidR="00A16B74" w:rsidRPr="00294753" w:rsidDel="00542F86">
            <w:rPr>
              <w:rFonts w:ascii="Optima" w:hAnsi="Optima" w:cs="Georgia"/>
              <w:color w:val="000000"/>
              <w:sz w:val="21"/>
              <w:szCs w:val="21"/>
            </w:rPr>
            <w:delText>zehnwöchiges</w:delText>
          </w:r>
        </w:del>
      </w:ins>
      <w:ins w:id="25" w:author="Can, Hami" w:date="2025-02-09T18:39:00Z" w16du:dateUtc="2025-02-09T17:39:00Z">
        <w:r w:rsidR="00697A7D">
          <w:rPr>
            <w:rFonts w:ascii="Optima" w:hAnsi="Optima" w:cs="Georgia"/>
            <w:color w:val="000000"/>
            <w:sz w:val="21"/>
            <w:szCs w:val="21"/>
          </w:rPr>
          <w:t>zwölfwöchiges</w:t>
        </w:r>
      </w:ins>
      <w:ins w:id="26" w:author="Hami Can" w:date="2024-07-21T14:41:00Z" w16du:dateUtc="2024-07-21T12:41:00Z">
        <w:r w:rsidR="00A16B74" w:rsidRPr="00294753">
          <w:rPr>
            <w:rFonts w:ascii="Optima" w:hAnsi="Optima" w:cs="Georgia"/>
            <w:color w:val="000000"/>
            <w:sz w:val="21"/>
            <w:szCs w:val="21"/>
          </w:rPr>
          <w:t xml:space="preserve"> Praktikum </w:t>
        </w:r>
      </w:ins>
      <w:del w:id="27" w:author="Hami Can" w:date="2024-07-21T14:41:00Z" w16du:dateUtc="2024-07-21T12:41:00Z">
        <w:r w:rsidRPr="00024006" w:rsidDel="00A16B74">
          <w:rPr>
            <w:rFonts w:ascii="Optima" w:hAnsi="Optima" w:cs="Times New Roman"/>
            <w:sz w:val="21"/>
            <w:szCs w:val="21"/>
          </w:rPr>
          <w:delText xml:space="preserve">Um durch meine Arbeit ebenfalls zu so einem Erfolgsfaktor zu werden, möchte ich bei Ihnen ab dem 27.01.2025 ein zehnwöchiges Praktikum </w:delText>
        </w:r>
      </w:del>
      <w:r w:rsidRPr="00024006">
        <w:rPr>
          <w:rFonts w:ascii="Optima" w:hAnsi="Optima" w:cs="Times New Roman"/>
          <w:sz w:val="21"/>
          <w:szCs w:val="21"/>
        </w:rPr>
        <w:t xml:space="preserve">in der </w:t>
      </w:r>
      <w:r w:rsidRPr="00024006">
        <w:rPr>
          <w:rFonts w:ascii="Optima" w:hAnsi="Optima" w:cs="Times New Roman"/>
          <w:sz w:val="21"/>
          <w:szCs w:val="21"/>
          <w:highlight w:val="yellow"/>
          <w:rPrChange w:id="28" w:author="Sarah Bergmann" w:date="2024-07-10T13:27:00Z">
            <w:rPr>
              <w:rFonts w:ascii="Optima" w:hAnsi="Optima" w:cs="Times New Roman"/>
              <w:sz w:val="21"/>
              <w:szCs w:val="21"/>
            </w:rPr>
          </w:rPrChange>
        </w:rPr>
        <w:t>Strategie- und Managementberatung</w:t>
      </w:r>
      <w:r w:rsidRPr="00024006">
        <w:rPr>
          <w:rFonts w:ascii="Optima" w:hAnsi="Optima" w:cs="Times New Roman"/>
          <w:sz w:val="21"/>
          <w:szCs w:val="21"/>
        </w:rPr>
        <w:t xml:space="preserve"> absolvieren.</w:t>
      </w:r>
    </w:p>
    <w:p w14:paraId="52C2DABB" w14:textId="77777777" w:rsidR="00142807" w:rsidRPr="00024006" w:rsidRDefault="00142807">
      <w:pPr>
        <w:spacing w:after="0" w:line="252" w:lineRule="auto"/>
        <w:jc w:val="both"/>
        <w:rPr>
          <w:rFonts w:ascii="Optima" w:hAnsi="Optima" w:cs="Times New Roman"/>
          <w:sz w:val="21"/>
          <w:szCs w:val="21"/>
        </w:rPr>
        <w:pPrChange w:id="29" w:author="Hami Can" w:date="2024-07-21T15:30:00Z" w16du:dateUtc="2024-07-21T13:30:00Z">
          <w:pPr>
            <w:spacing w:after="0" w:line="240" w:lineRule="auto"/>
            <w:jc w:val="both"/>
          </w:pPr>
        </w:pPrChange>
      </w:pPr>
    </w:p>
    <w:p w14:paraId="184E1C6A" w14:textId="05B767C4" w:rsidR="005B052C" w:rsidRPr="00024006" w:rsidDel="00542F86" w:rsidRDefault="00542F86" w:rsidP="00542F86">
      <w:pPr>
        <w:pStyle w:val="StandardWeb"/>
        <w:spacing w:before="0" w:beforeAutospacing="0" w:line="252" w:lineRule="auto"/>
        <w:jc w:val="both"/>
        <w:rPr>
          <w:del w:id="30" w:author="Can, Hami" w:date="2025-02-09T18:28:00Z" w16du:dateUtc="2025-02-09T17:28:00Z"/>
          <w:rFonts w:ascii="Optima" w:hAnsi="Optima"/>
          <w:sz w:val="21"/>
          <w:szCs w:val="21"/>
        </w:rPr>
      </w:pPr>
      <w:r w:rsidRPr="00542F86">
        <w:rPr>
          <w:rFonts w:ascii="Optima" w:hAnsi="Optima"/>
          <w:sz w:val="21"/>
          <w:szCs w:val="21"/>
        </w:rPr>
        <w:t xml:space="preserve">Durch mein </w:t>
      </w:r>
      <w:r w:rsidR="00697A7D" w:rsidRPr="00542F86">
        <w:rPr>
          <w:rFonts w:ascii="Optima" w:hAnsi="Optima"/>
          <w:sz w:val="21"/>
          <w:szCs w:val="21"/>
        </w:rPr>
        <w:t>derzeit</w:t>
      </w:r>
      <w:r w:rsidR="00697A7D">
        <w:rPr>
          <w:rFonts w:ascii="Optima" w:hAnsi="Optima"/>
          <w:sz w:val="21"/>
          <w:szCs w:val="21"/>
        </w:rPr>
        <w:t>iges</w:t>
      </w:r>
      <w:r w:rsidR="00697A7D" w:rsidRPr="00542F86">
        <w:rPr>
          <w:rFonts w:ascii="Optima" w:hAnsi="Optima"/>
          <w:sz w:val="21"/>
          <w:szCs w:val="21"/>
        </w:rPr>
        <w:t xml:space="preserve"> </w:t>
      </w:r>
      <w:r w:rsidRPr="00542F86">
        <w:rPr>
          <w:rFonts w:ascii="Optima" w:hAnsi="Optima"/>
          <w:sz w:val="21"/>
          <w:szCs w:val="21"/>
        </w:rPr>
        <w:t xml:space="preserve">Praktikum in der Strategieberatung sammle ich wertvolle Erfahrungen </w:t>
      </w:r>
      <w:commentRangeStart w:id="31"/>
      <w:r w:rsidRPr="00542F86">
        <w:rPr>
          <w:rFonts w:ascii="Optima" w:hAnsi="Optima"/>
          <w:sz w:val="21"/>
          <w:szCs w:val="21"/>
        </w:rPr>
        <w:t xml:space="preserve">in der Analyse und Aufbereitung von Markt- und Unternehmensdaten. Mein Schwerpunkt liegt dabei auf Research-Aufgaben sowie der effizienten Nutzung von Excel und PowerPoint zur Strukturierung und Visualisierung komplexer Inhalte. </w:t>
      </w:r>
      <w:commentRangeEnd w:id="31"/>
      <w:r w:rsidR="00293D29">
        <w:rPr>
          <w:rStyle w:val="Kommentarzeichen"/>
        </w:rPr>
        <w:commentReference w:id="31"/>
      </w:r>
      <w:r w:rsidRPr="00542F86">
        <w:rPr>
          <w:rFonts w:ascii="Optima" w:hAnsi="Optima"/>
          <w:sz w:val="21"/>
          <w:szCs w:val="21"/>
        </w:rPr>
        <w:t xml:space="preserve">Zuvor habe ich durch meine Ausbildung im Groß- und Außenhandelsmanagement ein fundiertes betriebswirtschaftliches Verständnis entwickelt. Ergänzt </w:t>
      </w:r>
      <w:r w:rsidR="00CA342F">
        <w:rPr>
          <w:rFonts w:ascii="Optima" w:hAnsi="Optima"/>
          <w:sz w:val="21"/>
          <w:szCs w:val="21"/>
        </w:rPr>
        <w:t>werden</w:t>
      </w:r>
      <w:r w:rsidRPr="00542F86">
        <w:rPr>
          <w:rFonts w:ascii="Optima" w:hAnsi="Optima"/>
          <w:sz w:val="21"/>
          <w:szCs w:val="21"/>
        </w:rPr>
        <w:t xml:space="preserve"> mein</w:t>
      </w:r>
      <w:r w:rsidR="00697A7D">
        <w:rPr>
          <w:rFonts w:ascii="Optima" w:hAnsi="Optima"/>
          <w:sz w:val="21"/>
          <w:szCs w:val="21"/>
        </w:rPr>
        <w:t xml:space="preserve">e Kompetenzen </w:t>
      </w:r>
      <w:r w:rsidRPr="00542F86">
        <w:rPr>
          <w:rFonts w:ascii="Optima" w:hAnsi="Optima"/>
          <w:sz w:val="21"/>
          <w:szCs w:val="21"/>
        </w:rPr>
        <w:t>durch meine Vertriebskenntnisse, die mir ein tiefgehendes Verständnis für Kundenbedürfnisse vermittelt haben. Besonders geschätzt wird meine Fähigkeit, strategische Geschäftsentwicklungsprojekte zu analysieren und erfolgreich umzusetzen, was bereits zu Effizienzsteigerungen und Umsatzwachstum geführt hat.</w:t>
      </w:r>
      <w:r>
        <w:rPr>
          <w:rFonts w:ascii="Optima" w:hAnsi="Optima"/>
          <w:sz w:val="21"/>
          <w:szCs w:val="21"/>
        </w:rPr>
        <w:t xml:space="preserve"> </w:t>
      </w:r>
      <w:r w:rsidRPr="00542F86">
        <w:rPr>
          <w:rFonts w:ascii="Optima" w:hAnsi="Optima"/>
          <w:sz w:val="21"/>
          <w:szCs w:val="21"/>
        </w:rPr>
        <w:t>In meiner Freizeit spiele ich seit meiner frühen Jugend gerne Fußball. Am Teamsport gefällt mir besonders der Gedanke, dass man gemeinsam mehr erreichen kann, als wenn jeder Spieler für sich allein spielt. Dieses Mindset würde ich ausgesprochen gerne als Praktikant in Ihrem Team einbringen.</w:t>
      </w:r>
      <w:del w:id="32" w:author="Can, Hami" w:date="2025-02-09T18:28:00Z" w16du:dateUtc="2025-02-09T17:28:00Z">
        <w:r w:rsidR="005B052C" w:rsidRPr="00024006" w:rsidDel="00542F86">
          <w:rPr>
            <w:rFonts w:ascii="Optima" w:hAnsi="Optima"/>
            <w:sz w:val="21"/>
            <w:szCs w:val="21"/>
          </w:rPr>
          <w:delText xml:space="preserve">Durch meine Ausbildung im Groß- und Außenhandelsmanagement sowie in der praktischen Exporttätigkeit habe ich ein fundiertes Wissen über betriebswirtschaftliche Zusammenhänge entwickelt, während mir meine Erfahrungen im Vertrieb ein tiefgreifendes Verständnis für Kundenbedürfnisse und -ansprüche vermittelt haben. Von meinem Team werden insbesondere meine strategische Beratung sowie Umsetzung von Geschäftsentwicklungsprojekten geschätzt, die zu Effizienzsteigerungen und Umsatzwachstum geführt haben. </w:delText>
        </w:r>
        <w:r w:rsidR="005B052C" w:rsidRPr="00024006" w:rsidDel="00542F86">
          <w:rPr>
            <w:rFonts w:ascii="Optima" w:hAnsi="Optima"/>
            <w:sz w:val="21"/>
            <w:szCs w:val="21"/>
            <w:rPrChange w:id="33" w:author="Sarah Bergmann" w:date="2024-07-10T13:27:00Z">
              <w:rPr>
                <w:rFonts w:ascii="Optima" w:hAnsi="Optima"/>
              </w:rPr>
            </w:rPrChange>
          </w:rPr>
          <w:delText xml:space="preserve">Durch erfolgreiche Präsentationen von Markenwelt-Schulungen habe </w:delText>
        </w:r>
        <w:r w:rsidR="00024006" w:rsidRPr="00024006" w:rsidDel="00542F86">
          <w:rPr>
            <w:rFonts w:ascii="Optima" w:hAnsi="Optima"/>
            <w:sz w:val="21"/>
            <w:szCs w:val="21"/>
          </w:rPr>
          <w:delText xml:space="preserve">zudem </w:delText>
        </w:r>
        <w:r w:rsidR="005B052C" w:rsidRPr="00024006" w:rsidDel="00542F86">
          <w:rPr>
            <w:rFonts w:ascii="Optima" w:hAnsi="Optima"/>
            <w:sz w:val="21"/>
            <w:szCs w:val="21"/>
            <w:rPrChange w:id="34" w:author="Sarah Bergmann" w:date="2024-07-10T13:27:00Z">
              <w:rPr>
                <w:rFonts w:ascii="Optima" w:hAnsi="Optima"/>
              </w:rPr>
            </w:rPrChange>
          </w:rPr>
          <w:delText xml:space="preserve">ich </w:delText>
        </w:r>
        <w:r w:rsidR="00412514" w:rsidRPr="00024006" w:rsidDel="00542F86">
          <w:rPr>
            <w:rFonts w:ascii="Optima" w:hAnsi="Optima"/>
            <w:sz w:val="21"/>
            <w:szCs w:val="21"/>
          </w:rPr>
          <w:delText xml:space="preserve">zudem </w:delText>
        </w:r>
        <w:r w:rsidR="005B052C" w:rsidRPr="00024006" w:rsidDel="00542F86">
          <w:rPr>
            <w:rFonts w:ascii="Optima" w:hAnsi="Optima"/>
            <w:sz w:val="21"/>
            <w:szCs w:val="21"/>
            <w:rPrChange w:id="35" w:author="Sarah Bergmann" w:date="2024-07-10T13:27:00Z">
              <w:rPr>
                <w:rFonts w:ascii="Optima" w:hAnsi="Optima"/>
              </w:rPr>
            </w:rPrChange>
          </w:rPr>
          <w:delText xml:space="preserve">meine ausgeprägten Präsentationsfähigkeiten unter Beweis gestellt und bin überzeugt, dass ich durch meine strategische Denkweise einen wertvollen Beitrag zu Ihrem Unternehmen leisten kann. </w:delText>
        </w:r>
        <w:r w:rsidR="005B052C" w:rsidRPr="00024006" w:rsidDel="00542F86">
          <w:rPr>
            <w:rFonts w:ascii="Optima" w:hAnsi="Optima"/>
            <w:sz w:val="21"/>
            <w:szCs w:val="21"/>
          </w:rPr>
          <w:delText xml:space="preserve">In meiner Freizeit spiele ich seit meiner frühen Jugend gerne Fußball. </w:delText>
        </w:r>
        <w:r w:rsidR="00024006" w:rsidRPr="00024006" w:rsidDel="00542F86">
          <w:rPr>
            <w:rFonts w:ascii="Optima" w:eastAsiaTheme="minorHAnsi" w:hAnsi="Optima" w:cstheme="minorBidi"/>
            <w:sz w:val="21"/>
            <w:szCs w:val="21"/>
            <w:lang w:eastAsia="en-US"/>
          </w:rPr>
          <w:delText>Am</w:delText>
        </w:r>
        <w:r w:rsidR="005B052C" w:rsidRPr="00024006" w:rsidDel="00542F86">
          <w:rPr>
            <w:rFonts w:ascii="Optima" w:hAnsi="Optima"/>
            <w:sz w:val="21"/>
            <w:szCs w:val="21"/>
          </w:rPr>
          <w:delText>Beim Teamsport gefällt mir speziell der Gedanke, dass man gemeinsam mehr erreichen kann, als wenn jeder Spieler für sich allein spielt. Dieses Mindset würde ich nun ausgesprochen gerne als Praktikant in Ihrem Team einbringen</w:delText>
        </w:r>
      </w:del>
      <w:ins w:id="36" w:author="Can, Hami [2]" w:date="2024-07-09T14:06:00Z">
        <w:del w:id="37" w:author="Can, Hami" w:date="2025-02-09T18:28:00Z" w16du:dateUtc="2025-02-09T17:28:00Z">
          <w:r w:rsidR="00CC09E6" w:rsidRPr="00024006" w:rsidDel="00542F86">
            <w:rPr>
              <w:rFonts w:ascii="Optima" w:hAnsi="Optima"/>
              <w:sz w:val="21"/>
              <w:szCs w:val="21"/>
            </w:rPr>
            <w:delText>.</w:delText>
          </w:r>
        </w:del>
      </w:ins>
      <w:del w:id="38" w:author="Can, Hami" w:date="2025-02-09T18:28:00Z" w16du:dateUtc="2025-02-09T17:28:00Z">
        <w:r w:rsidR="005B052C" w:rsidRPr="00024006" w:rsidDel="00542F86">
          <w:rPr>
            <w:rFonts w:ascii="Optima" w:hAnsi="Optima"/>
            <w:sz w:val="21"/>
            <w:szCs w:val="21"/>
          </w:rPr>
          <w:delText>.</w:delText>
        </w:r>
      </w:del>
    </w:p>
    <w:p w14:paraId="101CC143" w14:textId="77777777" w:rsidR="00CC09E6" w:rsidRPr="00024006" w:rsidRDefault="00CC09E6" w:rsidP="0069400F">
      <w:pPr>
        <w:spacing w:after="0" w:line="252" w:lineRule="auto"/>
        <w:jc w:val="both"/>
        <w:rPr>
          <w:rFonts w:ascii="Optima" w:hAnsi="Optima" w:cs="Times New Roman"/>
          <w:sz w:val="21"/>
          <w:szCs w:val="21"/>
          <w:highlight w:val="yellow"/>
        </w:rPr>
      </w:pPr>
    </w:p>
    <w:p w14:paraId="3A2EF1BF" w14:textId="77777777" w:rsidR="00CC09E6" w:rsidRPr="00024006" w:rsidRDefault="00CC09E6" w:rsidP="0069400F">
      <w:pPr>
        <w:spacing w:after="0" w:line="252" w:lineRule="auto"/>
        <w:jc w:val="both"/>
        <w:rPr>
          <w:rFonts w:ascii="Optima" w:hAnsi="Optima" w:cs="Times New Roman"/>
          <w:sz w:val="21"/>
          <w:szCs w:val="21"/>
          <w:highlight w:val="yellow"/>
        </w:rPr>
      </w:pPr>
    </w:p>
    <w:p w14:paraId="35FCEE06" w14:textId="77777777" w:rsidR="00142807" w:rsidRPr="00024006" w:rsidRDefault="00142807">
      <w:pPr>
        <w:spacing w:after="0" w:line="252" w:lineRule="auto"/>
        <w:jc w:val="both"/>
        <w:rPr>
          <w:rFonts w:ascii="Optima" w:hAnsi="Optima" w:cs="Times New Roman"/>
          <w:sz w:val="21"/>
          <w:szCs w:val="21"/>
        </w:rPr>
        <w:pPrChange w:id="39" w:author="Hami Can" w:date="2024-07-21T15:30:00Z" w16du:dateUtc="2024-07-21T13:30:00Z">
          <w:pPr>
            <w:spacing w:after="0" w:line="240" w:lineRule="auto"/>
            <w:jc w:val="both"/>
          </w:pPr>
        </w:pPrChange>
      </w:pPr>
      <w:r w:rsidRPr="00024006">
        <w:rPr>
          <w:rFonts w:ascii="Optima" w:hAnsi="Optima" w:cs="Times New Roman"/>
          <w:sz w:val="21"/>
          <w:szCs w:val="21"/>
          <w:highlight w:val="yellow"/>
          <w:rPrChange w:id="40" w:author="Sarah Bergmann" w:date="2024-07-10T13:27:00Z">
            <w:rPr>
              <w:rFonts w:ascii="Optima" w:hAnsi="Optima" w:cs="Times New Roman"/>
              <w:sz w:val="21"/>
              <w:szCs w:val="21"/>
            </w:rPr>
          </w:rPrChange>
        </w:rPr>
        <w:t>……………</w:t>
      </w:r>
      <w:r w:rsidRPr="00024006">
        <w:rPr>
          <w:rFonts w:ascii="Optima" w:hAnsi="Optima" w:cs="Times New Roman"/>
          <w:sz w:val="21"/>
          <w:szCs w:val="21"/>
        </w:rPr>
        <w:t xml:space="preserve"> scheint mir für dieses Praktikum ideal zu sein. Ihr dynamisches Umfeld und das stetige Wachstum des Kundennetzwerks bieten Praktikanten die Chance, in einem anspruchsvollen Umfeld wertvolle Einblicke zu gewinnen und </w:t>
      </w:r>
      <w:r w:rsidR="00B00A21" w:rsidRPr="00024006">
        <w:rPr>
          <w:rFonts w:ascii="Optima" w:hAnsi="Optima" w:cs="Times New Roman"/>
          <w:sz w:val="21"/>
          <w:szCs w:val="21"/>
        </w:rPr>
        <w:t xml:space="preserve">ihre </w:t>
      </w:r>
      <w:r w:rsidRPr="00024006">
        <w:rPr>
          <w:rFonts w:ascii="Optima" w:hAnsi="Optima" w:cs="Times New Roman"/>
          <w:sz w:val="21"/>
          <w:szCs w:val="21"/>
        </w:rPr>
        <w:t xml:space="preserve">Fähigkeiten weiterzuentwickeln. Da zu Ihren Kunden führende Handels- und Konsumgüterunternehmen gehören, </w:t>
      </w:r>
      <w:r w:rsidR="00E80B44" w:rsidRPr="00024006">
        <w:rPr>
          <w:rFonts w:ascii="Optima" w:hAnsi="Optima" w:cs="Times New Roman"/>
          <w:sz w:val="21"/>
          <w:szCs w:val="21"/>
        </w:rPr>
        <w:t xml:space="preserve">kann </w:t>
      </w:r>
      <w:r w:rsidRPr="00024006">
        <w:rPr>
          <w:rFonts w:ascii="Optima" w:hAnsi="Optima" w:cs="Times New Roman"/>
          <w:sz w:val="21"/>
          <w:szCs w:val="21"/>
        </w:rPr>
        <w:t xml:space="preserve">ich mein bisheriges Wissen aus dem finanzwirtschaftlichen Schwerpunkt meiner Ausbildung sowie </w:t>
      </w:r>
      <w:r w:rsidR="00E80B44" w:rsidRPr="00024006">
        <w:rPr>
          <w:rFonts w:ascii="Optima" w:hAnsi="Optima" w:cs="Times New Roman"/>
          <w:sz w:val="21"/>
          <w:szCs w:val="21"/>
        </w:rPr>
        <w:t xml:space="preserve">aus </w:t>
      </w:r>
      <w:r w:rsidRPr="00024006">
        <w:rPr>
          <w:rFonts w:ascii="Optima" w:hAnsi="Optima" w:cs="Times New Roman"/>
          <w:sz w:val="21"/>
          <w:szCs w:val="21"/>
        </w:rPr>
        <w:t xml:space="preserve">meinen Praxiserfahrungen optimal </w:t>
      </w:r>
      <w:r w:rsidR="00E80B44" w:rsidRPr="00024006">
        <w:rPr>
          <w:rFonts w:ascii="Optima" w:hAnsi="Optima" w:cs="Times New Roman"/>
          <w:sz w:val="21"/>
          <w:szCs w:val="21"/>
        </w:rPr>
        <w:t xml:space="preserve">bei Ihnen </w:t>
      </w:r>
      <w:r w:rsidRPr="00024006">
        <w:rPr>
          <w:rFonts w:ascii="Optima" w:hAnsi="Optima" w:cs="Times New Roman"/>
          <w:sz w:val="21"/>
          <w:szCs w:val="21"/>
        </w:rPr>
        <w:t xml:space="preserve">einbringen. Ich selbst erachte es als sehr wertvoll, dass man in einer Arbeitsumgebung einen hohen Teamzusammenhalt hat und offen über Hierarchiestufen hinaus kommunizieren kann – genau das </w:t>
      </w:r>
      <w:r w:rsidR="00E80B44" w:rsidRPr="00024006">
        <w:rPr>
          <w:rFonts w:ascii="Optima" w:hAnsi="Optima" w:cs="Times New Roman"/>
          <w:sz w:val="21"/>
          <w:szCs w:val="21"/>
        </w:rPr>
        <w:t xml:space="preserve">sehe </w:t>
      </w:r>
      <w:r w:rsidRPr="00024006">
        <w:rPr>
          <w:rFonts w:ascii="Optima" w:hAnsi="Optima" w:cs="Times New Roman"/>
          <w:sz w:val="21"/>
          <w:szCs w:val="21"/>
        </w:rPr>
        <w:t xml:space="preserve">ich bei </w:t>
      </w:r>
      <w:r w:rsidRPr="00024006">
        <w:rPr>
          <w:rFonts w:ascii="Optima" w:hAnsi="Optima" w:cs="Times New Roman"/>
          <w:sz w:val="21"/>
          <w:szCs w:val="21"/>
          <w:highlight w:val="yellow"/>
          <w:rPrChange w:id="41" w:author="Sarah Bergmann" w:date="2024-07-10T13:27:00Z">
            <w:rPr>
              <w:rFonts w:ascii="Optima" w:hAnsi="Optima" w:cs="Times New Roman"/>
              <w:sz w:val="21"/>
              <w:szCs w:val="21"/>
            </w:rPr>
          </w:rPrChange>
        </w:rPr>
        <w:t>………………</w:t>
      </w:r>
      <w:r w:rsidRPr="00024006">
        <w:rPr>
          <w:rFonts w:ascii="Optima" w:hAnsi="Optima" w:cs="Times New Roman"/>
          <w:sz w:val="21"/>
          <w:szCs w:val="21"/>
        </w:rPr>
        <w:t xml:space="preserve"> gegeben. Sie leben also Ihre Werte nicht nur nach innen, sondern auch nach außen.</w:t>
      </w:r>
    </w:p>
    <w:p w14:paraId="43443A84" w14:textId="77777777" w:rsidR="00142807" w:rsidRPr="00024006" w:rsidRDefault="00142807">
      <w:pPr>
        <w:spacing w:after="0" w:line="252" w:lineRule="auto"/>
        <w:jc w:val="both"/>
        <w:rPr>
          <w:rFonts w:ascii="Optima" w:hAnsi="Optima" w:cs="Times New Roman"/>
          <w:sz w:val="21"/>
          <w:szCs w:val="21"/>
        </w:rPr>
        <w:pPrChange w:id="42" w:author="Hami Can" w:date="2024-07-21T15:30:00Z" w16du:dateUtc="2024-07-21T13:30:00Z">
          <w:pPr>
            <w:spacing w:after="0" w:line="240" w:lineRule="auto"/>
            <w:jc w:val="both"/>
          </w:pPr>
        </w:pPrChange>
      </w:pPr>
    </w:p>
    <w:p w14:paraId="2B85A7BB" w14:textId="77777777" w:rsidR="00142807" w:rsidRPr="00024006" w:rsidRDefault="00142807">
      <w:pPr>
        <w:spacing w:after="0" w:line="252" w:lineRule="auto"/>
        <w:jc w:val="both"/>
        <w:rPr>
          <w:rFonts w:ascii="Optima" w:hAnsi="Optima" w:cs="Times New Roman"/>
          <w:sz w:val="21"/>
          <w:szCs w:val="21"/>
        </w:rPr>
        <w:pPrChange w:id="43" w:author="Hami Can" w:date="2024-07-21T15:30:00Z" w16du:dateUtc="2024-07-21T13:30:00Z">
          <w:pPr>
            <w:spacing w:after="0" w:line="240" w:lineRule="auto"/>
            <w:jc w:val="both"/>
          </w:pPr>
        </w:pPrChange>
      </w:pPr>
      <w:r w:rsidRPr="00024006">
        <w:rPr>
          <w:rFonts w:ascii="Optima" w:hAnsi="Optima" w:cs="Times New Roman"/>
          <w:sz w:val="21"/>
          <w:szCs w:val="21"/>
        </w:rPr>
        <w:t xml:space="preserve">Von einem Praktikum in der Beratung erhoffe ich mir eine herausfordernde Lernumgebung, in der ich meine Fähigkeiten weiterentwickeln und meine bisherigen Erfahrungen </w:t>
      </w:r>
      <w:r w:rsidR="00E80B44" w:rsidRPr="00024006">
        <w:rPr>
          <w:rFonts w:ascii="Optima" w:hAnsi="Optima" w:cs="Times New Roman"/>
          <w:sz w:val="21"/>
          <w:szCs w:val="21"/>
        </w:rPr>
        <w:t>mehrwertschaffend</w:t>
      </w:r>
      <w:r w:rsidRPr="00024006">
        <w:rPr>
          <w:rFonts w:ascii="Optima" w:hAnsi="Optima" w:cs="Times New Roman"/>
          <w:sz w:val="21"/>
          <w:szCs w:val="21"/>
        </w:rPr>
        <w:t xml:space="preserve"> einbringen kann. Mein starkes Interesse </w:t>
      </w:r>
      <w:r w:rsidR="00E80B44" w:rsidRPr="00024006">
        <w:rPr>
          <w:rFonts w:ascii="Optima" w:hAnsi="Optima" w:cs="Times New Roman"/>
          <w:sz w:val="21"/>
          <w:szCs w:val="21"/>
        </w:rPr>
        <w:t>für die</w:t>
      </w:r>
      <w:r w:rsidRPr="00024006">
        <w:rPr>
          <w:rFonts w:ascii="Optima" w:hAnsi="Optima" w:cs="Times New Roman"/>
          <w:sz w:val="21"/>
          <w:szCs w:val="21"/>
        </w:rPr>
        <w:t xml:space="preserve"> Tätigkeit als Berater, gepaart mit meiner hohen Einsatzbereitschaft und meinen ausgeprägten Analysefähigkeiten, lassen mich zuversichtlich darauf blicken, dass ich eine </w:t>
      </w:r>
      <w:r w:rsidR="00E80B44" w:rsidRPr="00024006">
        <w:rPr>
          <w:rFonts w:ascii="Optima" w:hAnsi="Optima" w:cs="Times New Roman"/>
          <w:sz w:val="21"/>
          <w:szCs w:val="21"/>
        </w:rPr>
        <w:t xml:space="preserve">Bereicherung </w:t>
      </w:r>
      <w:r w:rsidRPr="00024006">
        <w:rPr>
          <w:rFonts w:ascii="Optima" w:hAnsi="Optima" w:cs="Times New Roman"/>
          <w:sz w:val="21"/>
          <w:szCs w:val="21"/>
        </w:rPr>
        <w:t xml:space="preserve">für </w:t>
      </w:r>
      <w:r w:rsidRPr="00024006">
        <w:rPr>
          <w:rFonts w:ascii="Optima" w:hAnsi="Optima" w:cs="Times New Roman"/>
          <w:sz w:val="21"/>
          <w:szCs w:val="21"/>
          <w:highlight w:val="yellow"/>
          <w:rPrChange w:id="44" w:author="Sarah Bergmann" w:date="2024-07-10T13:27:00Z">
            <w:rPr>
              <w:rFonts w:ascii="Optima" w:hAnsi="Optima" w:cs="Times New Roman"/>
              <w:sz w:val="21"/>
              <w:szCs w:val="21"/>
            </w:rPr>
          </w:rPrChange>
        </w:rPr>
        <w:t>…</w:t>
      </w:r>
      <w:r w:rsidRPr="00024006">
        <w:rPr>
          <w:rFonts w:ascii="Optima" w:hAnsi="Optima" w:cs="Times New Roman"/>
          <w:sz w:val="21"/>
          <w:szCs w:val="21"/>
        </w:rPr>
        <w:t xml:space="preserve"> darstelle</w:t>
      </w:r>
      <w:r w:rsidR="00E80B44" w:rsidRPr="00024006">
        <w:rPr>
          <w:rFonts w:ascii="Optima" w:hAnsi="Optima" w:cs="Times New Roman"/>
          <w:sz w:val="21"/>
          <w:szCs w:val="21"/>
        </w:rPr>
        <w:t>.</w:t>
      </w:r>
      <w:r w:rsidRPr="00024006">
        <w:rPr>
          <w:rFonts w:ascii="Optima" w:hAnsi="Optima" w:cs="Times New Roman"/>
          <w:sz w:val="21"/>
          <w:szCs w:val="21"/>
        </w:rPr>
        <w:t xml:space="preserve"> Über die Möglichkeit eines persönlichen Gesprächs</w:t>
      </w:r>
      <w:r w:rsidR="00E80B44" w:rsidRPr="00024006">
        <w:rPr>
          <w:rFonts w:ascii="Optima" w:hAnsi="Optima" w:cs="Times New Roman"/>
          <w:sz w:val="21"/>
          <w:szCs w:val="21"/>
        </w:rPr>
        <w:t xml:space="preserve">, </w:t>
      </w:r>
      <w:r w:rsidRPr="00024006">
        <w:rPr>
          <w:rFonts w:ascii="Optima" w:hAnsi="Optima" w:cs="Times New Roman"/>
          <w:sz w:val="21"/>
          <w:szCs w:val="21"/>
        </w:rPr>
        <w:t>um meine Eignung für die Position und Begeisterung für eine Zusammenarbeit mit Ihnen näher zu erläutern</w:t>
      </w:r>
      <w:r w:rsidR="00E80B44" w:rsidRPr="00024006">
        <w:rPr>
          <w:rFonts w:ascii="Optima" w:hAnsi="Optima" w:cs="Times New Roman"/>
          <w:sz w:val="21"/>
          <w:szCs w:val="21"/>
        </w:rPr>
        <w:t>, würde ich mich sehr freuen</w:t>
      </w:r>
      <w:r w:rsidRPr="00024006">
        <w:rPr>
          <w:rFonts w:ascii="Optima" w:hAnsi="Optima" w:cs="Times New Roman"/>
          <w:sz w:val="21"/>
          <w:szCs w:val="21"/>
        </w:rPr>
        <w:t>.</w:t>
      </w:r>
    </w:p>
    <w:p w14:paraId="4180793D" w14:textId="77777777" w:rsidR="006B0FFB" w:rsidRPr="00024006" w:rsidDel="00142807" w:rsidRDefault="006B0FFB" w:rsidP="00024006">
      <w:pPr>
        <w:spacing w:after="0" w:line="240" w:lineRule="auto"/>
        <w:rPr>
          <w:del w:id="45" w:author="Sarah Bergmann" w:date="2024-07-09T08:33:00Z"/>
          <w:rFonts w:ascii="Optima" w:hAnsi="Optima" w:cs="Times New Roman"/>
          <w:sz w:val="21"/>
          <w:szCs w:val="21"/>
        </w:rPr>
      </w:pPr>
      <w:del w:id="46" w:author="Sarah Bergmann" w:date="2024-07-09T08:33:00Z">
        <w:r w:rsidRPr="00024006" w:rsidDel="00142807">
          <w:rPr>
            <w:rFonts w:ascii="Optima" w:hAnsi="Optima" w:cs="Times New Roman"/>
            <w:sz w:val="21"/>
            <w:szCs w:val="21"/>
          </w:rPr>
          <w:delText>Sehr geehrte Damen und Herren,</w:delText>
        </w:r>
      </w:del>
    </w:p>
    <w:p w14:paraId="78B7FDDC" w14:textId="77777777" w:rsidR="006B0FFB" w:rsidRPr="00024006" w:rsidDel="00142807" w:rsidRDefault="006B0FFB" w:rsidP="00024006">
      <w:pPr>
        <w:spacing w:after="0" w:line="240" w:lineRule="auto"/>
        <w:rPr>
          <w:del w:id="47" w:author="Sarah Bergmann" w:date="2024-07-09T08:33:00Z"/>
          <w:rFonts w:ascii="Optima" w:hAnsi="Optima" w:cs="Times New Roman"/>
          <w:sz w:val="21"/>
          <w:szCs w:val="21"/>
        </w:rPr>
      </w:pPr>
    </w:p>
    <w:p w14:paraId="4592E5EB" w14:textId="77777777" w:rsidR="006B0FFB" w:rsidRPr="00024006" w:rsidDel="00142807" w:rsidRDefault="006B0FFB" w:rsidP="00024006">
      <w:pPr>
        <w:spacing w:after="0" w:line="240" w:lineRule="auto"/>
        <w:jc w:val="both"/>
        <w:rPr>
          <w:del w:id="48" w:author="Sarah Bergmann" w:date="2024-07-09T08:33:00Z"/>
          <w:rFonts w:ascii="Optima" w:hAnsi="Optima" w:cs="Times New Roman"/>
          <w:color w:val="FF0000"/>
          <w:sz w:val="21"/>
          <w:szCs w:val="21"/>
        </w:rPr>
      </w:pPr>
      <w:del w:id="49" w:author="Sarah Bergmann" w:date="2024-07-09T08:33:00Z">
        <w:r w:rsidRPr="00024006" w:rsidDel="00142807">
          <w:rPr>
            <w:rFonts w:ascii="Optima" w:hAnsi="Optima" w:cs="Times New Roman"/>
            <w:sz w:val="21"/>
            <w:szCs w:val="21"/>
          </w:rPr>
          <w:delText xml:space="preserve">für mich verkörpert </w:delText>
        </w:r>
        <w:r w:rsidRPr="00024006" w:rsidDel="00142807">
          <w:rPr>
            <w:rFonts w:ascii="Optima" w:hAnsi="Optima" w:cs="Times New Roman"/>
            <w:color w:val="FF0000"/>
            <w:sz w:val="21"/>
            <w:szCs w:val="21"/>
          </w:rPr>
          <w:delText xml:space="preserve">die Strategie- und Managementberatung </w:delText>
        </w:r>
        <w:r w:rsidRPr="00024006" w:rsidDel="00142807">
          <w:rPr>
            <w:rFonts w:ascii="Optima" w:hAnsi="Optima" w:cs="Times New Roman"/>
            <w:sz w:val="21"/>
            <w:szCs w:val="21"/>
          </w:rPr>
          <w:delText xml:space="preserve">eine kreative Schmiede für unternehmerischen Erfolg. Durch tiefgreifende Analysen und einen klugen Weitblick eröffnen sich im Team spannende Perspektiven, und man kann in einem dynamischen Umfeld konstruktiv mitwirken. Die Teamarbeit, in der man gemeinsam komplexe Herausforderungen meistert und innovative Lösungen entwickelt, um einen blühenden Wirtschaftsbetrieb zu fördern, fasziniert mich besonders. Um durch meine Arbeit ebenfalls zu so einem Erfolgsfaktor zu werden, möchte ich bei Ihnen ab </w:delText>
        </w:r>
      </w:del>
      <w:ins w:id="50" w:author="Can, Hami [2]" w:date="2024-07-08T17:39:00Z">
        <w:del w:id="51" w:author="Sarah Bergmann" w:date="2024-07-09T08:28:00Z">
          <w:r w:rsidR="003740AC" w:rsidRPr="00024006" w:rsidDel="00142807">
            <w:rPr>
              <w:rFonts w:ascii="Optima" w:hAnsi="Optima" w:cs="Times New Roman"/>
              <w:sz w:val="21"/>
              <w:szCs w:val="21"/>
            </w:rPr>
            <w:delText>……………………………………</w:delText>
          </w:r>
        </w:del>
      </w:ins>
      <w:ins w:id="52" w:author="Can, Hami [2]" w:date="2024-07-08T18:13:00Z">
        <w:del w:id="53" w:author="Sarah Bergmann" w:date="2024-07-09T08:28:00Z">
          <w:r w:rsidR="00AA605F" w:rsidRPr="00024006" w:rsidDel="00142807">
            <w:rPr>
              <w:rFonts w:ascii="Optima" w:hAnsi="Optima" w:cs="Times New Roman"/>
              <w:sz w:val="21"/>
              <w:szCs w:val="21"/>
            </w:rPr>
            <w:delText xml:space="preserve"> </w:delText>
          </w:r>
        </w:del>
      </w:ins>
      <w:del w:id="54" w:author="Sarah Bergmann" w:date="2024-07-09T08:33:00Z">
        <w:r w:rsidR="00AA605F" w:rsidRPr="00024006" w:rsidDel="00142807">
          <w:rPr>
            <w:rFonts w:ascii="Optima" w:hAnsi="Optima" w:cs="Times New Roman"/>
            <w:sz w:val="21"/>
            <w:szCs w:val="21"/>
          </w:rPr>
          <w:delText xml:space="preserve">ein Praktikum </w:delText>
        </w:r>
        <w:r w:rsidRPr="00024006" w:rsidDel="00142807">
          <w:rPr>
            <w:rFonts w:ascii="Optima" w:hAnsi="Optima" w:cs="Times New Roman"/>
            <w:sz w:val="21"/>
            <w:szCs w:val="21"/>
          </w:rPr>
          <w:delText xml:space="preserve">in </w:delText>
        </w:r>
        <w:r w:rsidRPr="00024006" w:rsidDel="00142807">
          <w:rPr>
            <w:rFonts w:ascii="Optima" w:hAnsi="Optima" w:cs="Times New Roman"/>
            <w:color w:val="FF0000"/>
            <w:sz w:val="21"/>
            <w:szCs w:val="21"/>
          </w:rPr>
          <w:delText>der Strategie- und Managementberatung absolvieren.</w:delText>
        </w:r>
      </w:del>
    </w:p>
    <w:p w14:paraId="2F8B5219" w14:textId="77777777" w:rsidR="006B0FFB" w:rsidRPr="00024006" w:rsidDel="00142807" w:rsidRDefault="006B0FFB" w:rsidP="00024006">
      <w:pPr>
        <w:spacing w:after="0" w:line="240" w:lineRule="auto"/>
        <w:rPr>
          <w:del w:id="55" w:author="Sarah Bergmann" w:date="2024-07-09T08:33:00Z"/>
          <w:rFonts w:ascii="Optima" w:hAnsi="Optima" w:cs="Times New Roman"/>
          <w:sz w:val="21"/>
          <w:szCs w:val="21"/>
        </w:rPr>
      </w:pPr>
    </w:p>
    <w:p w14:paraId="0ED947E0" w14:textId="77777777" w:rsidR="00F31071" w:rsidRPr="00024006" w:rsidDel="00142807" w:rsidRDefault="006B0FFB" w:rsidP="00024006">
      <w:pPr>
        <w:spacing w:after="0" w:line="240" w:lineRule="auto"/>
        <w:jc w:val="both"/>
        <w:rPr>
          <w:del w:id="56" w:author="Sarah Bergmann" w:date="2024-07-09T08:33:00Z"/>
          <w:rFonts w:ascii="Optima" w:hAnsi="Optima" w:cs="Times New Roman"/>
          <w:sz w:val="21"/>
          <w:szCs w:val="21"/>
        </w:rPr>
      </w:pPr>
      <w:del w:id="57" w:author="Sarah Bergmann" w:date="2024-07-09T08:33:00Z">
        <w:r w:rsidRPr="00024006" w:rsidDel="00142807">
          <w:rPr>
            <w:rFonts w:ascii="Optima" w:hAnsi="Optima" w:cs="Times New Roman"/>
            <w:sz w:val="21"/>
            <w:szCs w:val="21"/>
          </w:rPr>
          <w:delText xml:space="preserve">Mit meiner Ausbildung im Groß- und Außenhandelsmanagement sowie praktischer Exporttätigkeit habe ich ein fundiertes Wissen über betriebswirtschaftliche Zusammenhänge entwickelt, während meine Erfahrung im Vertrieb mir ein tiefgreifendes Verständnis für Kundenbedürfnisse und -ansprüche vermittelt hat. Von meinem Team werden insbesondere meine strategische Beratung sowie Umsetzung von Geschäftsentwicklungsprojekten geschätzt, die zu Effizienzsteigerungen und Umsatzwachstum geführt haben. </w:delText>
        </w:r>
        <w:r w:rsidR="00F31071" w:rsidRPr="00024006" w:rsidDel="00142807">
          <w:rPr>
            <w:rFonts w:ascii="Optima" w:hAnsi="Optima" w:cs="Times New Roman"/>
            <w:sz w:val="21"/>
            <w:szCs w:val="21"/>
          </w:rPr>
          <w:delText>In meiner Freizeit spiele ich seit meiner frühen Jugend gerne Fußball. Beim Teamsport gefällt mir vor allem der Gedanke, dass man gemeinsam mehr erreichen kann, als wenn jeder Spieler nur für sich allein</w:delText>
        </w:r>
        <w:r w:rsidR="00FE3B12" w:rsidRPr="00024006" w:rsidDel="00142807">
          <w:rPr>
            <w:rFonts w:ascii="Optima" w:hAnsi="Optima" w:cs="Times New Roman"/>
            <w:sz w:val="21"/>
            <w:szCs w:val="21"/>
          </w:rPr>
          <w:delText>e</w:delText>
        </w:r>
        <w:r w:rsidR="00F31071" w:rsidRPr="00024006" w:rsidDel="00142807">
          <w:rPr>
            <w:rFonts w:ascii="Optima" w:hAnsi="Optima" w:cs="Times New Roman"/>
            <w:sz w:val="21"/>
            <w:szCs w:val="21"/>
          </w:rPr>
          <w:delText xml:space="preserve"> spielt. Dieses Mindset würde ich nun ausgesprochen gerne als Praktikant in Ihr Team mit einbringen.</w:delText>
        </w:r>
      </w:del>
    </w:p>
    <w:p w14:paraId="40A71818" w14:textId="77777777" w:rsidR="00E65B09" w:rsidRPr="00024006" w:rsidDel="00142807" w:rsidRDefault="00E65B09" w:rsidP="00024006">
      <w:pPr>
        <w:spacing w:after="0" w:line="240" w:lineRule="auto"/>
        <w:jc w:val="both"/>
        <w:rPr>
          <w:del w:id="58" w:author="Sarah Bergmann" w:date="2024-07-09T08:33:00Z"/>
          <w:rFonts w:ascii="Optima" w:hAnsi="Optima" w:cs="Times New Roman"/>
          <w:sz w:val="21"/>
          <w:szCs w:val="21"/>
        </w:rPr>
      </w:pPr>
    </w:p>
    <w:p w14:paraId="655421A4" w14:textId="77777777" w:rsidR="00F868E4" w:rsidRPr="00024006" w:rsidDel="00142807" w:rsidRDefault="005654D6" w:rsidP="00024006">
      <w:pPr>
        <w:spacing w:after="0" w:line="240" w:lineRule="auto"/>
        <w:jc w:val="both"/>
        <w:rPr>
          <w:del w:id="59" w:author="Sarah Bergmann" w:date="2024-07-09T08:33:00Z"/>
          <w:rFonts w:ascii="Optima" w:hAnsi="Optima" w:cs="Times New Roman"/>
          <w:sz w:val="21"/>
          <w:szCs w:val="21"/>
        </w:rPr>
      </w:pPr>
      <w:ins w:id="60" w:author="Can, Hami [2]" w:date="2024-03-28T14:30:00Z">
        <w:del w:id="61" w:author="Sarah Bergmann" w:date="2024-07-09T08:33:00Z">
          <w:r w:rsidRPr="00024006" w:rsidDel="00142807">
            <w:rPr>
              <w:rFonts w:ascii="Optima" w:hAnsi="Optima" w:cs="Times New Roman"/>
              <w:sz w:val="21"/>
              <w:szCs w:val="21"/>
            </w:rPr>
            <w:delText>………</w:delText>
          </w:r>
        </w:del>
      </w:ins>
      <w:ins w:id="62" w:author="Can, Hami [2]" w:date="2024-03-28T15:00:00Z">
        <w:del w:id="63" w:author="Sarah Bergmann" w:date="2024-07-09T08:33:00Z">
          <w:r w:rsidR="00C202DA" w:rsidRPr="00024006" w:rsidDel="00142807">
            <w:rPr>
              <w:rFonts w:ascii="Optima" w:hAnsi="Optima" w:cs="Times New Roman"/>
              <w:sz w:val="21"/>
              <w:szCs w:val="21"/>
            </w:rPr>
            <w:delText>……</w:delText>
          </w:r>
        </w:del>
      </w:ins>
      <w:del w:id="64" w:author="Sarah Bergmann" w:date="2024-07-09T08:33:00Z">
        <w:r w:rsidR="00F868E4" w:rsidRPr="00024006" w:rsidDel="00142807">
          <w:rPr>
            <w:rFonts w:ascii="Optima" w:hAnsi="Optima" w:cs="Times New Roman"/>
            <w:sz w:val="21"/>
            <w:szCs w:val="21"/>
          </w:rPr>
          <w:delText>scheint mir für dieses Praktikum ideal. Ihr dynamisches Umfeld und das stetige Wachstum des Kundennetzwerks bieten Praktikanten die Chance, in einem anspruchsvollen Umfeld wertvolle Einblicke zu gewinnen und ihre Fähigkeiten weiterzuentwickeln.</w:delText>
        </w:r>
        <w:r w:rsidR="00F868E4" w:rsidRPr="00024006" w:rsidDel="00142807">
          <w:rPr>
            <w:rFonts w:ascii="Optima" w:hAnsi="Optima"/>
            <w:sz w:val="21"/>
            <w:szCs w:val="21"/>
          </w:rPr>
          <w:delText xml:space="preserve"> Da zu </w:delText>
        </w:r>
      </w:del>
      <w:ins w:id="65" w:author="David Döbele" w:date="2024-02-27T19:45:00Z">
        <w:del w:id="66" w:author="Sarah Bergmann" w:date="2024-07-09T08:33:00Z">
          <w:r w:rsidR="000441F9" w:rsidRPr="00024006" w:rsidDel="00142807">
            <w:rPr>
              <w:rFonts w:ascii="Optima" w:hAnsi="Optima"/>
              <w:sz w:val="21"/>
              <w:szCs w:val="21"/>
            </w:rPr>
            <w:delText>I</w:delText>
          </w:r>
        </w:del>
      </w:ins>
      <w:del w:id="67" w:author="Sarah Bergmann" w:date="2024-07-09T08:33:00Z">
        <w:r w:rsidR="00F868E4" w:rsidRPr="00024006" w:rsidDel="00142807">
          <w:rPr>
            <w:rFonts w:ascii="Optima" w:hAnsi="Optima"/>
            <w:sz w:val="21"/>
            <w:szCs w:val="21"/>
          </w:rPr>
          <w:delText>hren</w:delText>
        </w:r>
        <w:r w:rsidR="00F868E4" w:rsidRPr="00024006" w:rsidDel="00142807">
          <w:rPr>
            <w:rFonts w:ascii="Optima" w:hAnsi="Optima" w:cs="Times New Roman"/>
            <w:sz w:val="21"/>
            <w:szCs w:val="21"/>
          </w:rPr>
          <w:delText xml:space="preserve"> Kunden führende Handels- und Konsumgüterunternehmen gehören, denke ich, dass ich mein bisheriges Wissen aus dem finanzwirtschaftlichen Schwerpunkt meiner Ausbildung sowie meinen Praxiserfahrungen optimal einbringen kann.</w:delText>
        </w:r>
        <w:r w:rsidR="007072D2" w:rsidRPr="00024006" w:rsidDel="00142807">
          <w:rPr>
            <w:rFonts w:ascii="Optima" w:hAnsi="Optima" w:cs="Times New Roman"/>
            <w:sz w:val="21"/>
            <w:szCs w:val="21"/>
          </w:rPr>
          <w:delText xml:space="preserve"> Ich selbst erachte </w:delText>
        </w:r>
        <w:r w:rsidR="007E63BE" w:rsidRPr="00024006" w:rsidDel="00142807">
          <w:rPr>
            <w:rFonts w:ascii="Optima" w:hAnsi="Optima" w:cs="Times New Roman"/>
            <w:sz w:val="21"/>
            <w:szCs w:val="21"/>
          </w:rPr>
          <w:delText>es,</w:delText>
        </w:r>
        <w:r w:rsidR="007072D2" w:rsidRPr="00024006" w:rsidDel="00142807">
          <w:rPr>
            <w:rFonts w:ascii="Optima" w:hAnsi="Optima" w:cs="Times New Roman"/>
            <w:sz w:val="21"/>
            <w:szCs w:val="21"/>
          </w:rPr>
          <w:delText xml:space="preserve"> als sehr wertvoll, dass man in einer Arbeitsumgebung einen hohen Teamzusammenhalt hat und offen auch über Hierarchie-Stufen hinaus kommunizieren kann </w:delText>
        </w:r>
        <w:r w:rsidR="00B43A39" w:rsidRPr="00024006" w:rsidDel="00142807">
          <w:rPr>
            <w:rFonts w:ascii="Optima" w:hAnsi="Optima" w:cs="Times New Roman"/>
            <w:sz w:val="21"/>
            <w:szCs w:val="21"/>
          </w:rPr>
          <w:delText xml:space="preserve">– </w:delText>
        </w:r>
        <w:r w:rsidR="007072D2" w:rsidRPr="00024006" w:rsidDel="00142807">
          <w:rPr>
            <w:rFonts w:ascii="Optima" w:hAnsi="Optima" w:cs="Times New Roman"/>
            <w:sz w:val="21"/>
            <w:szCs w:val="21"/>
          </w:rPr>
          <w:delText xml:space="preserve">genau das finde ich bei </w:delText>
        </w:r>
      </w:del>
      <w:ins w:id="68" w:author="Can, Hami [2]" w:date="2024-03-28T14:30:00Z">
        <w:del w:id="69" w:author="Sarah Bergmann" w:date="2024-07-09T08:33:00Z">
          <w:r w:rsidRPr="00024006" w:rsidDel="00142807">
            <w:rPr>
              <w:rFonts w:ascii="Optima" w:hAnsi="Optima" w:cs="Times New Roman"/>
              <w:sz w:val="21"/>
              <w:szCs w:val="21"/>
            </w:rPr>
            <w:delText>………………</w:delText>
          </w:r>
        </w:del>
      </w:ins>
      <w:del w:id="70" w:author="Sarah Bergmann" w:date="2024-07-09T08:33:00Z">
        <w:r w:rsidR="007072D2" w:rsidRPr="00024006" w:rsidDel="00142807">
          <w:rPr>
            <w:rFonts w:ascii="Optima" w:hAnsi="Optima" w:cs="Times New Roman"/>
            <w:sz w:val="21"/>
            <w:szCs w:val="21"/>
          </w:rPr>
          <w:delText xml:space="preserve"> gegeben.</w:delText>
        </w:r>
        <w:r w:rsidR="00CE4CF3" w:rsidRPr="00024006" w:rsidDel="00142807">
          <w:rPr>
            <w:rFonts w:ascii="Optima" w:hAnsi="Optima" w:cs="Times New Roman"/>
            <w:sz w:val="21"/>
            <w:szCs w:val="21"/>
          </w:rPr>
          <w:delText xml:space="preserve"> Sie leben also </w:delText>
        </w:r>
        <w:r w:rsidR="00572FF9" w:rsidRPr="00024006" w:rsidDel="00142807">
          <w:rPr>
            <w:rFonts w:ascii="Optima" w:hAnsi="Optima" w:cs="Times New Roman"/>
            <w:sz w:val="21"/>
            <w:szCs w:val="21"/>
          </w:rPr>
          <w:delText>I</w:delText>
        </w:r>
        <w:r w:rsidR="00CE4CF3" w:rsidRPr="00024006" w:rsidDel="00142807">
          <w:rPr>
            <w:rFonts w:ascii="Optima" w:hAnsi="Optima" w:cs="Times New Roman"/>
            <w:sz w:val="21"/>
            <w:szCs w:val="21"/>
          </w:rPr>
          <w:delText>hre Werte nicht nur nach innen, sondern auch nach außen.</w:delText>
        </w:r>
      </w:del>
    </w:p>
    <w:p w14:paraId="679B7102" w14:textId="77777777" w:rsidR="00E65B09" w:rsidRPr="00024006" w:rsidDel="00142807" w:rsidRDefault="00E65B09" w:rsidP="00024006">
      <w:pPr>
        <w:spacing w:after="0" w:line="240" w:lineRule="auto"/>
        <w:jc w:val="both"/>
        <w:rPr>
          <w:del w:id="71" w:author="Sarah Bergmann" w:date="2024-07-09T08:33:00Z"/>
          <w:rFonts w:ascii="Optima" w:hAnsi="Optima" w:cs="Times New Roman"/>
          <w:sz w:val="21"/>
          <w:szCs w:val="21"/>
        </w:rPr>
      </w:pPr>
    </w:p>
    <w:p w14:paraId="514B5129" w14:textId="77777777" w:rsidR="006B0FFB" w:rsidRPr="00024006" w:rsidDel="00142807" w:rsidRDefault="006B0FFB" w:rsidP="00024006">
      <w:pPr>
        <w:spacing w:after="0" w:line="240" w:lineRule="auto"/>
        <w:jc w:val="both"/>
        <w:rPr>
          <w:del w:id="72" w:author="Sarah Bergmann" w:date="2024-07-09T08:33:00Z"/>
          <w:rFonts w:ascii="Optima" w:hAnsi="Optima" w:cs="Times New Roman"/>
          <w:sz w:val="21"/>
          <w:szCs w:val="21"/>
        </w:rPr>
      </w:pPr>
      <w:del w:id="73" w:author="Sarah Bergmann" w:date="2024-07-09T08:33:00Z">
        <w:r w:rsidRPr="00024006" w:rsidDel="00142807">
          <w:rPr>
            <w:rFonts w:ascii="Optima" w:hAnsi="Optima" w:cs="Times New Roman"/>
            <w:sz w:val="21"/>
            <w:szCs w:val="21"/>
          </w:rPr>
          <w:delText xml:space="preserve">Von einem Praktikum in der Beratung erhoffe ich mir eine herausfordernde Lernumgebung, in der ich meine Fähigkeiten weiterentwickeln und meine bisherigen Erfahrungen gewinnbringend einbringen kann. Mein starkes Interesse an der Tätigkeit als Berater, gepaart mit meiner hohen Einsatzbereitschaft und meinen ausgeprägten Analysefähigkeiten, lassen mich zuversichtlich darauf blicken, dass ich einen Mehrwert für </w:delText>
        </w:r>
        <w:r w:rsidRPr="00024006" w:rsidDel="00142807">
          <w:rPr>
            <w:rFonts w:ascii="Optima" w:hAnsi="Optima" w:cs="Times New Roman"/>
            <w:sz w:val="21"/>
            <w:szCs w:val="21"/>
            <w:highlight w:val="yellow"/>
          </w:rPr>
          <w:delText>…</w:delText>
        </w:r>
        <w:r w:rsidRPr="00024006" w:rsidDel="00142807">
          <w:rPr>
            <w:rFonts w:ascii="Optima" w:hAnsi="Optima" w:cs="Times New Roman"/>
            <w:sz w:val="21"/>
            <w:szCs w:val="21"/>
          </w:rPr>
          <w:delText xml:space="preserve"> darstellen kann. Über die Möglichkeit eines persönlichen Gesprächs würde ich mich sehr freuen, um meine Eignung für die Position und Begeisterung für eine Zusammenarbeit mit Ihnen näher zu erläutern.</w:delText>
        </w:r>
      </w:del>
    </w:p>
    <w:p w14:paraId="51758043" w14:textId="77777777" w:rsidR="00007FE4" w:rsidRPr="00024006" w:rsidRDefault="00007FE4" w:rsidP="00024006">
      <w:pPr>
        <w:spacing w:after="0" w:line="240" w:lineRule="auto"/>
        <w:jc w:val="both"/>
        <w:rPr>
          <w:rFonts w:ascii="Optima" w:hAnsi="Optima" w:cs="Times New Roman"/>
          <w:sz w:val="21"/>
          <w:szCs w:val="21"/>
        </w:rPr>
      </w:pPr>
    </w:p>
    <w:p w14:paraId="23C67989" w14:textId="77777777" w:rsidR="0032127E" w:rsidRPr="00024006" w:rsidRDefault="00007FE4" w:rsidP="00024006">
      <w:pPr>
        <w:spacing w:after="0" w:line="240" w:lineRule="auto"/>
        <w:jc w:val="both"/>
        <w:rPr>
          <w:rFonts w:ascii="Optima" w:hAnsi="Optima" w:cs="Times New Roman"/>
          <w:sz w:val="21"/>
          <w:szCs w:val="21"/>
        </w:rPr>
      </w:pPr>
      <w:r w:rsidRPr="00024006">
        <w:rPr>
          <w:rFonts w:ascii="Optima" w:hAnsi="Optima" w:cs="Times New Roman"/>
          <w:sz w:val="21"/>
          <w:szCs w:val="21"/>
        </w:rPr>
        <w:t>Mit freundlichen Grüßen</w:t>
      </w:r>
    </w:p>
    <w:p w14:paraId="10314587" w14:textId="77777777" w:rsidR="00E65B09" w:rsidRPr="00024006" w:rsidRDefault="00007FE4" w:rsidP="00024006">
      <w:pPr>
        <w:spacing w:after="0" w:line="240" w:lineRule="auto"/>
        <w:jc w:val="both"/>
        <w:rPr>
          <w:rFonts w:ascii="Optima" w:hAnsi="Optima" w:cs="Times New Roman"/>
          <w:sz w:val="21"/>
          <w:szCs w:val="21"/>
        </w:rPr>
      </w:pPr>
      <w:r w:rsidRPr="00024006">
        <w:rPr>
          <w:rFonts w:ascii="Optima" w:hAnsi="Optima" w:cs="Times New Roman"/>
          <w:noProof/>
          <w:sz w:val="21"/>
          <w:szCs w:val="21"/>
        </w:rPr>
        <w:drawing>
          <wp:inline distT="0" distB="0" distL="0" distR="0" wp14:anchorId="3AA2C289" wp14:editId="110DE534">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9"/>
                    <a:stretch>
                      <a:fillRect/>
                    </a:stretch>
                  </pic:blipFill>
                  <pic:spPr>
                    <a:xfrm>
                      <a:off x="0" y="0"/>
                      <a:ext cx="1094174" cy="523611"/>
                    </a:xfrm>
                    <a:prstGeom prst="rect">
                      <a:avLst/>
                    </a:prstGeom>
                  </pic:spPr>
                </pic:pic>
              </a:graphicData>
            </a:graphic>
          </wp:inline>
        </w:drawing>
      </w:r>
    </w:p>
    <w:p w14:paraId="4D450DD4" w14:textId="77777777" w:rsidR="00C202DA" w:rsidDel="0069400F" w:rsidRDefault="00007FE4" w:rsidP="00024006">
      <w:pPr>
        <w:spacing w:after="0" w:line="240" w:lineRule="auto"/>
        <w:jc w:val="both"/>
        <w:rPr>
          <w:del w:id="74" w:author="Can, Hami [2]" w:date="2024-07-09T14:05:00Z"/>
          <w:rFonts w:ascii="Optima" w:hAnsi="Optima" w:cs="Times New Roman"/>
          <w:sz w:val="21"/>
          <w:szCs w:val="21"/>
        </w:rPr>
      </w:pPr>
      <w:r w:rsidRPr="00024006">
        <w:rPr>
          <w:rFonts w:ascii="Optima" w:hAnsi="Optima" w:cs="Times New Roman"/>
          <w:sz w:val="21"/>
          <w:szCs w:val="21"/>
        </w:rPr>
        <w:t>Hami Can</w:t>
      </w:r>
    </w:p>
    <w:p w14:paraId="6D306A49" w14:textId="77777777" w:rsidR="0069400F" w:rsidRPr="00024006" w:rsidDel="00542F86" w:rsidRDefault="0069400F" w:rsidP="00024006">
      <w:pPr>
        <w:spacing w:after="0" w:line="240" w:lineRule="auto"/>
        <w:jc w:val="both"/>
        <w:rPr>
          <w:ins w:id="75" w:author="Hami Can" w:date="2024-07-21T15:31:00Z" w16du:dateUtc="2024-07-21T13:31:00Z"/>
          <w:del w:id="76" w:author="Can, Hami" w:date="2025-02-09T18:28:00Z" w16du:dateUtc="2025-02-09T17:28:00Z"/>
          <w:rFonts w:ascii="Optima" w:hAnsi="Optima" w:cs="Times New Roman"/>
          <w:sz w:val="21"/>
          <w:szCs w:val="21"/>
        </w:rPr>
      </w:pPr>
    </w:p>
    <w:p w14:paraId="756A5E6A" w14:textId="77777777" w:rsidR="00142807" w:rsidRPr="00024006" w:rsidDel="00765B7E" w:rsidRDefault="00142807" w:rsidP="00024006">
      <w:pPr>
        <w:spacing w:after="0" w:line="240" w:lineRule="auto"/>
        <w:jc w:val="both"/>
        <w:rPr>
          <w:del w:id="77" w:author="Can, Hami [2]" w:date="2024-07-09T14:00:00Z"/>
          <w:rFonts w:ascii="Optima" w:hAnsi="Optima" w:cs="Times New Roman"/>
          <w:sz w:val="21"/>
          <w:szCs w:val="21"/>
        </w:rPr>
      </w:pPr>
    </w:p>
    <w:p w14:paraId="0CB4F7EE" w14:textId="77777777" w:rsidR="00142807" w:rsidRPr="00024006" w:rsidDel="00765B7E" w:rsidRDefault="00142807" w:rsidP="00024006">
      <w:pPr>
        <w:spacing w:after="0" w:line="240" w:lineRule="auto"/>
        <w:jc w:val="both"/>
        <w:rPr>
          <w:ins w:id="78" w:author="Sarah Bergmann" w:date="2024-07-09T08:29:00Z"/>
          <w:del w:id="79" w:author="Can, Hami [2]" w:date="2024-07-09T14:00:00Z"/>
          <w:rFonts w:ascii="Optima" w:hAnsi="Optima" w:cs="Times New Roman"/>
          <w:sz w:val="21"/>
          <w:szCs w:val="21"/>
        </w:rPr>
      </w:pPr>
    </w:p>
    <w:p w14:paraId="15981CD6" w14:textId="77777777" w:rsidR="00B00A21" w:rsidRPr="00024006" w:rsidDel="00765B7E" w:rsidRDefault="00B00A21" w:rsidP="00024006">
      <w:pPr>
        <w:spacing w:after="0" w:line="240" w:lineRule="auto"/>
        <w:jc w:val="both"/>
        <w:rPr>
          <w:del w:id="80" w:author="Can, Hami [2]" w:date="2024-07-09T14:05:00Z"/>
          <w:rFonts w:ascii="Optima" w:hAnsi="Optima" w:cs="Times New Roman"/>
          <w:sz w:val="21"/>
          <w:szCs w:val="21"/>
        </w:rPr>
      </w:pPr>
      <w:del w:id="81" w:author="Can, Hami [2]" w:date="2024-07-09T14:05:00Z">
        <w:r w:rsidRPr="00024006" w:rsidDel="00765B7E">
          <w:rPr>
            <w:rFonts w:ascii="Optima" w:hAnsi="Optima" w:cs="Times New Roman"/>
            <w:sz w:val="21"/>
            <w:szCs w:val="21"/>
          </w:rPr>
          <w:delText>Enomyc erscheint mir als ideale Wahl für dieses Praktikum. Die Unternehmenskultur von Enomyc ist geprägt von Professionalität, Teamarbeit, Kundenorientierung und Innovationsgeist.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Enomyc Wert auf zwischenmenschliche Beziehungen und eine positive Unternehmenskultur legt.</w:delText>
        </w:r>
      </w:del>
    </w:p>
    <w:p w14:paraId="0796FA23" w14:textId="77777777" w:rsidR="00B00A21" w:rsidRPr="00024006" w:rsidDel="00765B7E" w:rsidRDefault="00B00A21" w:rsidP="00024006">
      <w:pPr>
        <w:spacing w:after="0" w:line="240" w:lineRule="auto"/>
        <w:jc w:val="both"/>
        <w:rPr>
          <w:del w:id="82" w:author="Can, Hami [2]" w:date="2024-07-09T14:05:00Z"/>
          <w:rFonts w:ascii="Optima" w:hAnsi="Optima" w:cs="Times New Roman"/>
          <w:sz w:val="21"/>
          <w:szCs w:val="21"/>
        </w:rPr>
      </w:pPr>
    </w:p>
    <w:p w14:paraId="4606D3A0" w14:textId="77777777" w:rsidR="00B00A21" w:rsidRPr="00024006" w:rsidDel="00765B7E" w:rsidRDefault="00B00A21" w:rsidP="00024006">
      <w:pPr>
        <w:spacing w:after="0" w:line="240" w:lineRule="auto"/>
        <w:jc w:val="both"/>
        <w:rPr>
          <w:del w:id="83" w:author="Can, Hami [2]" w:date="2024-07-09T14:05:00Z"/>
          <w:rFonts w:ascii="Optima" w:hAnsi="Optima" w:cs="Times New Roman"/>
          <w:sz w:val="21"/>
          <w:szCs w:val="21"/>
        </w:rPr>
      </w:pPr>
      <w:del w:id="84" w:author="Can, Hami [2]" w:date="2024-07-09T14:05:00Z">
        <w:r w:rsidRPr="00024006" w:rsidDel="00765B7E">
          <w:rPr>
            <w:rFonts w:ascii="Optima" w:hAnsi="Optima" w:cs="Times New Roman"/>
            <w:sz w:val="21"/>
            <w:szCs w:val="21"/>
          </w:rPr>
          <w:delText>Exxeta erscheint mir als ideale Wahl für dieses Praktikum. Die Unternehmenskultur von Exxeta ist geprägt von Innovation, Teamarbeit, Kundenorientierung, Mitarbeiterentwicklung und Flexibilität.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Exxeta Wert auf zwischenmenschliche Beziehungen und eine positive Unternehmenskultur legt.</w:delText>
        </w:r>
      </w:del>
    </w:p>
    <w:p w14:paraId="0EF182D6" w14:textId="77777777" w:rsidR="00B00A21" w:rsidRPr="00024006" w:rsidDel="00765B7E" w:rsidRDefault="00B00A21" w:rsidP="00024006">
      <w:pPr>
        <w:spacing w:after="0" w:line="240" w:lineRule="auto"/>
        <w:jc w:val="both"/>
        <w:rPr>
          <w:del w:id="85" w:author="Can, Hami [2]" w:date="2024-07-09T14:05:00Z"/>
          <w:rFonts w:ascii="Optima" w:hAnsi="Optima" w:cs="Times New Roman"/>
          <w:sz w:val="21"/>
          <w:szCs w:val="21"/>
        </w:rPr>
      </w:pPr>
    </w:p>
    <w:p w14:paraId="6234F9D2" w14:textId="77777777" w:rsidR="00B00A21" w:rsidRPr="00024006" w:rsidDel="00765B7E" w:rsidRDefault="00B00A21" w:rsidP="00024006">
      <w:pPr>
        <w:spacing w:after="0" w:line="240" w:lineRule="auto"/>
        <w:jc w:val="both"/>
        <w:rPr>
          <w:del w:id="86" w:author="Can, Hami [2]" w:date="2024-07-09T14:05:00Z"/>
          <w:rFonts w:ascii="Optima" w:hAnsi="Optima" w:cs="Times New Roman"/>
          <w:sz w:val="21"/>
          <w:szCs w:val="21"/>
        </w:rPr>
      </w:pPr>
      <w:del w:id="87" w:author="Can, Hami [2]" w:date="2024-07-09T14:05:00Z">
        <w:r w:rsidRPr="00024006" w:rsidDel="00765B7E">
          <w:rPr>
            <w:rFonts w:ascii="Optima" w:hAnsi="Optima" w:cs="Times New Roman"/>
            <w:sz w:val="21"/>
            <w:szCs w:val="21"/>
          </w:rPr>
          <w:delText>Nexgen erscheint mir als ideale Wahl für dieses Praktikum. Die Unternehmenskultur von Nexgen ist geprägt von einem starken Kundenfokus und einem kooperativen Teamgeist, der auf gegenseitige Unterstützung und gemeinsamen Erfolg basiert. Diese Prinzipien schaffen ein inspirierendes und professionelles Arbeitsumfeld, in dem Innovation gefördert und Exzellenz angestrebt wird. Durch die enge Zusammenarbeit im Team erhalten Praktikanten die Möglichkeit, an anspruchsvollen Projekten mitzuwirken und wertvolle praktische Erfahrungen zu sammeln. Diese Werte werden nicht nur intern gelebt, sondern auch nach außen hin demonstriert, was zeigt, dass Nexgen Wert auf zwischenmenschliche Beziehungen und eine positive Unternehmenskultur legt.</w:delText>
        </w:r>
      </w:del>
    </w:p>
    <w:p w14:paraId="2560E254" w14:textId="77777777" w:rsidR="00B00A21" w:rsidRPr="00024006" w:rsidDel="00765B7E" w:rsidRDefault="00B00A21" w:rsidP="00024006">
      <w:pPr>
        <w:spacing w:after="0" w:line="240" w:lineRule="auto"/>
        <w:jc w:val="both"/>
        <w:rPr>
          <w:del w:id="88" w:author="Can, Hami [2]" w:date="2024-07-09T14:05:00Z"/>
          <w:rFonts w:ascii="Optima" w:hAnsi="Optima" w:cs="Times New Roman"/>
          <w:sz w:val="21"/>
          <w:szCs w:val="21"/>
        </w:rPr>
      </w:pPr>
    </w:p>
    <w:p w14:paraId="10D77FB8" w14:textId="77777777" w:rsidR="00B00A21" w:rsidRPr="00024006" w:rsidDel="00765B7E" w:rsidRDefault="00B00A21" w:rsidP="00024006">
      <w:pPr>
        <w:spacing w:after="0" w:line="240" w:lineRule="auto"/>
        <w:jc w:val="both"/>
        <w:rPr>
          <w:del w:id="89" w:author="Can, Hami [2]" w:date="2024-07-09T14:05:00Z"/>
          <w:rFonts w:ascii="Optima" w:hAnsi="Optima" w:cs="Times New Roman"/>
          <w:sz w:val="21"/>
          <w:szCs w:val="21"/>
        </w:rPr>
      </w:pPr>
      <w:del w:id="90" w:author="Can, Hami [2]" w:date="2024-07-09T14:05:00Z">
        <w:r w:rsidRPr="00024006" w:rsidDel="00765B7E">
          <w:rPr>
            <w:rFonts w:ascii="Optima" w:hAnsi="Optima" w:cs="Times New Roman"/>
            <w:sz w:val="21"/>
            <w:szCs w:val="21"/>
          </w:rPr>
          <w:delText>HPP-Consulting erscheint mir als ideale Wahl für dieses Praktikum. Die Unternehmenskultur von HPP ist geprägt von Vertrauen, Engagement, Fachkompetenz und Kundenorientierung. Durch die Einbindung in reale Projekte und die Möglichkeit, von erfahrenen Beratern zu lernen, können Praktikanten wertvolle praktische Erfahrungen sammeln und ihre Fähigkeiten weiterentwickeln. Diese Werte werden nicht nur intern gelebt, sondern auch nach außen hin demonstriert, was zeigt, dass HPP-Consulting Wert auf zwischenmenschliche Beziehungen und eine positive Unternehmenskultur legt.</w:delText>
        </w:r>
      </w:del>
    </w:p>
    <w:p w14:paraId="364B6918" w14:textId="77777777" w:rsidR="00B00A21" w:rsidRPr="00024006" w:rsidDel="00765B7E" w:rsidRDefault="00B00A21" w:rsidP="00024006">
      <w:pPr>
        <w:spacing w:after="0" w:line="240" w:lineRule="auto"/>
        <w:jc w:val="both"/>
        <w:rPr>
          <w:del w:id="91" w:author="Can, Hami [2]" w:date="2024-07-09T14:05:00Z"/>
          <w:rFonts w:ascii="Optima" w:hAnsi="Optima" w:cs="Times New Roman"/>
          <w:sz w:val="21"/>
          <w:szCs w:val="21"/>
        </w:rPr>
      </w:pPr>
    </w:p>
    <w:p w14:paraId="060BA0DA" w14:textId="77777777" w:rsidR="00B00A21" w:rsidRPr="00024006" w:rsidDel="00765B7E" w:rsidRDefault="00B00A21" w:rsidP="00024006">
      <w:pPr>
        <w:spacing w:after="0" w:line="240" w:lineRule="auto"/>
        <w:jc w:val="both"/>
        <w:rPr>
          <w:del w:id="92" w:author="Can, Hami [2]" w:date="2024-07-09T14:05:00Z"/>
          <w:rFonts w:ascii="Optima" w:hAnsi="Optima" w:cs="Times New Roman"/>
          <w:sz w:val="21"/>
          <w:szCs w:val="21"/>
        </w:rPr>
      </w:pPr>
      <w:del w:id="93" w:author="Can, Hami [2]" w:date="2024-07-09T14:05:00Z">
        <w:r w:rsidRPr="00024006" w:rsidDel="00765B7E">
          <w:rPr>
            <w:rFonts w:ascii="Optima" w:hAnsi="Optima" w:cs="Times New Roman"/>
            <w:sz w:val="21"/>
            <w:szCs w:val="21"/>
          </w:rPr>
          <w:delText>Bachert &amp; Partner erscheint mir als ideale Wahl für dieses Praktikum. Die Unternehmenskultur von Bachert &amp; Partner ist geprägt von Engagement, Zusammenarbeit und Authentizität, was eine inspirierende Lernumgebung schafft, in der Praktikanten wertvolle Erfahrungen sammeln können, um die eigene Karriere voranzutreiben. Zusätzlich ermöglichen es praxisnahe Projekte, kreative Problemlösungen, unabhängige Analysen und eine unterstützende Arbeitsumgebung, sich enorm weiterzuentwickeln. Diese Werte werden nicht nur intern gelebt, sondern auch nach außen hin demonstriert, was zeigt, dass Bachert &amp; Partner Wert auf zwischenmenschliche Beziehungen und eine positive Unternehmenskultur legt.</w:delText>
        </w:r>
      </w:del>
    </w:p>
    <w:p w14:paraId="07268A97" w14:textId="77777777" w:rsidR="00B00A21" w:rsidRPr="00024006" w:rsidDel="00765B7E" w:rsidRDefault="00B00A21" w:rsidP="00024006">
      <w:pPr>
        <w:spacing w:after="0" w:line="240" w:lineRule="auto"/>
        <w:jc w:val="both"/>
        <w:rPr>
          <w:del w:id="94" w:author="Can, Hami [2]" w:date="2024-07-09T14:05:00Z"/>
          <w:rFonts w:ascii="Optima" w:hAnsi="Optima" w:cs="Times New Roman"/>
          <w:sz w:val="21"/>
          <w:szCs w:val="21"/>
        </w:rPr>
      </w:pPr>
    </w:p>
    <w:p w14:paraId="6C9F6997" w14:textId="77777777" w:rsidR="000518B4" w:rsidRPr="00024006" w:rsidRDefault="00B00A21" w:rsidP="00024006">
      <w:pPr>
        <w:spacing w:after="0" w:line="240" w:lineRule="auto"/>
        <w:jc w:val="both"/>
        <w:rPr>
          <w:rFonts w:ascii="Optima" w:hAnsi="Optima" w:cs="Times New Roman"/>
          <w:sz w:val="21"/>
          <w:szCs w:val="21"/>
        </w:rPr>
      </w:pPr>
      <w:del w:id="95" w:author="Can, Hami [2]" w:date="2024-07-09T14:05:00Z">
        <w:r w:rsidRPr="00024006" w:rsidDel="00765B7E">
          <w:rPr>
            <w:rFonts w:ascii="Optima" w:hAnsi="Optima" w:cs="Times New Roman"/>
            <w:sz w:val="21"/>
            <w:szCs w:val="21"/>
          </w:rPr>
          <w:delText>Investors Marketing erscheint mir als ideale Wahl für dieses Praktikum. Die Unternehmenskultur von Investors Marketing ist geprägt von einem starken Fokus auf Teamarbeit, unternehmerisches Denken, Integrität, Kundenorientierung sowie Vielfalt und Inklusion.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Investors Marketing Wert auf zwischenmenschliche Beziehungen und eine positive Unternehmenskultur legt.</w:delText>
        </w:r>
      </w:del>
    </w:p>
    <w:sectPr w:rsidR="000518B4" w:rsidRPr="00024006" w:rsidSect="00F35ECA">
      <w:pgSz w:w="11906" w:h="16838"/>
      <w:pgMar w:top="1077"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Can, Hami" w:date="2025-02-09T18:44:00Z" w:initials="HC">
    <w:p w14:paraId="0A6A07E0" w14:textId="77777777" w:rsidR="00293D29" w:rsidRDefault="00293D29" w:rsidP="00293D29">
      <w:r>
        <w:rPr>
          <w:rStyle w:val="Kommentarzeichen"/>
        </w:rPr>
        <w:annotationRef/>
      </w:r>
      <w:r>
        <w:rPr>
          <w:sz w:val="20"/>
          <w:szCs w:val="20"/>
        </w:rPr>
        <w:t>kann noch geändert werden von 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A07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127BA" w16cex:dateUtc="2025-02-09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A07E0" w16cid:durableId="4B5127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rson w15:author="Can, Hami">
    <w15:presenceInfo w15:providerId="AD" w15:userId="S::hami.can@student.reutlingen-university.de::3e1b8560-8863-40fc-9bfc-c43916e63318"/>
  </w15:person>
  <w15:person w15:author="Hami Can">
    <w15:presenceInfo w15:providerId="Windows Live" w15:userId="6137264034b07d25"/>
  </w15:person>
  <w15:person w15:author="Sarah Bergmann">
    <w15:presenceInfo w15:providerId="Windows Live" w15:userId="f1dd7be93f828254"/>
  </w15:person>
  <w15:person w15:author="Can, Hami [2]">
    <w15:presenceInfo w15:providerId="AD" w15:userId="S::Hami.Can@haefele.de::0884af24-2693-440d-af28-8faa3269f0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E8"/>
    <w:rsid w:val="00007FE4"/>
    <w:rsid w:val="00012D78"/>
    <w:rsid w:val="00024006"/>
    <w:rsid w:val="00034B68"/>
    <w:rsid w:val="00041120"/>
    <w:rsid w:val="000441F9"/>
    <w:rsid w:val="0004591A"/>
    <w:rsid w:val="00046459"/>
    <w:rsid w:val="000518B4"/>
    <w:rsid w:val="000555E4"/>
    <w:rsid w:val="0005670D"/>
    <w:rsid w:val="00070E5F"/>
    <w:rsid w:val="000710B0"/>
    <w:rsid w:val="00073C82"/>
    <w:rsid w:val="00081359"/>
    <w:rsid w:val="000A154E"/>
    <w:rsid w:val="000A5AB8"/>
    <w:rsid w:val="000A6678"/>
    <w:rsid w:val="000A7DEB"/>
    <w:rsid w:val="000B2778"/>
    <w:rsid w:val="000C55DE"/>
    <w:rsid w:val="000E5621"/>
    <w:rsid w:val="000F371C"/>
    <w:rsid w:val="00102032"/>
    <w:rsid w:val="00117F83"/>
    <w:rsid w:val="00142807"/>
    <w:rsid w:val="00146C8E"/>
    <w:rsid w:val="00152DF9"/>
    <w:rsid w:val="00156A98"/>
    <w:rsid w:val="001669DB"/>
    <w:rsid w:val="00171D11"/>
    <w:rsid w:val="001819B1"/>
    <w:rsid w:val="00191E8F"/>
    <w:rsid w:val="001A4522"/>
    <w:rsid w:val="001C17FC"/>
    <w:rsid w:val="001D079A"/>
    <w:rsid w:val="001E0088"/>
    <w:rsid w:val="001E0903"/>
    <w:rsid w:val="001E1EE7"/>
    <w:rsid w:val="002042CB"/>
    <w:rsid w:val="002062F6"/>
    <w:rsid w:val="00212042"/>
    <w:rsid w:val="002213EE"/>
    <w:rsid w:val="0022752A"/>
    <w:rsid w:val="0023683A"/>
    <w:rsid w:val="002467A0"/>
    <w:rsid w:val="002536DC"/>
    <w:rsid w:val="00255EC1"/>
    <w:rsid w:val="00257D2A"/>
    <w:rsid w:val="002627D2"/>
    <w:rsid w:val="00264191"/>
    <w:rsid w:val="0027047C"/>
    <w:rsid w:val="002708C2"/>
    <w:rsid w:val="00274324"/>
    <w:rsid w:val="002917A8"/>
    <w:rsid w:val="00293D29"/>
    <w:rsid w:val="002A5B9F"/>
    <w:rsid w:val="002B43B2"/>
    <w:rsid w:val="002D309E"/>
    <w:rsid w:val="002D594E"/>
    <w:rsid w:val="002D7AFE"/>
    <w:rsid w:val="002E0755"/>
    <w:rsid w:val="002E39B8"/>
    <w:rsid w:val="002F51FA"/>
    <w:rsid w:val="00311A15"/>
    <w:rsid w:val="00315B28"/>
    <w:rsid w:val="0032127E"/>
    <w:rsid w:val="003250EA"/>
    <w:rsid w:val="00332EFA"/>
    <w:rsid w:val="003421B1"/>
    <w:rsid w:val="00363B1B"/>
    <w:rsid w:val="003740AC"/>
    <w:rsid w:val="00375D2D"/>
    <w:rsid w:val="003811BC"/>
    <w:rsid w:val="0038671F"/>
    <w:rsid w:val="003947A8"/>
    <w:rsid w:val="003A0C1B"/>
    <w:rsid w:val="003C10D5"/>
    <w:rsid w:val="003D464F"/>
    <w:rsid w:val="003D5D1E"/>
    <w:rsid w:val="003F3290"/>
    <w:rsid w:val="003F6289"/>
    <w:rsid w:val="003F688C"/>
    <w:rsid w:val="00412514"/>
    <w:rsid w:val="00415608"/>
    <w:rsid w:val="00424CAF"/>
    <w:rsid w:val="00434D23"/>
    <w:rsid w:val="004403CB"/>
    <w:rsid w:val="00453C2F"/>
    <w:rsid w:val="00454C0B"/>
    <w:rsid w:val="0046226E"/>
    <w:rsid w:val="004735BD"/>
    <w:rsid w:val="00474FC2"/>
    <w:rsid w:val="00492923"/>
    <w:rsid w:val="004A1501"/>
    <w:rsid w:val="004A16C9"/>
    <w:rsid w:val="004A615C"/>
    <w:rsid w:val="004B4510"/>
    <w:rsid w:val="004C156C"/>
    <w:rsid w:val="004C174A"/>
    <w:rsid w:val="004C2C9A"/>
    <w:rsid w:val="004D5CD8"/>
    <w:rsid w:val="00500EFA"/>
    <w:rsid w:val="00506322"/>
    <w:rsid w:val="00507BBD"/>
    <w:rsid w:val="005164DB"/>
    <w:rsid w:val="00524F37"/>
    <w:rsid w:val="005407D6"/>
    <w:rsid w:val="00542F06"/>
    <w:rsid w:val="00542F86"/>
    <w:rsid w:val="00553EC8"/>
    <w:rsid w:val="005654D6"/>
    <w:rsid w:val="005705F7"/>
    <w:rsid w:val="00570B1D"/>
    <w:rsid w:val="00572FF9"/>
    <w:rsid w:val="00574140"/>
    <w:rsid w:val="005762CF"/>
    <w:rsid w:val="005842A0"/>
    <w:rsid w:val="00586C15"/>
    <w:rsid w:val="00590834"/>
    <w:rsid w:val="00590E7F"/>
    <w:rsid w:val="00593C9C"/>
    <w:rsid w:val="005B052C"/>
    <w:rsid w:val="005B231F"/>
    <w:rsid w:val="005C55F7"/>
    <w:rsid w:val="005D7D49"/>
    <w:rsid w:val="005E00BC"/>
    <w:rsid w:val="005E091E"/>
    <w:rsid w:val="005E63B8"/>
    <w:rsid w:val="005F350B"/>
    <w:rsid w:val="00603752"/>
    <w:rsid w:val="00632F05"/>
    <w:rsid w:val="0063723B"/>
    <w:rsid w:val="00647413"/>
    <w:rsid w:val="006502BE"/>
    <w:rsid w:val="0066006E"/>
    <w:rsid w:val="0069400F"/>
    <w:rsid w:val="00697A7D"/>
    <w:rsid w:val="006A7895"/>
    <w:rsid w:val="006B0FFB"/>
    <w:rsid w:val="006B302C"/>
    <w:rsid w:val="006D2592"/>
    <w:rsid w:val="006F58EC"/>
    <w:rsid w:val="00706233"/>
    <w:rsid w:val="007072D2"/>
    <w:rsid w:val="00711B32"/>
    <w:rsid w:val="00724372"/>
    <w:rsid w:val="007251EA"/>
    <w:rsid w:val="007340D7"/>
    <w:rsid w:val="007472BD"/>
    <w:rsid w:val="00750CDE"/>
    <w:rsid w:val="00755A3D"/>
    <w:rsid w:val="00765B7E"/>
    <w:rsid w:val="007675B1"/>
    <w:rsid w:val="00797EF1"/>
    <w:rsid w:val="007A3246"/>
    <w:rsid w:val="007A64C5"/>
    <w:rsid w:val="007A719D"/>
    <w:rsid w:val="007A7814"/>
    <w:rsid w:val="007B1B2B"/>
    <w:rsid w:val="007B6E47"/>
    <w:rsid w:val="007C59D2"/>
    <w:rsid w:val="007E4326"/>
    <w:rsid w:val="007E63BE"/>
    <w:rsid w:val="007F0344"/>
    <w:rsid w:val="007F6C5E"/>
    <w:rsid w:val="007F7EA0"/>
    <w:rsid w:val="008049F7"/>
    <w:rsid w:val="00807293"/>
    <w:rsid w:val="00825488"/>
    <w:rsid w:val="0083750F"/>
    <w:rsid w:val="008428CF"/>
    <w:rsid w:val="0085213A"/>
    <w:rsid w:val="008565FD"/>
    <w:rsid w:val="00857C6F"/>
    <w:rsid w:val="008657E3"/>
    <w:rsid w:val="00865AAB"/>
    <w:rsid w:val="00867CED"/>
    <w:rsid w:val="00874503"/>
    <w:rsid w:val="00883B55"/>
    <w:rsid w:val="0089337A"/>
    <w:rsid w:val="008A248F"/>
    <w:rsid w:val="008B402E"/>
    <w:rsid w:val="008C27C1"/>
    <w:rsid w:val="008C7BB6"/>
    <w:rsid w:val="008D6664"/>
    <w:rsid w:val="008D7CDB"/>
    <w:rsid w:val="008E100E"/>
    <w:rsid w:val="008E33D2"/>
    <w:rsid w:val="008E4BA9"/>
    <w:rsid w:val="008E7A27"/>
    <w:rsid w:val="008E7D17"/>
    <w:rsid w:val="00932B00"/>
    <w:rsid w:val="00932F02"/>
    <w:rsid w:val="00962133"/>
    <w:rsid w:val="009862E3"/>
    <w:rsid w:val="00991E04"/>
    <w:rsid w:val="0099776A"/>
    <w:rsid w:val="009A256E"/>
    <w:rsid w:val="009B7DB6"/>
    <w:rsid w:val="009D07DC"/>
    <w:rsid w:val="009D3BBF"/>
    <w:rsid w:val="009E6666"/>
    <w:rsid w:val="009F46A7"/>
    <w:rsid w:val="00A1282E"/>
    <w:rsid w:val="00A14247"/>
    <w:rsid w:val="00A16B74"/>
    <w:rsid w:val="00A40D57"/>
    <w:rsid w:val="00A44493"/>
    <w:rsid w:val="00A53760"/>
    <w:rsid w:val="00AA2791"/>
    <w:rsid w:val="00AA4C7C"/>
    <w:rsid w:val="00AA605F"/>
    <w:rsid w:val="00AA6D06"/>
    <w:rsid w:val="00AB4CD0"/>
    <w:rsid w:val="00AB6854"/>
    <w:rsid w:val="00AC61EE"/>
    <w:rsid w:val="00AC66C4"/>
    <w:rsid w:val="00AC7086"/>
    <w:rsid w:val="00AE26F5"/>
    <w:rsid w:val="00AE3A33"/>
    <w:rsid w:val="00AF33AB"/>
    <w:rsid w:val="00B00A21"/>
    <w:rsid w:val="00B135CE"/>
    <w:rsid w:val="00B339B8"/>
    <w:rsid w:val="00B346A7"/>
    <w:rsid w:val="00B43970"/>
    <w:rsid w:val="00B43A39"/>
    <w:rsid w:val="00B45E38"/>
    <w:rsid w:val="00B50A34"/>
    <w:rsid w:val="00B54C38"/>
    <w:rsid w:val="00B5613E"/>
    <w:rsid w:val="00B57CB1"/>
    <w:rsid w:val="00B77DCE"/>
    <w:rsid w:val="00B80EB2"/>
    <w:rsid w:val="00B81B0E"/>
    <w:rsid w:val="00B87CA9"/>
    <w:rsid w:val="00B9666E"/>
    <w:rsid w:val="00BB3512"/>
    <w:rsid w:val="00BB3C75"/>
    <w:rsid w:val="00BC7101"/>
    <w:rsid w:val="00BF3579"/>
    <w:rsid w:val="00BF522D"/>
    <w:rsid w:val="00C0214A"/>
    <w:rsid w:val="00C030C1"/>
    <w:rsid w:val="00C1562F"/>
    <w:rsid w:val="00C202DA"/>
    <w:rsid w:val="00C36EE8"/>
    <w:rsid w:val="00C6717B"/>
    <w:rsid w:val="00C71380"/>
    <w:rsid w:val="00C77907"/>
    <w:rsid w:val="00C9003C"/>
    <w:rsid w:val="00C97ECA"/>
    <w:rsid w:val="00CA1160"/>
    <w:rsid w:val="00CA342F"/>
    <w:rsid w:val="00CA6447"/>
    <w:rsid w:val="00CA702E"/>
    <w:rsid w:val="00CA7350"/>
    <w:rsid w:val="00CB639D"/>
    <w:rsid w:val="00CB715C"/>
    <w:rsid w:val="00CC09E6"/>
    <w:rsid w:val="00CC2CA3"/>
    <w:rsid w:val="00CC3F28"/>
    <w:rsid w:val="00CD51E6"/>
    <w:rsid w:val="00CE16E0"/>
    <w:rsid w:val="00CE433B"/>
    <w:rsid w:val="00CE4CF3"/>
    <w:rsid w:val="00D039EF"/>
    <w:rsid w:val="00D30CEA"/>
    <w:rsid w:val="00D532F0"/>
    <w:rsid w:val="00D71AFD"/>
    <w:rsid w:val="00D71D8E"/>
    <w:rsid w:val="00D9281A"/>
    <w:rsid w:val="00DA1871"/>
    <w:rsid w:val="00DA3404"/>
    <w:rsid w:val="00DA524B"/>
    <w:rsid w:val="00DA52E0"/>
    <w:rsid w:val="00DB44D6"/>
    <w:rsid w:val="00DB471D"/>
    <w:rsid w:val="00DD1863"/>
    <w:rsid w:val="00DD3349"/>
    <w:rsid w:val="00DD54E1"/>
    <w:rsid w:val="00DD6747"/>
    <w:rsid w:val="00DE0E71"/>
    <w:rsid w:val="00DE1FBC"/>
    <w:rsid w:val="00DE5C3D"/>
    <w:rsid w:val="00E02500"/>
    <w:rsid w:val="00E0322B"/>
    <w:rsid w:val="00E104E2"/>
    <w:rsid w:val="00E12ED8"/>
    <w:rsid w:val="00E162C9"/>
    <w:rsid w:val="00E3005D"/>
    <w:rsid w:val="00E30491"/>
    <w:rsid w:val="00E473ED"/>
    <w:rsid w:val="00E47DAF"/>
    <w:rsid w:val="00E62550"/>
    <w:rsid w:val="00E65B09"/>
    <w:rsid w:val="00E741BD"/>
    <w:rsid w:val="00E80B44"/>
    <w:rsid w:val="00E83116"/>
    <w:rsid w:val="00E914E5"/>
    <w:rsid w:val="00E91B86"/>
    <w:rsid w:val="00EA6CEC"/>
    <w:rsid w:val="00EA7AC2"/>
    <w:rsid w:val="00EC000C"/>
    <w:rsid w:val="00ED7E74"/>
    <w:rsid w:val="00EE3C27"/>
    <w:rsid w:val="00EF2FD5"/>
    <w:rsid w:val="00F11473"/>
    <w:rsid w:val="00F253C5"/>
    <w:rsid w:val="00F270C0"/>
    <w:rsid w:val="00F30624"/>
    <w:rsid w:val="00F31071"/>
    <w:rsid w:val="00F32DAB"/>
    <w:rsid w:val="00F34BBF"/>
    <w:rsid w:val="00F34E30"/>
    <w:rsid w:val="00F35ECA"/>
    <w:rsid w:val="00F4717F"/>
    <w:rsid w:val="00F5301B"/>
    <w:rsid w:val="00F55CE3"/>
    <w:rsid w:val="00F74175"/>
    <w:rsid w:val="00F868E4"/>
    <w:rsid w:val="00F92A04"/>
    <w:rsid w:val="00FA4972"/>
    <w:rsid w:val="00FA5291"/>
    <w:rsid w:val="00FD0A02"/>
    <w:rsid w:val="00FD5532"/>
    <w:rsid w:val="00FD7864"/>
    <w:rsid w:val="00FE3B12"/>
    <w:rsid w:val="00FE74A0"/>
    <w:rsid w:val="00FF501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CEF5"/>
  <w15:chartTrackingRefBased/>
  <w15:docId w15:val="{74A17341-45EF-D545-BF3D-88AC4811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441F9"/>
    <w:pPr>
      <w:spacing w:after="0" w:line="240" w:lineRule="auto"/>
    </w:pPr>
  </w:style>
  <w:style w:type="character" w:styleId="Kommentarzeichen">
    <w:name w:val="annotation reference"/>
    <w:basedOn w:val="Absatz-Standardschriftart"/>
    <w:uiPriority w:val="99"/>
    <w:semiHidden/>
    <w:unhideWhenUsed/>
    <w:rsid w:val="004A16C9"/>
    <w:rPr>
      <w:sz w:val="16"/>
      <w:szCs w:val="16"/>
    </w:rPr>
  </w:style>
  <w:style w:type="paragraph" w:styleId="Kommentartext">
    <w:name w:val="annotation text"/>
    <w:basedOn w:val="Standard"/>
    <w:link w:val="KommentartextZchn"/>
    <w:uiPriority w:val="99"/>
    <w:semiHidden/>
    <w:unhideWhenUsed/>
    <w:rsid w:val="004A16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A16C9"/>
    <w:rPr>
      <w:sz w:val="20"/>
      <w:szCs w:val="20"/>
    </w:rPr>
  </w:style>
  <w:style w:type="paragraph" w:styleId="Kommentarthema">
    <w:name w:val="annotation subject"/>
    <w:basedOn w:val="Kommentartext"/>
    <w:next w:val="Kommentartext"/>
    <w:link w:val="KommentarthemaZchn"/>
    <w:uiPriority w:val="99"/>
    <w:semiHidden/>
    <w:unhideWhenUsed/>
    <w:rsid w:val="004A16C9"/>
    <w:rPr>
      <w:b/>
      <w:bCs/>
    </w:rPr>
  </w:style>
  <w:style w:type="character" w:customStyle="1" w:styleId="KommentarthemaZchn">
    <w:name w:val="Kommentarthema Zchn"/>
    <w:basedOn w:val="KommentartextZchn"/>
    <w:link w:val="Kommentarthema"/>
    <w:uiPriority w:val="99"/>
    <w:semiHidden/>
    <w:rsid w:val="004A16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mican/Downloads/Consulting_Vorlage(1)_SB(2)_SB%2020-40-26-63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Consulting_Vorlage(1)_SB(2)_SB 20-40-26-639.dotx</Template>
  <TotalTime>0</TotalTime>
  <Pages>1</Pages>
  <Words>1560</Words>
  <Characters>9828</Characters>
  <Application>Microsoft Office Word</Application>
  <DocSecurity>0</DocSecurity>
  <Lines>81</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Can</dc:creator>
  <cp:keywords/>
  <dc:description/>
  <cp:lastModifiedBy>Can, Hami</cp:lastModifiedBy>
  <cp:revision>7</cp:revision>
  <dcterms:created xsi:type="dcterms:W3CDTF">2024-08-01T18:41:00Z</dcterms:created>
  <dcterms:modified xsi:type="dcterms:W3CDTF">2025-02-12T18:15:00Z</dcterms:modified>
</cp:coreProperties>
</file>