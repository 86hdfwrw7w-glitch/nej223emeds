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012B8" w14:textId="22F2059F" w:rsidR="004221A0" w:rsidRDefault="00D04C34" w:rsidP="004221A0">
      <w:r>
        <w:t xml:space="preserve">Erstmals nochmals vielen Dank für die Einladung, ich freue mich sehr, heute hier sein zu </w:t>
      </w:r>
      <w:r w:rsidR="00951F46">
        <w:t>dürfen.</w:t>
      </w:r>
    </w:p>
    <w:p w14:paraId="4BD3D1F5" w14:textId="17AFFE94" w:rsidR="00A57CCD" w:rsidRDefault="00EF49D6" w:rsidP="004221A0">
      <w:r>
        <w:t>Bereits w</w:t>
      </w:r>
      <w:r w:rsidR="00D04C34">
        <w:t xml:space="preserve">ährend </w:t>
      </w:r>
      <w:r w:rsidR="00AE4157">
        <w:t>meiner Zeit auf</w:t>
      </w:r>
      <w:r w:rsidR="00D04C34">
        <w:t xml:space="preserve"> einem Wirtschaftsgymnasium, das ich 6 Jahre lang besucht habe, habe ich gemerkt, dass mich wirtschaftliche Themen und Zusammenhänge sehr interessieren. </w:t>
      </w:r>
      <w:r w:rsidR="00AE4157">
        <w:t xml:space="preserve">In der Oberstufe </w:t>
      </w:r>
      <w:r w:rsidR="00C076EC">
        <w:t xml:space="preserve">lag der Schwerpunkt eindeutig auf </w:t>
      </w:r>
      <w:r w:rsidR="00AE4157">
        <w:t>d</w:t>
      </w:r>
      <w:r w:rsidR="00C076EC">
        <w:t>em</w:t>
      </w:r>
      <w:r w:rsidR="00AE4157">
        <w:t xml:space="preserve"> Fach Wirtschaft, </w:t>
      </w:r>
      <w:r w:rsidR="00C076EC">
        <w:t>mit</w:t>
      </w:r>
      <w:r w:rsidR="00074B7A">
        <w:t xml:space="preserve"> </w:t>
      </w:r>
      <w:r w:rsidR="00AE4157">
        <w:t>4 h BWL und 2 h VWL</w:t>
      </w:r>
      <w:r w:rsidR="0005536B">
        <w:t xml:space="preserve"> </w:t>
      </w:r>
      <w:r w:rsidR="00AE4157">
        <w:t xml:space="preserve">pro Woche. </w:t>
      </w:r>
      <w:r w:rsidR="0005536B">
        <w:t>Zudem hatte ich als Leistungskurs</w:t>
      </w:r>
      <w:r w:rsidR="009B4DF5">
        <w:t>e</w:t>
      </w:r>
      <w:r w:rsidR="0005536B">
        <w:t xml:space="preserve"> Mathematik und Geschichte, wo ich zum einen mein analytisches und strukturiertes Denken und zum anderen das Verknüpfen und Erkennen von </w:t>
      </w:r>
      <w:r w:rsidR="002B44B6">
        <w:t>Z</w:t>
      </w:r>
      <w:r w:rsidR="0005536B">
        <w:t xml:space="preserve">usammenhängen früh </w:t>
      </w:r>
      <w:r w:rsidR="00435D38">
        <w:t xml:space="preserve">erlernen und weiterentwickeln </w:t>
      </w:r>
      <w:r w:rsidR="0005536B">
        <w:t>konnte.</w:t>
      </w:r>
      <w:r w:rsidR="002B44B6">
        <w:t xml:space="preserve"> </w:t>
      </w:r>
      <w:r w:rsidR="00C6395A">
        <w:t>Mit der Zeit</w:t>
      </w:r>
      <w:r w:rsidR="002B44B6">
        <w:t xml:space="preserve"> habe ich mich auch über den Unterrichtsstoff hinaus für wirtschaftliche Themen interessiert. Dies widerspiegelte sich auch in meinen Noten wieder. In den genannten Fächern konnte ich durchweg sehr gute Noten erzielen und hatte stets Spaß daran, neue Themenfelder kennenzulernen.</w:t>
      </w:r>
      <w:r w:rsidR="00317059">
        <w:t xml:space="preserve"> </w:t>
      </w:r>
      <w:r w:rsidR="009B4DF5">
        <w:t xml:space="preserve">Meine Zeit auf dem Wirtschaftsgymnasium konnte ich letztes Jahr </w:t>
      </w:r>
      <w:r w:rsidR="004059C6">
        <w:t xml:space="preserve">dank meinem Ehrgeiz und meiner Disziplin </w:t>
      </w:r>
      <w:r w:rsidR="009B4DF5">
        <w:t xml:space="preserve">erfolgreich mit einem </w:t>
      </w:r>
      <w:r w:rsidR="0023531A">
        <w:t>Abiturs</w:t>
      </w:r>
      <w:r w:rsidR="009B4DF5">
        <w:t>chnitt von 1,2 und einer Auszeichnung meiner Schule für die beste Note im Fach Wirtschaft beenden.</w:t>
      </w:r>
      <w:r w:rsidR="00A57CCD">
        <w:t xml:space="preserve"> </w:t>
      </w:r>
    </w:p>
    <w:p w14:paraId="6EFAE4FD" w14:textId="77777777" w:rsidR="001D207C" w:rsidRDefault="00A57CCD" w:rsidP="004221A0">
      <w:r>
        <w:t>Ge</w:t>
      </w:r>
      <w:r w:rsidR="00516CCC">
        <w:t>g</w:t>
      </w:r>
      <w:r>
        <w:t>en Ende meiner Schulzeit habe ich in einer Gemeinschaftsschule in meiner Region die Lehrkräfte im Unterricht unterstützt.</w:t>
      </w:r>
      <w:r w:rsidR="0055152A">
        <w:t xml:space="preserve"> Dabei habe ich lernschwache </w:t>
      </w:r>
      <w:r w:rsidR="007813B9">
        <w:t>Grundschulk</w:t>
      </w:r>
      <w:r w:rsidR="0055152A">
        <w:t xml:space="preserve">inder, </w:t>
      </w:r>
      <w:r w:rsidR="00135055">
        <w:t xml:space="preserve">die ganz besonders unter der Corona-Pandemie leiden mussten, </w:t>
      </w:r>
      <w:r w:rsidR="0055152A">
        <w:t xml:space="preserve">individuell während des Unterrichts betreut und </w:t>
      </w:r>
      <w:r w:rsidR="00FC4C5B">
        <w:t>i</w:t>
      </w:r>
      <w:r w:rsidR="0055152A">
        <w:t xml:space="preserve">hnen Lerninhalte nochmal </w:t>
      </w:r>
      <w:r w:rsidR="00135055">
        <w:t xml:space="preserve">nähergebracht. </w:t>
      </w:r>
      <w:r w:rsidR="007813B9">
        <w:t>Diese Zeit möchte ich nicht missen, da mir nochmals deutlich vor Augen geführt</w:t>
      </w:r>
      <w:r w:rsidR="001F52F8">
        <w:t xml:space="preserve"> wurde</w:t>
      </w:r>
      <w:r w:rsidR="007813B9">
        <w:t>, wie wichtig Bildung ist und welche Chance sich mir persönlich durch mein Abitur bietet. Di</w:t>
      </w:r>
      <w:r w:rsidR="003D4482">
        <w:t>ese Er</w:t>
      </w:r>
      <w:r w:rsidR="00516CCC">
        <w:t>fahrung</w:t>
      </w:r>
      <w:r w:rsidR="003D4482">
        <w:t xml:space="preserve"> </w:t>
      </w:r>
      <w:r w:rsidR="00A53301">
        <w:t>zeigte mir nochmals deutlich,</w:t>
      </w:r>
      <w:r w:rsidR="008F0A5B">
        <w:t xml:space="preserve"> das</w:t>
      </w:r>
      <w:r w:rsidR="00F34949">
        <w:t>s</w:t>
      </w:r>
      <w:r w:rsidR="008F0A5B">
        <w:t xml:space="preserve"> es wichtig ist, immer sein Bestes zu geben und seine Möglichkeiten zu nutzen. </w:t>
      </w:r>
      <w:r w:rsidR="00532338">
        <w:t xml:space="preserve">Mit dieser Motivation </w:t>
      </w:r>
      <w:r w:rsidR="00AB11FF">
        <w:t>habe ich dann direkt nach dem</w:t>
      </w:r>
      <w:r w:rsidR="00532338">
        <w:t xml:space="preserve"> Abitur das Studium </w:t>
      </w:r>
      <w:r w:rsidR="00AB11FF">
        <w:t xml:space="preserve">International Management </w:t>
      </w:r>
      <w:r w:rsidR="00532338">
        <w:t xml:space="preserve">an der ESB </w:t>
      </w:r>
      <w:r w:rsidR="00AB11FF">
        <w:t>begonnen.</w:t>
      </w:r>
      <w:r w:rsidR="003223C6">
        <w:t xml:space="preserve"> </w:t>
      </w:r>
      <w:r w:rsidR="00A70E2D">
        <w:t>Inhaltlich liegt mir das Studium total, es macht mir sehr viel Spaß und ich konnte das erste Semester mit einem Notendurchschnitt von 1,</w:t>
      </w:r>
      <w:r w:rsidR="008943F3">
        <w:t xml:space="preserve">5 abschließen. </w:t>
      </w:r>
    </w:p>
    <w:p w14:paraId="08B04972" w14:textId="2A2FA6A9" w:rsidR="001020EA" w:rsidRDefault="008943F3" w:rsidP="004221A0">
      <w:r>
        <w:t xml:space="preserve">In den ersten Monaten meines Studiums begann ich mich als </w:t>
      </w:r>
      <w:r w:rsidR="00CD6DB2">
        <w:t xml:space="preserve">online </w:t>
      </w:r>
      <w:r>
        <w:t xml:space="preserve">Nachhilfelehrer im Fach Mathematik und in der Initiative „Cycling </w:t>
      </w:r>
      <w:proofErr w:type="spellStart"/>
      <w:r>
        <w:t>for</w:t>
      </w:r>
      <w:proofErr w:type="spellEnd"/>
      <w:r>
        <w:t xml:space="preserve"> </w:t>
      </w:r>
      <w:proofErr w:type="spellStart"/>
      <w:r>
        <w:t>Charity</w:t>
      </w:r>
      <w:proofErr w:type="spellEnd"/>
      <w:r>
        <w:t>“ meiner Hochschule zu engagieren.</w:t>
      </w:r>
      <w:r w:rsidR="008D2153">
        <w:t xml:space="preserve"> </w:t>
      </w:r>
      <w:r w:rsidR="00204514">
        <w:t>Ich bin Teil der</w:t>
      </w:r>
      <w:r w:rsidR="00637F10" w:rsidRPr="00637F10">
        <w:t xml:space="preserve"> Sponsoring Abteilung der Initiative Cycling </w:t>
      </w:r>
      <w:proofErr w:type="spellStart"/>
      <w:r w:rsidR="00637F10" w:rsidRPr="00637F10">
        <w:t>for</w:t>
      </w:r>
      <w:proofErr w:type="spellEnd"/>
      <w:r w:rsidR="00637F10" w:rsidRPr="00637F10">
        <w:t xml:space="preserve"> </w:t>
      </w:r>
      <w:proofErr w:type="spellStart"/>
      <w:r w:rsidR="00637F10" w:rsidRPr="00637F10">
        <w:t>Charity</w:t>
      </w:r>
      <w:proofErr w:type="spellEnd"/>
      <w:r w:rsidR="00600105">
        <w:t xml:space="preserve"> und werde in 2 Wochen im</w:t>
      </w:r>
      <w:r w:rsidR="00637F10" w:rsidRPr="00637F10">
        <w:t xml:space="preserve"> Team für einen guten Zweck eine Strecke über 550 Kilometer (Alpenüberquerung) mit dem Fahrrad zurücklegen.</w:t>
      </w:r>
      <w:r w:rsidR="00DA2EE0">
        <w:t xml:space="preserve"> Im Rahmen der Initiative hab</w:t>
      </w:r>
      <w:r w:rsidR="002D3C6F">
        <w:t>e</w:t>
      </w:r>
      <w:r w:rsidR="00DA2EE0">
        <w:t xml:space="preserve"> ich im letzten Semester</w:t>
      </w:r>
      <w:r w:rsidR="00637F10" w:rsidRPr="00637F10">
        <w:t xml:space="preserve"> </w:t>
      </w:r>
      <w:r w:rsidR="00DA2EE0">
        <w:t xml:space="preserve">Spenden für </w:t>
      </w:r>
      <w:r w:rsidR="00637F10" w:rsidRPr="00637F10">
        <w:t xml:space="preserve">den Förderverein für krebskranke Kinder Tübingen e.V. und </w:t>
      </w:r>
      <w:proofErr w:type="spellStart"/>
      <w:r w:rsidR="00637F10" w:rsidRPr="00637F10">
        <w:t>Integrasmus</w:t>
      </w:r>
      <w:proofErr w:type="spellEnd"/>
      <w:r w:rsidR="00637F10" w:rsidRPr="00637F10">
        <w:t xml:space="preserve"> e.V. </w:t>
      </w:r>
      <w:r w:rsidR="00DA2EE0">
        <w:t xml:space="preserve">in Höhe von mehreren Tausend Euro gesammelt. Durch die Spendenakquise konnte ich etwas </w:t>
      </w:r>
      <w:r w:rsidR="00637F10" w:rsidRPr="00637F10">
        <w:t xml:space="preserve">Gutes </w:t>
      </w:r>
      <w:r w:rsidR="00DA2EE0">
        <w:t>tun</w:t>
      </w:r>
      <w:r w:rsidR="00637F10" w:rsidRPr="00637F10">
        <w:t xml:space="preserve">, </w:t>
      </w:r>
      <w:r w:rsidR="00DA2EE0">
        <w:t xml:space="preserve">und gleichzeitig </w:t>
      </w:r>
      <w:r w:rsidR="00637F10" w:rsidRPr="00637F10">
        <w:t xml:space="preserve">meine Kommunikationsfähigkeiten ausbauen sowie meine Teamfähigkeit und mein Organisationsgeschick unter Beweis stellen. </w:t>
      </w:r>
      <w:r w:rsidR="00503E8F">
        <w:t>Beim Training für die Alpenüberquerung zahlt sich mein</w:t>
      </w:r>
      <w:r w:rsidR="00637F10" w:rsidRPr="00637F10">
        <w:t xml:space="preserve"> Durchhaltevermögen sowie </w:t>
      </w:r>
      <w:r w:rsidR="00EF2BA0">
        <w:t>m</w:t>
      </w:r>
      <w:r w:rsidR="00637F10" w:rsidRPr="00637F10">
        <w:t xml:space="preserve">ein hohes Maß an Disziplin </w:t>
      </w:r>
      <w:r w:rsidR="00503E8F">
        <w:t>aus.</w:t>
      </w:r>
    </w:p>
    <w:p w14:paraId="3B6C0D57" w14:textId="014C31EF" w:rsidR="00637F10" w:rsidRDefault="0023192C" w:rsidP="004221A0">
      <w:r>
        <w:t>Durch das</w:t>
      </w:r>
      <w:r w:rsidR="001D207C">
        <w:t xml:space="preserve"> Engagement </w:t>
      </w:r>
      <w:r>
        <w:t xml:space="preserve">neben meinem </w:t>
      </w:r>
      <w:r w:rsidR="00637F10" w:rsidRPr="00637F10">
        <w:t xml:space="preserve">Studium habe ich </w:t>
      </w:r>
      <w:r>
        <w:t xml:space="preserve">gelernt, wie </w:t>
      </w:r>
      <w:r w:rsidR="00637F10" w:rsidRPr="00637F10">
        <w:t xml:space="preserve">ich meine Zeit </w:t>
      </w:r>
      <w:r>
        <w:t xml:space="preserve">noch </w:t>
      </w:r>
      <w:r w:rsidR="00637F10" w:rsidRPr="00637F10">
        <w:t>effizient</w:t>
      </w:r>
      <w:r>
        <w:t>er</w:t>
      </w:r>
      <w:r w:rsidR="00637F10" w:rsidRPr="00637F10">
        <w:t xml:space="preserve"> managen </w:t>
      </w:r>
      <w:r>
        <w:t xml:space="preserve">und noch besser </w:t>
      </w:r>
      <w:r w:rsidR="00637F10" w:rsidRPr="00637F10">
        <w:t xml:space="preserve">mit hoher </w:t>
      </w:r>
      <w:r>
        <w:t>Belastung umgehen kann.</w:t>
      </w:r>
    </w:p>
    <w:p w14:paraId="2D6D9919" w14:textId="77777777" w:rsidR="008943F3" w:rsidRDefault="008943F3" w:rsidP="004221A0"/>
    <w:p w14:paraId="0E6676B6" w14:textId="7343026E" w:rsidR="008943F3" w:rsidRDefault="00D039F2" w:rsidP="004221A0">
      <w:r>
        <w:lastRenderedPageBreak/>
        <w:t>Mein Interesse für die Consultingbranche war bereits in meinem letzten Schuljahr geweckt, als ich mich nach möglichen Berufsfeldern mit einem Wirtschaftsstudium beschäftigt habe.</w:t>
      </w:r>
      <w:r w:rsidR="00F9218B">
        <w:t xml:space="preserve"> </w:t>
      </w:r>
      <w:r w:rsidR="006166FB">
        <w:t xml:space="preserve">Während meines Studiums hat sich dieses Interesse </w:t>
      </w:r>
      <w:r w:rsidR="000B007F">
        <w:t xml:space="preserve">durch den Austausch </w:t>
      </w:r>
      <w:r w:rsidR="000B007F">
        <w:t>mit</w:t>
      </w:r>
      <w:r w:rsidR="000B007F">
        <w:t xml:space="preserve"> </w:t>
      </w:r>
      <w:r w:rsidR="00733853">
        <w:t>Studentinnen</w:t>
      </w:r>
      <w:r w:rsidR="000B007F">
        <w:t xml:space="preserve"> </w:t>
      </w:r>
      <w:r w:rsidR="00733853">
        <w:t xml:space="preserve">und Studenten </w:t>
      </w:r>
      <w:r w:rsidR="000B007F">
        <w:t xml:space="preserve">meiner Hochschule, die selbst </w:t>
      </w:r>
      <w:r w:rsidR="00AE2F61">
        <w:t xml:space="preserve">ein Praktikum in der </w:t>
      </w:r>
      <w:r w:rsidR="000B007F">
        <w:t xml:space="preserve">Beratung </w:t>
      </w:r>
      <w:r w:rsidR="00AE2F61">
        <w:t>gemacht haben</w:t>
      </w:r>
      <w:r w:rsidR="000B007F">
        <w:t>,</w:t>
      </w:r>
      <w:r w:rsidR="000B007F">
        <w:t xml:space="preserve"> </w:t>
      </w:r>
      <w:r w:rsidR="006166FB">
        <w:t xml:space="preserve">noch verstärkt. </w:t>
      </w:r>
      <w:r w:rsidR="00F9218B">
        <w:t xml:space="preserve">Mich </w:t>
      </w:r>
      <w:r w:rsidR="00AE2F61">
        <w:t xml:space="preserve">persönlich </w:t>
      </w:r>
      <w:r w:rsidR="00F9218B">
        <w:t xml:space="preserve">reizt an der Consultingbranche insbesondere das Ausmaß des Impacts, den man durch seine Arbeit in dieser Branche hat, die </w:t>
      </w:r>
      <w:r>
        <w:t>steile Lernkurve</w:t>
      </w:r>
      <w:r w:rsidR="00F9218B">
        <w:t xml:space="preserve"> und die Zusammenarbeit mit </w:t>
      </w:r>
      <w:r>
        <w:t xml:space="preserve">motivierten </w:t>
      </w:r>
      <w:r w:rsidR="006166FB">
        <w:t xml:space="preserve">und hoch qualifizierten </w:t>
      </w:r>
      <w:r>
        <w:t xml:space="preserve">Leuten </w:t>
      </w:r>
      <w:r w:rsidR="006166FB">
        <w:t>im Rahmen verschiedener Projekte mit neuen, komplexen Problemstellungen.</w:t>
      </w:r>
      <w:r w:rsidR="000B007F">
        <w:t xml:space="preserve"> </w:t>
      </w:r>
    </w:p>
    <w:p w14:paraId="724B1CC4" w14:textId="77777777" w:rsidR="002F5B63" w:rsidRDefault="00702193" w:rsidP="00CD03A4">
      <w:r>
        <w:t>Da</w:t>
      </w:r>
      <w:r w:rsidR="008943F3">
        <w:t xml:space="preserve"> mich </w:t>
      </w:r>
      <w:r w:rsidR="00F3580E">
        <w:t xml:space="preserve">die </w:t>
      </w:r>
      <w:r w:rsidR="008943F3">
        <w:t xml:space="preserve">Consultingbranche </w:t>
      </w:r>
      <w:r w:rsidR="00F3580E">
        <w:t xml:space="preserve">sehr interessiert, habe ich mich </w:t>
      </w:r>
      <w:r>
        <w:t>über potentielle Arbeitgeber in diesem</w:t>
      </w:r>
      <w:r w:rsidR="00F3580E">
        <w:t xml:space="preserve"> Bereich informiert </w:t>
      </w:r>
      <w:r>
        <w:t>und bin hierbei</w:t>
      </w:r>
      <w:r w:rsidR="00F3580E">
        <w:t xml:space="preserve"> auf Sie gestoßen.</w:t>
      </w:r>
      <w:r w:rsidR="003B0BBF">
        <w:t xml:space="preserve"> </w:t>
      </w:r>
      <w:r w:rsidR="00997AEE">
        <w:t>I</w:t>
      </w:r>
      <w:r w:rsidR="003B0BBF">
        <w:t xml:space="preserve">ch </w:t>
      </w:r>
      <w:r w:rsidR="003A6C3C">
        <w:t xml:space="preserve">habe </w:t>
      </w:r>
      <w:r w:rsidR="003B0BBF">
        <w:t>mich</w:t>
      </w:r>
      <w:r w:rsidR="00DC54B6">
        <w:t xml:space="preserve"> näher</w:t>
      </w:r>
      <w:r w:rsidR="003B0BBF">
        <w:t xml:space="preserve"> über Sie info</w:t>
      </w:r>
      <w:r w:rsidR="00997AEE">
        <w:t>rmiert</w:t>
      </w:r>
      <w:r w:rsidR="003A6C3C">
        <w:t xml:space="preserve"> und </w:t>
      </w:r>
      <w:r w:rsidR="003B0BBF">
        <w:t xml:space="preserve">merkte </w:t>
      </w:r>
      <w:r w:rsidR="003A6C3C">
        <w:t>hierbei</w:t>
      </w:r>
      <w:r w:rsidR="003B0BBF">
        <w:t xml:space="preserve"> schnell, dass </w:t>
      </w:r>
      <w:r w:rsidR="00B210E3">
        <w:t xml:space="preserve">ich </w:t>
      </w:r>
      <w:r w:rsidR="003B0BBF">
        <w:t xml:space="preserve">mich </w:t>
      </w:r>
      <w:r w:rsidR="00E939F1">
        <w:t>mit Ihrer P</w:t>
      </w:r>
      <w:r w:rsidR="00E939F1">
        <w:t>hilosophie „Beratung mit Hirn, Herz und Hand</w:t>
      </w:r>
      <w:r w:rsidR="00E939F1">
        <w:t xml:space="preserve">“ und Ihren </w:t>
      </w:r>
      <w:r w:rsidR="003B0BBF">
        <w:t>Werte</w:t>
      </w:r>
      <w:r w:rsidR="00E939F1">
        <w:t xml:space="preserve">n wie </w:t>
      </w:r>
      <w:r w:rsidR="00D10B51">
        <w:t>ein</w:t>
      </w:r>
      <w:r w:rsidR="00FF6161">
        <w:t>en</w:t>
      </w:r>
      <w:r w:rsidR="00D10B51">
        <w:t xml:space="preserve"> nachhaltige</w:t>
      </w:r>
      <w:r w:rsidR="00FF6161">
        <w:t>n</w:t>
      </w:r>
      <w:r w:rsidR="00D10B51">
        <w:t xml:space="preserve"> Impact</w:t>
      </w:r>
      <w:r w:rsidR="008E1643">
        <w:t xml:space="preserve"> zu liefern</w:t>
      </w:r>
      <w:r w:rsidR="00D10B51">
        <w:t>, Exzellenz, Individualität, Teamgeist und Respekt</w:t>
      </w:r>
      <w:r w:rsidR="00E939F1">
        <w:t xml:space="preserve"> </w:t>
      </w:r>
      <w:r w:rsidR="003B0BBF">
        <w:t xml:space="preserve">identifiziere. </w:t>
      </w:r>
    </w:p>
    <w:p w14:paraId="653B4ECA" w14:textId="5B45C42D" w:rsidR="002F5B63" w:rsidRPr="002F5B63" w:rsidRDefault="003B0BBF" w:rsidP="002F5B63">
      <w:r>
        <w:t xml:space="preserve">Ich </w:t>
      </w:r>
      <w:r w:rsidR="00333F81">
        <w:t xml:space="preserve">hatte </w:t>
      </w:r>
      <w:r>
        <w:t xml:space="preserve">meine Bewerbungsunterlagen </w:t>
      </w:r>
      <w:r w:rsidR="00333F81">
        <w:t xml:space="preserve">bereits </w:t>
      </w:r>
      <w:r>
        <w:t>vor</w:t>
      </w:r>
      <w:r w:rsidR="00333F81">
        <w:t xml:space="preserve">bereitet, als ich </w:t>
      </w:r>
      <w:r>
        <w:t xml:space="preserve">sah, dass H&amp;Z auf der </w:t>
      </w:r>
      <w:r w:rsidR="00F3580E">
        <w:t>Firmenmesse meiner Hochschule</w:t>
      </w:r>
      <w:r>
        <w:t xml:space="preserve"> vertreten sein wird</w:t>
      </w:r>
      <w:r w:rsidR="00F3580E">
        <w:t>. Diese einmalige Chance</w:t>
      </w:r>
      <w:r w:rsidR="00506071">
        <w:t xml:space="preserve"> wollte ich unbedingt</w:t>
      </w:r>
      <w:r w:rsidR="00F3580E">
        <w:t xml:space="preserve"> nutz</w:t>
      </w:r>
      <w:r w:rsidR="00506071">
        <w:t>en</w:t>
      </w:r>
      <w:r w:rsidR="00F3580E">
        <w:t xml:space="preserve"> und </w:t>
      </w:r>
      <w:r w:rsidR="00506071">
        <w:t xml:space="preserve">meldete mich </w:t>
      </w:r>
      <w:r w:rsidR="00F3580E">
        <w:t>für</w:t>
      </w:r>
      <w:r w:rsidR="00506071">
        <w:t xml:space="preserve"> ein 1:1 Gespräch an.</w:t>
      </w:r>
      <w:r w:rsidR="00F3580E">
        <w:t xml:space="preserve"> </w:t>
      </w:r>
      <w:r w:rsidR="00506071">
        <w:t>Das Gespräch</w:t>
      </w:r>
      <w:r w:rsidR="00F3580E">
        <w:t xml:space="preserve"> mit einer Mitarbeiterin Ihres </w:t>
      </w:r>
      <w:r w:rsidR="00506071">
        <w:t>Unternehmens</w:t>
      </w:r>
      <w:r w:rsidR="00F3580E">
        <w:t xml:space="preserve"> (Johanna Runge)</w:t>
      </w:r>
      <w:r w:rsidR="00506071">
        <w:t xml:space="preserve"> war für mich sehr informativ und äußerst angenehm</w:t>
      </w:r>
      <w:r w:rsidR="00F3580E">
        <w:t xml:space="preserve">. </w:t>
      </w:r>
      <w:r w:rsidR="002F5B63">
        <w:t xml:space="preserve">Ich kann nun sehr gut nachvollziehen, dass H&amp;Z </w:t>
      </w:r>
      <w:r w:rsidR="002F5B63" w:rsidRPr="002F5B63">
        <w:t xml:space="preserve">mehrfach </w:t>
      </w:r>
      <w:r w:rsidR="002F5B63">
        <w:t>mit dem</w:t>
      </w:r>
      <w:r w:rsidR="002F5B63" w:rsidRPr="002F5B63">
        <w:t xml:space="preserve"> Great-Place-</w:t>
      </w:r>
      <w:proofErr w:type="spellStart"/>
      <w:r w:rsidR="002F5B63" w:rsidRPr="002F5B63">
        <w:t>to</w:t>
      </w:r>
      <w:proofErr w:type="spellEnd"/>
      <w:r w:rsidR="002F5B63" w:rsidRPr="002F5B63">
        <w:t>-Work-Award für Deutschlands beste Arbeitgeber</w:t>
      </w:r>
      <w:r w:rsidR="002F5B63">
        <w:t xml:space="preserve"> ausgezeichnet wurde.</w:t>
      </w:r>
    </w:p>
    <w:p w14:paraId="37991642" w14:textId="4020A9DB" w:rsidR="00D84F33" w:rsidRPr="004221A0" w:rsidRDefault="00506071" w:rsidP="00CD03A4">
      <w:r>
        <w:t>Durch dieses Gespräch</w:t>
      </w:r>
      <w:r w:rsidR="003B0BBF">
        <w:t xml:space="preserve"> hat</w:t>
      </w:r>
      <w:r w:rsidR="00F3580E">
        <w:t xml:space="preserve"> sich mein bereits </w:t>
      </w:r>
      <w:r w:rsidR="003B0BBF">
        <w:t xml:space="preserve">sehr </w:t>
      </w:r>
      <w:r w:rsidR="00F3580E">
        <w:t xml:space="preserve">positiver Eindruck von H&amp;Z </w:t>
      </w:r>
      <w:r w:rsidR="003B0BBF">
        <w:t xml:space="preserve">bestätigt und meinen Wunsch, mein Praxissemester bei Ihnen zu absolvieren </w:t>
      </w:r>
      <w:r>
        <w:t xml:space="preserve">noch </w:t>
      </w:r>
      <w:r w:rsidR="003B0BBF">
        <w:t>verstärkt. Ein</w:t>
      </w:r>
      <w:r>
        <w:t>en</w:t>
      </w:r>
      <w:r w:rsidR="003B0BBF">
        <w:t xml:space="preserve"> Tag </w:t>
      </w:r>
      <w:r>
        <w:t xml:space="preserve">später </w:t>
      </w:r>
      <w:r w:rsidR="003B0BBF">
        <w:t xml:space="preserve">habe ich mich </w:t>
      </w:r>
      <w:r>
        <w:t xml:space="preserve">dann </w:t>
      </w:r>
      <w:r w:rsidR="003B0BBF">
        <w:t>direkt bei Ihnen beworben</w:t>
      </w:r>
      <w:r>
        <w:t>, da ein Praktikum bei H&amp;Z für mich</w:t>
      </w:r>
      <w:r w:rsidR="00D049AF">
        <w:t xml:space="preserve"> das ideale </w:t>
      </w:r>
      <w:r>
        <w:t>Praxissemster</w:t>
      </w:r>
      <w:r w:rsidR="00D049AF">
        <w:t xml:space="preserve"> </w:t>
      </w:r>
      <w:r>
        <w:t xml:space="preserve">wäre. </w:t>
      </w:r>
    </w:p>
    <w:p w14:paraId="03528CAC" w14:textId="51571FA2" w:rsidR="00855982" w:rsidRPr="004221A0" w:rsidRDefault="00855982" w:rsidP="004221A0">
      <w:pPr>
        <w:rPr>
          <w:b/>
          <w:bCs/>
        </w:rPr>
      </w:pPr>
    </w:p>
    <w:sectPr w:rsidR="00855982" w:rsidRPr="004221A0" w:rsidSect="00855982">
      <w:footerReference w:type="default" r:id="rId10"/>
      <w:pgSz w:w="11907" w:h="16839"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CDC9C" w14:textId="77777777" w:rsidR="00AC66C1" w:rsidRDefault="00AC66C1" w:rsidP="00855982">
      <w:pPr>
        <w:spacing w:after="0" w:line="240" w:lineRule="auto"/>
      </w:pPr>
      <w:r>
        <w:separator/>
      </w:r>
    </w:p>
  </w:endnote>
  <w:endnote w:type="continuationSeparator" w:id="0">
    <w:p w14:paraId="3502E707" w14:textId="77777777" w:rsidR="00AC66C1" w:rsidRDefault="00AC66C1"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New Roman (Überschriften">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59961"/>
      <w:docPartObj>
        <w:docPartGallery w:val="Page Numbers (Bottom of Page)"/>
        <w:docPartUnique/>
      </w:docPartObj>
    </w:sdtPr>
    <w:sdtEndPr>
      <w:rPr>
        <w:noProof/>
      </w:rPr>
    </w:sdtEndPr>
    <w:sdtContent>
      <w:p w14:paraId="00FD52DA" w14:textId="77777777" w:rsidR="00855982" w:rsidRDefault="00855982">
        <w:pPr>
          <w:pStyle w:val="Fuzeile"/>
        </w:pPr>
        <w:r>
          <w:rPr>
            <w:lang w:bidi="de-DE"/>
          </w:rPr>
          <w:fldChar w:fldCharType="begin"/>
        </w:r>
        <w:r>
          <w:rPr>
            <w:lang w:bidi="de-DE"/>
          </w:rPr>
          <w:instrText xml:space="preserve"> PAGE   \* MERGEFORMAT </w:instrText>
        </w:r>
        <w:r>
          <w:rPr>
            <w:lang w:bidi="de-DE"/>
          </w:rPr>
          <w:fldChar w:fldCharType="separate"/>
        </w:r>
        <w:r w:rsidR="00222C20">
          <w:rPr>
            <w:noProof/>
            <w:lang w:bidi="de-DE"/>
          </w:rPr>
          <w:t>0</w:t>
        </w:r>
        <w:r>
          <w:rPr>
            <w:noProof/>
            <w:lang w:bidi="de-D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EB121" w14:textId="77777777" w:rsidR="00AC66C1" w:rsidRDefault="00AC66C1" w:rsidP="00855982">
      <w:pPr>
        <w:spacing w:after="0" w:line="240" w:lineRule="auto"/>
      </w:pPr>
      <w:r>
        <w:separator/>
      </w:r>
    </w:p>
  </w:footnote>
  <w:footnote w:type="continuationSeparator" w:id="0">
    <w:p w14:paraId="5BD04B95" w14:textId="77777777" w:rsidR="00AC66C1" w:rsidRDefault="00AC66C1"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kel %1."/>
      <w:lvlJc w:val="left"/>
      <w:pPr>
        <w:ind w:left="0" w:firstLine="0"/>
      </w:pPr>
    </w:lvl>
    <w:lvl w:ilvl="1">
      <w:start w:val="1"/>
      <w:numFmt w:val="decimalZero"/>
      <w:isLgl/>
      <w:lvlText w:val="Abschnitt %1 %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51739538">
    <w:abstractNumId w:val="14"/>
  </w:num>
  <w:num w:numId="2" w16cid:durableId="656542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14324">
    <w:abstractNumId w:val="14"/>
  </w:num>
  <w:num w:numId="4" w16cid:durableId="817262052">
    <w:abstractNumId w:val="14"/>
  </w:num>
  <w:num w:numId="5" w16cid:durableId="1401828294">
    <w:abstractNumId w:val="14"/>
  </w:num>
  <w:num w:numId="6" w16cid:durableId="2080521686">
    <w:abstractNumId w:val="14"/>
  </w:num>
  <w:num w:numId="7" w16cid:durableId="1532962088">
    <w:abstractNumId w:val="14"/>
  </w:num>
  <w:num w:numId="8" w16cid:durableId="1190725148">
    <w:abstractNumId w:val="14"/>
  </w:num>
  <w:num w:numId="9" w16cid:durableId="449783546">
    <w:abstractNumId w:val="14"/>
  </w:num>
  <w:num w:numId="10" w16cid:durableId="1944922550">
    <w:abstractNumId w:val="14"/>
  </w:num>
  <w:num w:numId="11" w16cid:durableId="1435053125">
    <w:abstractNumId w:val="14"/>
  </w:num>
  <w:num w:numId="12" w16cid:durableId="885873481">
    <w:abstractNumId w:val="14"/>
  </w:num>
  <w:num w:numId="13" w16cid:durableId="608468044">
    <w:abstractNumId w:val="10"/>
  </w:num>
  <w:num w:numId="14" w16cid:durableId="449474253">
    <w:abstractNumId w:val="17"/>
  </w:num>
  <w:num w:numId="15" w16cid:durableId="966591733">
    <w:abstractNumId w:val="11"/>
  </w:num>
  <w:num w:numId="16" w16cid:durableId="1716586921">
    <w:abstractNumId w:val="12"/>
  </w:num>
  <w:num w:numId="17" w16cid:durableId="470245837">
    <w:abstractNumId w:val="9"/>
  </w:num>
  <w:num w:numId="18" w16cid:durableId="345325233">
    <w:abstractNumId w:val="7"/>
  </w:num>
  <w:num w:numId="19" w16cid:durableId="1565409392">
    <w:abstractNumId w:val="6"/>
  </w:num>
  <w:num w:numId="20" w16cid:durableId="583219548">
    <w:abstractNumId w:val="5"/>
  </w:num>
  <w:num w:numId="21" w16cid:durableId="838737720">
    <w:abstractNumId w:val="4"/>
  </w:num>
  <w:num w:numId="22" w16cid:durableId="1342469870">
    <w:abstractNumId w:val="8"/>
  </w:num>
  <w:num w:numId="23" w16cid:durableId="919606317">
    <w:abstractNumId w:val="3"/>
  </w:num>
  <w:num w:numId="24" w16cid:durableId="142164485">
    <w:abstractNumId w:val="2"/>
  </w:num>
  <w:num w:numId="25" w16cid:durableId="497117826">
    <w:abstractNumId w:val="1"/>
  </w:num>
  <w:num w:numId="26" w16cid:durableId="115877228">
    <w:abstractNumId w:val="0"/>
  </w:num>
  <w:num w:numId="27" w16cid:durableId="1351103576">
    <w:abstractNumId w:val="13"/>
  </w:num>
  <w:num w:numId="28" w16cid:durableId="618754662">
    <w:abstractNumId w:val="15"/>
  </w:num>
  <w:num w:numId="29" w16cid:durableId="1779382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4A"/>
    <w:rsid w:val="0005536B"/>
    <w:rsid w:val="00074B7A"/>
    <w:rsid w:val="00090EC1"/>
    <w:rsid w:val="000B007F"/>
    <w:rsid w:val="000C59DC"/>
    <w:rsid w:val="000F04D9"/>
    <w:rsid w:val="001020EA"/>
    <w:rsid w:val="00135055"/>
    <w:rsid w:val="001D207C"/>
    <w:rsid w:val="001D4362"/>
    <w:rsid w:val="001F52F8"/>
    <w:rsid w:val="00204514"/>
    <w:rsid w:val="00222C20"/>
    <w:rsid w:val="0023192C"/>
    <w:rsid w:val="0023531A"/>
    <w:rsid w:val="00252A8E"/>
    <w:rsid w:val="00276A31"/>
    <w:rsid w:val="002B15E8"/>
    <w:rsid w:val="002B44B6"/>
    <w:rsid w:val="002D3C6F"/>
    <w:rsid w:val="002F1A69"/>
    <w:rsid w:val="002F5B63"/>
    <w:rsid w:val="00317059"/>
    <w:rsid w:val="003223C6"/>
    <w:rsid w:val="00333F81"/>
    <w:rsid w:val="003A6C3C"/>
    <w:rsid w:val="003B0BBF"/>
    <w:rsid w:val="003D4482"/>
    <w:rsid w:val="004059C6"/>
    <w:rsid w:val="004221A0"/>
    <w:rsid w:val="00435D38"/>
    <w:rsid w:val="004C7BDB"/>
    <w:rsid w:val="00503E8F"/>
    <w:rsid w:val="00506071"/>
    <w:rsid w:val="00516CCC"/>
    <w:rsid w:val="00532338"/>
    <w:rsid w:val="0055152A"/>
    <w:rsid w:val="00581B2A"/>
    <w:rsid w:val="00600105"/>
    <w:rsid w:val="00607F97"/>
    <w:rsid w:val="00614BA8"/>
    <w:rsid w:val="006166FB"/>
    <w:rsid w:val="00637F10"/>
    <w:rsid w:val="00687AB6"/>
    <w:rsid w:val="00702193"/>
    <w:rsid w:val="00733853"/>
    <w:rsid w:val="00762AD1"/>
    <w:rsid w:val="00766750"/>
    <w:rsid w:val="007813B9"/>
    <w:rsid w:val="007833A7"/>
    <w:rsid w:val="008424B7"/>
    <w:rsid w:val="00855982"/>
    <w:rsid w:val="008943F3"/>
    <w:rsid w:val="008A7345"/>
    <w:rsid w:val="008D2153"/>
    <w:rsid w:val="008E1643"/>
    <w:rsid w:val="008F0A5B"/>
    <w:rsid w:val="00936F55"/>
    <w:rsid w:val="00937999"/>
    <w:rsid w:val="00937DF6"/>
    <w:rsid w:val="00951F46"/>
    <w:rsid w:val="0097324A"/>
    <w:rsid w:val="00997AEE"/>
    <w:rsid w:val="009B4DF5"/>
    <w:rsid w:val="009C35BD"/>
    <w:rsid w:val="00A10484"/>
    <w:rsid w:val="00A53301"/>
    <w:rsid w:val="00A57CCD"/>
    <w:rsid w:val="00A70E2D"/>
    <w:rsid w:val="00AB11FF"/>
    <w:rsid w:val="00AC5FA2"/>
    <w:rsid w:val="00AC66C1"/>
    <w:rsid w:val="00AD5411"/>
    <w:rsid w:val="00AE2F61"/>
    <w:rsid w:val="00AE4157"/>
    <w:rsid w:val="00B210E3"/>
    <w:rsid w:val="00C076EC"/>
    <w:rsid w:val="00C6395A"/>
    <w:rsid w:val="00CD03A4"/>
    <w:rsid w:val="00CD1760"/>
    <w:rsid w:val="00CD6DB2"/>
    <w:rsid w:val="00D039F2"/>
    <w:rsid w:val="00D049AF"/>
    <w:rsid w:val="00D04C34"/>
    <w:rsid w:val="00D10B51"/>
    <w:rsid w:val="00D84F33"/>
    <w:rsid w:val="00DA2EE0"/>
    <w:rsid w:val="00DC54B6"/>
    <w:rsid w:val="00DC5902"/>
    <w:rsid w:val="00E7000F"/>
    <w:rsid w:val="00E939F1"/>
    <w:rsid w:val="00EF2BA0"/>
    <w:rsid w:val="00EF49D6"/>
    <w:rsid w:val="00F34949"/>
    <w:rsid w:val="00F3580E"/>
    <w:rsid w:val="00F73AF6"/>
    <w:rsid w:val="00F9218B"/>
    <w:rsid w:val="00FB0C09"/>
    <w:rsid w:val="00FC4C5B"/>
    <w:rsid w:val="00FD262C"/>
    <w:rsid w:val="00FF521D"/>
    <w:rsid w:val="00FF6161"/>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B4E9"/>
  <w15:chartTrackingRefBased/>
  <w15:docId w15:val="{1742209B-A841-5745-8309-C24CE4BF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7324A"/>
    <w:rPr>
      <w:rFonts w:ascii="Arial" w:hAnsi="Arial"/>
      <w:sz w:val="24"/>
    </w:rPr>
  </w:style>
  <w:style w:type="paragraph" w:styleId="berschrift1">
    <w:name w:val="heading 1"/>
    <w:basedOn w:val="Standard"/>
    <w:next w:val="Standard"/>
    <w:link w:val="berschrift1Zchn"/>
    <w:uiPriority w:val="9"/>
    <w:qFormat/>
    <w:rsid w:val="0097324A"/>
    <w:pPr>
      <w:keepNext/>
      <w:keepLines/>
      <w:pBdr>
        <w:bottom w:val="single" w:sz="4" w:space="1" w:color="595959" w:themeColor="text1" w:themeTint="A6"/>
      </w:pBdr>
      <w:spacing w:before="360"/>
      <w:outlineLvl w:val="0"/>
    </w:pPr>
    <w:rPr>
      <w:rFonts w:eastAsiaTheme="majorEastAsia" w:cs="Times New Roman (Überschriften"/>
      <w:b/>
      <w:bCs/>
      <w:sz w:val="36"/>
      <w:szCs w:val="36"/>
    </w:rPr>
  </w:style>
  <w:style w:type="paragraph" w:styleId="berschrift2">
    <w:name w:val="heading 2"/>
    <w:basedOn w:val="Standard"/>
    <w:next w:val="Standard"/>
    <w:link w:val="berschrift2Zchn"/>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berschrift3">
    <w:name w:val="heading 3"/>
    <w:basedOn w:val="Standard"/>
    <w:next w:val="Standard"/>
    <w:link w:val="berschrift3Zchn"/>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berschrift5">
    <w:name w:val="heading 5"/>
    <w:basedOn w:val="Standard"/>
    <w:next w:val="Standard"/>
    <w:link w:val="berschrift5Zchn"/>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berschrift6">
    <w:name w:val="heading 6"/>
    <w:basedOn w:val="Standard"/>
    <w:next w:val="Standard"/>
    <w:link w:val="berschrift6Zchn"/>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berschrift7">
    <w:name w:val="heading 7"/>
    <w:basedOn w:val="Standard"/>
    <w:next w:val="Standard"/>
    <w:link w:val="berschrift7Zchn"/>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link w:val="TitelZchn"/>
    <w:uiPriority w:val="1"/>
    <w:qFormat/>
    <w:rsid w:val="0097324A"/>
    <w:pPr>
      <w:spacing w:after="0" w:line="240" w:lineRule="auto"/>
      <w:contextualSpacing/>
    </w:pPr>
    <w:rPr>
      <w:rFonts w:eastAsiaTheme="majorEastAsia" w:cstheme="majorBidi"/>
      <w:sz w:val="56"/>
      <w:szCs w:val="56"/>
    </w:rPr>
  </w:style>
  <w:style w:type="character" w:customStyle="1" w:styleId="TitelZchn">
    <w:name w:val="Titel Zchn"/>
    <w:basedOn w:val="Absatz-Standardschriftart"/>
    <w:link w:val="Titel"/>
    <w:uiPriority w:val="1"/>
    <w:rsid w:val="0097324A"/>
    <w:rPr>
      <w:rFonts w:ascii="Arial" w:eastAsiaTheme="majorEastAsia" w:hAnsi="Arial" w:cstheme="majorBidi"/>
      <w:sz w:val="56"/>
      <w:szCs w:val="56"/>
    </w:rPr>
  </w:style>
  <w:style w:type="paragraph" w:styleId="Kopfzeile">
    <w:name w:val="header"/>
    <w:basedOn w:val="Standard"/>
    <w:link w:val="KopfzeileZchn"/>
    <w:uiPriority w:val="99"/>
    <w:unhideWhenUsed/>
    <w:rsid w:val="00855982"/>
    <w:pPr>
      <w:spacing w:after="0" w:line="240" w:lineRule="auto"/>
    </w:pPr>
  </w:style>
  <w:style w:type="character" w:customStyle="1" w:styleId="KopfzeileZchn">
    <w:name w:val="Kopfzeile Zchn"/>
    <w:basedOn w:val="Absatz-Standardschriftart"/>
    <w:link w:val="Kopfzeile"/>
    <w:uiPriority w:val="99"/>
    <w:rsid w:val="00855982"/>
  </w:style>
  <w:style w:type="character" w:customStyle="1" w:styleId="berschrift1Zchn">
    <w:name w:val="Überschrift 1 Zchn"/>
    <w:basedOn w:val="Absatz-Standardschriftart"/>
    <w:link w:val="berschrift1"/>
    <w:uiPriority w:val="9"/>
    <w:rsid w:val="0097324A"/>
    <w:rPr>
      <w:rFonts w:ascii="Arial" w:eastAsiaTheme="majorEastAsia" w:hAnsi="Arial" w:cs="Times New Roman (Überschriften"/>
      <w:b/>
      <w:bCs/>
      <w:sz w:val="36"/>
      <w:szCs w:val="36"/>
    </w:rPr>
  </w:style>
  <w:style w:type="character" w:customStyle="1" w:styleId="berschrift2Zchn">
    <w:name w:val="Überschrift 2 Zchn"/>
    <w:basedOn w:val="Absatz-Standardschriftart"/>
    <w:link w:val="berschrift2"/>
    <w:uiPriority w:val="9"/>
    <w:semiHidden/>
    <w:rsid w:val="00FD262C"/>
    <w:rPr>
      <w:rFonts w:asciiTheme="majorHAnsi" w:eastAsiaTheme="majorEastAsia" w:hAnsiTheme="majorHAnsi" w:cstheme="majorBidi"/>
      <w:b/>
      <w:bCs/>
      <w:smallCaps/>
      <w:sz w:val="28"/>
      <w:szCs w:val="28"/>
    </w:rPr>
  </w:style>
  <w:style w:type="character" w:customStyle="1" w:styleId="berschrift3Zchn">
    <w:name w:val="Überschrift 3 Zchn"/>
    <w:basedOn w:val="Absatz-Standardschriftart"/>
    <w:link w:val="berschrift3"/>
    <w:uiPriority w:val="9"/>
    <w:semiHidden/>
    <w:rsid w:val="00FD262C"/>
    <w:rPr>
      <w:rFonts w:asciiTheme="majorHAnsi" w:eastAsiaTheme="majorEastAsia" w:hAnsiTheme="majorHAnsi" w:cstheme="majorBidi"/>
      <w:b/>
      <w:bCs/>
    </w:rPr>
  </w:style>
  <w:style w:type="character" w:customStyle="1" w:styleId="berschrift4Zchn">
    <w:name w:val="Überschrift 4 Zchn"/>
    <w:basedOn w:val="Absatz-Standardschriftart"/>
    <w:link w:val="berschrift4"/>
    <w:uiPriority w:val="9"/>
    <w:semiHidden/>
    <w:rsid w:val="00FD262C"/>
    <w:rPr>
      <w:rFonts w:asciiTheme="majorHAnsi" w:eastAsiaTheme="majorEastAsia" w:hAnsiTheme="majorHAnsi" w:cstheme="majorBidi"/>
      <w:b/>
      <w:bCs/>
      <w:i/>
      <w:iCs/>
    </w:rPr>
  </w:style>
  <w:style w:type="character" w:customStyle="1" w:styleId="berschrift5Zchn">
    <w:name w:val="Überschrift 5 Zchn"/>
    <w:basedOn w:val="Absatz-Standardschriftart"/>
    <w:link w:val="berschrift5"/>
    <w:uiPriority w:val="9"/>
    <w:semiHidden/>
    <w:rsid w:val="00FD262C"/>
    <w:rPr>
      <w:rFonts w:asciiTheme="majorHAnsi" w:eastAsiaTheme="majorEastAsia" w:hAnsiTheme="majorHAnsi" w:cstheme="majorBidi"/>
      <w:color w:val="404040" w:themeColor="text1" w:themeTint="BF"/>
    </w:rPr>
  </w:style>
  <w:style w:type="character" w:customStyle="1" w:styleId="berschrift6Zchn">
    <w:name w:val="Überschrift 6 Zchn"/>
    <w:basedOn w:val="Absatz-Standardschriftart"/>
    <w:link w:val="berschrift6"/>
    <w:uiPriority w:val="9"/>
    <w:semiHidden/>
    <w:rsid w:val="00FD262C"/>
    <w:rPr>
      <w:rFonts w:asciiTheme="majorHAnsi" w:eastAsiaTheme="majorEastAsia" w:hAnsiTheme="majorHAnsi" w:cstheme="majorBidi"/>
      <w:i/>
      <w:iCs/>
      <w:color w:val="404040" w:themeColor="text1" w:themeTint="BF"/>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1D4362"/>
    <w:rPr>
      <w:rFonts w:asciiTheme="majorHAnsi" w:eastAsiaTheme="majorEastAsia" w:hAnsiTheme="majorHAnsi" w:cstheme="majorBidi"/>
      <w:color w:val="404040" w:themeColor="text1" w:themeTint="BF"/>
      <w:szCs w:val="20"/>
    </w:rPr>
  </w:style>
  <w:style w:type="character" w:customStyle="1" w:styleId="berschrift9Zchn">
    <w:name w:val="Überschrift 9 Zchn"/>
    <w:basedOn w:val="Absatz-Standardschriftart"/>
    <w:link w:val="berschrift9"/>
    <w:uiPriority w:val="9"/>
    <w:semiHidden/>
    <w:rsid w:val="001D4362"/>
    <w:rPr>
      <w:rFonts w:asciiTheme="majorHAnsi" w:eastAsiaTheme="majorEastAsia" w:hAnsiTheme="majorHAnsi" w:cstheme="majorBidi"/>
      <w:i/>
      <w:iCs/>
      <w:color w:val="404040" w:themeColor="text1" w:themeTint="BF"/>
      <w:szCs w:val="20"/>
    </w:rPr>
  </w:style>
  <w:style w:type="paragraph" w:styleId="Fuzeile">
    <w:name w:val="footer"/>
    <w:basedOn w:val="Standard"/>
    <w:link w:val="FuzeileZchn"/>
    <w:uiPriority w:val="99"/>
    <w:unhideWhenUsed/>
    <w:rsid w:val="00855982"/>
    <w:pPr>
      <w:spacing w:after="0" w:line="240" w:lineRule="auto"/>
    </w:pPr>
  </w:style>
  <w:style w:type="character" w:customStyle="1" w:styleId="FuzeileZchn">
    <w:name w:val="Fußzeile Zchn"/>
    <w:basedOn w:val="Absatz-Standardschriftart"/>
    <w:link w:val="Fuzeile"/>
    <w:uiPriority w:val="99"/>
    <w:rsid w:val="00855982"/>
  </w:style>
  <w:style w:type="paragraph" w:styleId="Beschriftung">
    <w:name w:val="caption"/>
    <w:basedOn w:val="Standard"/>
    <w:next w:val="Standard"/>
    <w:uiPriority w:val="35"/>
    <w:semiHidden/>
    <w:unhideWhenUsed/>
    <w:qFormat/>
    <w:rsid w:val="001D4362"/>
    <w:pPr>
      <w:spacing w:after="200" w:line="240" w:lineRule="auto"/>
    </w:pPr>
    <w:rPr>
      <w:i/>
      <w:iCs/>
      <w:color w:val="323232" w:themeColor="text2"/>
      <w:szCs w:val="18"/>
    </w:rPr>
  </w:style>
  <w:style w:type="paragraph" w:styleId="Inhaltsverzeichnisberschrift">
    <w:name w:val="TOC Heading"/>
    <w:basedOn w:val="berschrift1"/>
    <w:next w:val="Standard"/>
    <w:uiPriority w:val="39"/>
    <w:semiHidden/>
    <w:unhideWhenUsed/>
    <w:qFormat/>
    <w:pPr>
      <w:outlineLvl w:val="9"/>
    </w:pPr>
  </w:style>
  <w:style w:type="paragraph" w:styleId="Sprechblasentext">
    <w:name w:val="Balloon Text"/>
    <w:basedOn w:val="Standard"/>
    <w:link w:val="SprechblasentextZchn"/>
    <w:uiPriority w:val="99"/>
    <w:semiHidden/>
    <w:unhideWhenUsed/>
    <w:rsid w:val="001D4362"/>
    <w:pPr>
      <w:spacing w:after="0" w:line="240" w:lineRule="auto"/>
    </w:pPr>
    <w:rPr>
      <w:rFonts w:ascii="Segoe UI" w:hAnsi="Segoe UI" w:cs="Segoe UI"/>
      <w:szCs w:val="18"/>
    </w:rPr>
  </w:style>
  <w:style w:type="character" w:customStyle="1" w:styleId="SprechblasentextZchn">
    <w:name w:val="Sprechblasentext Zchn"/>
    <w:basedOn w:val="Absatz-Standardschriftart"/>
    <w:link w:val="Sprechblasentext"/>
    <w:uiPriority w:val="99"/>
    <w:semiHidden/>
    <w:rsid w:val="001D4362"/>
    <w:rPr>
      <w:rFonts w:ascii="Segoe UI" w:hAnsi="Segoe UI" w:cs="Segoe UI"/>
      <w:szCs w:val="18"/>
    </w:rPr>
  </w:style>
  <w:style w:type="paragraph" w:styleId="Textkrper3">
    <w:name w:val="Body Text 3"/>
    <w:basedOn w:val="Standard"/>
    <w:link w:val="Textkrper3Zchn"/>
    <w:uiPriority w:val="99"/>
    <w:semiHidden/>
    <w:unhideWhenUsed/>
    <w:rsid w:val="001D4362"/>
    <w:pPr>
      <w:spacing w:after="120"/>
    </w:pPr>
    <w:rPr>
      <w:szCs w:val="16"/>
    </w:rPr>
  </w:style>
  <w:style w:type="character" w:customStyle="1" w:styleId="Textkrper3Zchn">
    <w:name w:val="Textkörper 3 Zchn"/>
    <w:basedOn w:val="Absatz-Standardschriftart"/>
    <w:link w:val="Textkrper3"/>
    <w:uiPriority w:val="99"/>
    <w:semiHidden/>
    <w:rsid w:val="001D4362"/>
    <w:rPr>
      <w:szCs w:val="16"/>
    </w:rPr>
  </w:style>
  <w:style w:type="paragraph" w:styleId="Textkrper-Einzug3">
    <w:name w:val="Body Text Indent 3"/>
    <w:basedOn w:val="Standard"/>
    <w:link w:val="Textkrper-Einzug3Zchn"/>
    <w:uiPriority w:val="99"/>
    <w:semiHidden/>
    <w:unhideWhenUsed/>
    <w:rsid w:val="001D4362"/>
    <w:pPr>
      <w:spacing w:after="120"/>
      <w:ind w:left="360"/>
    </w:pPr>
    <w:rPr>
      <w:szCs w:val="16"/>
    </w:rPr>
  </w:style>
  <w:style w:type="character" w:customStyle="1" w:styleId="Textkrper-Einzug3Zchn">
    <w:name w:val="Textkörper-Einzug 3 Zchn"/>
    <w:basedOn w:val="Absatz-Standardschriftart"/>
    <w:link w:val="Textkrper-Einzug3"/>
    <w:uiPriority w:val="99"/>
    <w:semiHidden/>
    <w:rsid w:val="001D4362"/>
    <w:rPr>
      <w:szCs w:val="16"/>
    </w:rPr>
  </w:style>
  <w:style w:type="character" w:styleId="Kommentarzeichen">
    <w:name w:val="annotation reference"/>
    <w:basedOn w:val="Absatz-Standardschriftart"/>
    <w:uiPriority w:val="99"/>
    <w:semiHidden/>
    <w:unhideWhenUsed/>
    <w:rsid w:val="001D4362"/>
    <w:rPr>
      <w:sz w:val="22"/>
      <w:szCs w:val="16"/>
    </w:rPr>
  </w:style>
  <w:style w:type="paragraph" w:styleId="Kommentartext">
    <w:name w:val="annotation text"/>
    <w:basedOn w:val="Standard"/>
    <w:link w:val="KommentartextZchn"/>
    <w:uiPriority w:val="99"/>
    <w:semiHidden/>
    <w:unhideWhenUsed/>
    <w:rsid w:val="001D4362"/>
    <w:pPr>
      <w:spacing w:line="240" w:lineRule="auto"/>
    </w:pPr>
    <w:rPr>
      <w:szCs w:val="20"/>
    </w:rPr>
  </w:style>
  <w:style w:type="character" w:customStyle="1" w:styleId="KommentartextZchn">
    <w:name w:val="Kommentartext Zchn"/>
    <w:basedOn w:val="Absatz-Standardschriftart"/>
    <w:link w:val="Kommentartext"/>
    <w:uiPriority w:val="99"/>
    <w:semiHidden/>
    <w:rsid w:val="001D4362"/>
    <w:rPr>
      <w:szCs w:val="20"/>
    </w:rPr>
  </w:style>
  <w:style w:type="paragraph" w:styleId="Kommentarthema">
    <w:name w:val="annotation subject"/>
    <w:basedOn w:val="Kommentartext"/>
    <w:next w:val="Kommentartext"/>
    <w:link w:val="KommentarthemaZchn"/>
    <w:uiPriority w:val="99"/>
    <w:semiHidden/>
    <w:unhideWhenUsed/>
    <w:rsid w:val="001D4362"/>
    <w:rPr>
      <w:b/>
      <w:bCs/>
    </w:rPr>
  </w:style>
  <w:style w:type="character" w:customStyle="1" w:styleId="KommentarthemaZchn">
    <w:name w:val="Kommentarthema Zchn"/>
    <w:basedOn w:val="KommentartextZchn"/>
    <w:link w:val="Kommentarthema"/>
    <w:uiPriority w:val="99"/>
    <w:semiHidden/>
    <w:rsid w:val="001D4362"/>
    <w:rPr>
      <w:b/>
      <w:bCs/>
      <w:szCs w:val="20"/>
    </w:rPr>
  </w:style>
  <w:style w:type="paragraph" w:styleId="Dokumentstruktur">
    <w:name w:val="Document Map"/>
    <w:basedOn w:val="Standard"/>
    <w:link w:val="DokumentstrukturZchn"/>
    <w:uiPriority w:val="99"/>
    <w:semiHidden/>
    <w:unhideWhenUsed/>
    <w:rsid w:val="001D4362"/>
    <w:pPr>
      <w:spacing w:after="0" w:line="240" w:lineRule="auto"/>
    </w:pPr>
    <w:rPr>
      <w:rFonts w:ascii="Segoe UI" w:hAnsi="Segoe UI" w:cs="Segoe UI"/>
      <w:szCs w:val="16"/>
    </w:rPr>
  </w:style>
  <w:style w:type="character" w:customStyle="1" w:styleId="DokumentstrukturZchn">
    <w:name w:val="Dokumentstruktur Zchn"/>
    <w:basedOn w:val="Absatz-Standardschriftart"/>
    <w:link w:val="Dokumentstruktur"/>
    <w:uiPriority w:val="99"/>
    <w:semiHidden/>
    <w:rsid w:val="001D4362"/>
    <w:rPr>
      <w:rFonts w:ascii="Segoe UI" w:hAnsi="Segoe UI" w:cs="Segoe UI"/>
      <w:szCs w:val="16"/>
    </w:rPr>
  </w:style>
  <w:style w:type="paragraph" w:styleId="Endnotentext">
    <w:name w:val="endnote text"/>
    <w:basedOn w:val="Standard"/>
    <w:link w:val="EndnotentextZchn"/>
    <w:uiPriority w:val="99"/>
    <w:semiHidden/>
    <w:unhideWhenUsed/>
    <w:rsid w:val="001D4362"/>
    <w:pPr>
      <w:spacing w:after="0" w:line="240" w:lineRule="auto"/>
    </w:pPr>
    <w:rPr>
      <w:szCs w:val="20"/>
    </w:rPr>
  </w:style>
  <w:style w:type="character" w:customStyle="1" w:styleId="EndnotentextZchn">
    <w:name w:val="Endnotentext Zchn"/>
    <w:basedOn w:val="Absatz-Standardschriftart"/>
    <w:link w:val="Endnotentext"/>
    <w:uiPriority w:val="99"/>
    <w:semiHidden/>
    <w:rsid w:val="001D4362"/>
    <w:rPr>
      <w:szCs w:val="20"/>
    </w:rPr>
  </w:style>
  <w:style w:type="paragraph" w:styleId="Umschlagabsenderadresse">
    <w:name w:val="envelope return"/>
    <w:basedOn w:val="Standard"/>
    <w:uiPriority w:val="99"/>
    <w:semiHidden/>
    <w:unhideWhenUsed/>
    <w:rsid w:val="001D4362"/>
    <w:pPr>
      <w:spacing w:after="0" w:line="240" w:lineRule="auto"/>
    </w:pPr>
    <w:rPr>
      <w:rFonts w:asciiTheme="majorHAnsi" w:eastAsiaTheme="majorEastAsia" w:hAnsiTheme="majorHAnsi" w:cstheme="majorBidi"/>
      <w:szCs w:val="20"/>
    </w:rPr>
  </w:style>
  <w:style w:type="paragraph" w:styleId="Funotentext">
    <w:name w:val="footnote text"/>
    <w:basedOn w:val="Standard"/>
    <w:link w:val="FunotentextZchn"/>
    <w:uiPriority w:val="99"/>
    <w:semiHidden/>
    <w:unhideWhenUsed/>
    <w:rsid w:val="001D4362"/>
    <w:pPr>
      <w:spacing w:after="0" w:line="240" w:lineRule="auto"/>
    </w:pPr>
    <w:rPr>
      <w:szCs w:val="20"/>
    </w:rPr>
  </w:style>
  <w:style w:type="character" w:customStyle="1" w:styleId="FunotentextZchn">
    <w:name w:val="Fußnotentext Zchn"/>
    <w:basedOn w:val="Absatz-Standardschriftart"/>
    <w:link w:val="Funotentext"/>
    <w:uiPriority w:val="99"/>
    <w:semiHidden/>
    <w:rsid w:val="001D4362"/>
    <w:rPr>
      <w:szCs w:val="20"/>
    </w:rPr>
  </w:style>
  <w:style w:type="character" w:styleId="HTMLCode">
    <w:name w:val="HTML Code"/>
    <w:basedOn w:val="Absatz-Standardschriftart"/>
    <w:uiPriority w:val="99"/>
    <w:semiHidden/>
    <w:unhideWhenUsed/>
    <w:rsid w:val="001D4362"/>
    <w:rPr>
      <w:rFonts w:ascii="Consolas" w:hAnsi="Consolas"/>
      <w:sz w:val="22"/>
      <w:szCs w:val="20"/>
    </w:rPr>
  </w:style>
  <w:style w:type="character" w:styleId="HTMLTastatur">
    <w:name w:val="HTML Keyboard"/>
    <w:basedOn w:val="Absatz-Standardschriftart"/>
    <w:uiPriority w:val="99"/>
    <w:semiHidden/>
    <w:unhideWhenUsed/>
    <w:rsid w:val="001D4362"/>
    <w:rPr>
      <w:rFonts w:ascii="Consolas" w:hAnsi="Consolas"/>
      <w:sz w:val="22"/>
      <w:szCs w:val="20"/>
    </w:rPr>
  </w:style>
  <w:style w:type="paragraph" w:styleId="HTMLVorformatiert">
    <w:name w:val="HTML Preformatted"/>
    <w:basedOn w:val="Standard"/>
    <w:link w:val="HTMLVorformatiertZchn"/>
    <w:uiPriority w:val="99"/>
    <w:semiHidden/>
    <w:unhideWhenUsed/>
    <w:rsid w:val="001D4362"/>
    <w:pPr>
      <w:spacing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1D4362"/>
    <w:rPr>
      <w:rFonts w:ascii="Consolas" w:hAnsi="Consolas"/>
      <w:szCs w:val="20"/>
    </w:rPr>
  </w:style>
  <w:style w:type="character" w:styleId="HTMLSchreibmaschine">
    <w:name w:val="HTML Typewriter"/>
    <w:basedOn w:val="Absatz-Standardschriftart"/>
    <w:uiPriority w:val="99"/>
    <w:semiHidden/>
    <w:unhideWhenUsed/>
    <w:rsid w:val="001D4362"/>
    <w:rPr>
      <w:rFonts w:ascii="Consolas" w:hAnsi="Consolas"/>
      <w:sz w:val="22"/>
      <w:szCs w:val="20"/>
    </w:rPr>
  </w:style>
  <w:style w:type="paragraph" w:styleId="Makrotext">
    <w:name w:val="macro"/>
    <w:link w:val="MakrotextZchn"/>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krotextZchn">
    <w:name w:val="Makrotext Zchn"/>
    <w:basedOn w:val="Absatz-Standardschriftart"/>
    <w:link w:val="Makrotext"/>
    <w:uiPriority w:val="99"/>
    <w:semiHidden/>
    <w:rsid w:val="001D4362"/>
    <w:rPr>
      <w:rFonts w:ascii="Consolas" w:hAnsi="Consolas"/>
      <w:szCs w:val="20"/>
    </w:rPr>
  </w:style>
  <w:style w:type="paragraph" w:styleId="NurText">
    <w:name w:val="Plain Text"/>
    <w:basedOn w:val="Standard"/>
    <w:link w:val="NurTextZchn"/>
    <w:uiPriority w:val="99"/>
    <w:semiHidden/>
    <w:unhideWhenUsed/>
    <w:rsid w:val="001D4362"/>
    <w:pPr>
      <w:spacing w:after="0" w:line="240" w:lineRule="auto"/>
    </w:pPr>
    <w:rPr>
      <w:rFonts w:ascii="Consolas" w:hAnsi="Consolas"/>
      <w:szCs w:val="21"/>
    </w:rPr>
  </w:style>
  <w:style w:type="character" w:customStyle="1" w:styleId="NurTextZchn">
    <w:name w:val="Nur Text Zchn"/>
    <w:basedOn w:val="Absatz-Standardschriftart"/>
    <w:link w:val="NurText"/>
    <w:uiPriority w:val="99"/>
    <w:semiHidden/>
    <w:rsid w:val="001D4362"/>
    <w:rPr>
      <w:rFonts w:ascii="Consolas" w:hAnsi="Consolas"/>
      <w:szCs w:val="21"/>
    </w:rPr>
  </w:style>
  <w:style w:type="paragraph" w:styleId="Blocktext">
    <w:name w:val="Block Text"/>
    <w:basedOn w:val="Standard"/>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BesuchterLink">
    <w:name w:val="FollowedHyperlink"/>
    <w:basedOn w:val="Absatz-Standardschriftart"/>
    <w:uiPriority w:val="99"/>
    <w:semiHidden/>
    <w:unhideWhenUsed/>
    <w:rsid w:val="007833A7"/>
    <w:rPr>
      <w:color w:val="783F04" w:themeColor="accent1" w:themeShade="80"/>
      <w:u w:val="single"/>
    </w:rPr>
  </w:style>
  <w:style w:type="character" w:styleId="Hyperlink">
    <w:name w:val="Hyperlink"/>
    <w:basedOn w:val="Absatz-Standardschriftart"/>
    <w:uiPriority w:val="99"/>
    <w:semiHidden/>
    <w:unhideWhenUsed/>
    <w:rsid w:val="007833A7"/>
    <w:rPr>
      <w:color w:val="3A6331" w:themeColor="accent4" w:themeShade="BF"/>
      <w:u w:val="single"/>
    </w:rPr>
  </w:style>
  <w:style w:type="character" w:styleId="Platzhaltertext">
    <w:name w:val="Placeholder Text"/>
    <w:basedOn w:val="Absatz-Standardschriftart"/>
    <w:uiPriority w:val="99"/>
    <w:semiHidden/>
    <w:rsid w:val="007833A7"/>
    <w:rPr>
      <w:color w:val="595959" w:themeColor="text1" w:themeTint="A6"/>
    </w:rPr>
  </w:style>
  <w:style w:type="character" w:styleId="IntensiveHervorhebung">
    <w:name w:val="Intense Emphasis"/>
    <w:basedOn w:val="Absatz-Standardschriftart"/>
    <w:uiPriority w:val="21"/>
    <w:semiHidden/>
    <w:unhideWhenUsed/>
    <w:qFormat/>
    <w:rsid w:val="00FD262C"/>
    <w:rPr>
      <w:i/>
      <w:iCs/>
      <w:color w:val="B35E06" w:themeColor="accent1" w:themeShade="BF"/>
    </w:rPr>
  </w:style>
  <w:style w:type="paragraph" w:styleId="IntensivesZitat">
    <w:name w:val="Intense Quote"/>
    <w:basedOn w:val="Standard"/>
    <w:next w:val="Standard"/>
    <w:link w:val="IntensivesZitatZchn"/>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ivesZitatZchn">
    <w:name w:val="Intensives Zitat Zchn"/>
    <w:basedOn w:val="Absatz-Standardschriftart"/>
    <w:link w:val="IntensivesZitat"/>
    <w:uiPriority w:val="30"/>
    <w:semiHidden/>
    <w:rsid w:val="00FD262C"/>
    <w:rPr>
      <w:i/>
      <w:iCs/>
      <w:color w:val="B35E06" w:themeColor="accent1" w:themeShade="BF"/>
    </w:rPr>
  </w:style>
  <w:style w:type="character" w:styleId="IntensiverVerweis">
    <w:name w:val="Intense Reference"/>
    <w:basedOn w:val="Absatz-Standardschriftart"/>
    <w:uiPriority w:val="32"/>
    <w:semiHidden/>
    <w:unhideWhenUsed/>
    <w:qFormat/>
    <w:rsid w:val="00FD262C"/>
    <w:rPr>
      <w:b/>
      <w:bCs/>
      <w:caps w:val="0"/>
      <w:smallCaps/>
      <w:color w:val="B35E0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337778">
      <w:bodyDiv w:val="1"/>
      <w:marLeft w:val="0"/>
      <w:marRight w:val="0"/>
      <w:marTop w:val="0"/>
      <w:marBottom w:val="0"/>
      <w:divBdr>
        <w:top w:val="none" w:sz="0" w:space="0" w:color="auto"/>
        <w:left w:val="none" w:sz="0" w:space="0" w:color="auto"/>
        <w:bottom w:val="none" w:sz="0" w:space="0" w:color="auto"/>
        <w:right w:val="none" w:sz="0" w:space="0" w:color="auto"/>
      </w:divBdr>
    </w:div>
    <w:div w:id="164627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elixgoell/Library/Containers/com.microsoft.Word/Data/Library/Application%20Support/Microsoft/Office/16.0/DTS/Search/%7bE117E2E2-BDBC-224E-B26E-90EF32BC17DF%7dtf03457715_win32.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{E117E2E2-BDBC-224E-B26E-90EF32BC17DF}tf03457715_win32.dotx</Template>
  <TotalTime>0</TotalTime>
  <Pages>2</Pages>
  <Words>677</Words>
  <Characters>4270</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Göll, Felix</cp:lastModifiedBy>
  <cp:revision>323</cp:revision>
  <dcterms:created xsi:type="dcterms:W3CDTF">2022-04-17T20:54:00Z</dcterms:created>
  <dcterms:modified xsi:type="dcterms:W3CDTF">2022-04-18T17:19:00Z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