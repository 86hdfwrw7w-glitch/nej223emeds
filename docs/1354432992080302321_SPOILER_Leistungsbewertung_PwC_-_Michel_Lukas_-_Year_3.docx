
<file path=[Content_Types].xml><?xml version="1.0" encoding="utf-8"?>
<Types xmlns="http://schemas.openxmlformats.org/package/2006/content-types">
  <Default Extension="bin" ContentType="image/tif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70853" w14:textId="319B7255" w:rsidR="009663D7" w:rsidRDefault="00783E09" w:rsidP="00783E09">
      <w:pPr>
        <w:jc w:val="center"/>
        <w:rPr>
          <w:b/>
          <w:bCs/>
          <w:sz w:val="40"/>
          <w:szCs w:val="36"/>
        </w:rPr>
      </w:pPr>
      <w:r w:rsidRPr="00783E09">
        <w:rPr>
          <w:b/>
          <w:bCs/>
          <w:sz w:val="40"/>
          <w:szCs w:val="36"/>
        </w:rPr>
        <w:t>Feedback für Auszubildende &amp; Studierende</w:t>
      </w:r>
    </w:p>
    <w:p w14:paraId="337E05AA" w14:textId="50F6493F" w:rsidR="00783E09" w:rsidRDefault="00783E09" w:rsidP="00783E09">
      <w:pPr>
        <w:rPr>
          <w:sz w:val="24"/>
          <w:szCs w:val="22"/>
        </w:rPr>
      </w:pPr>
    </w:p>
    <w:tbl>
      <w:tblPr>
        <w:tblStyle w:val="TableGrid"/>
        <w:tblW w:w="9445" w:type="dxa"/>
        <w:tblBorders>
          <w:insideH w:val="none" w:sz="0" w:space="0" w:color="auto"/>
          <w:insideV w:val="none" w:sz="0" w:space="0" w:color="auto"/>
        </w:tblBorders>
        <w:tblLook w:val="04A0" w:firstRow="1" w:lastRow="0" w:firstColumn="1" w:lastColumn="0" w:noHBand="0" w:noVBand="1"/>
      </w:tblPr>
      <w:tblGrid>
        <w:gridCol w:w="2830"/>
        <w:gridCol w:w="1985"/>
        <w:gridCol w:w="2268"/>
        <w:gridCol w:w="359"/>
        <w:gridCol w:w="1767"/>
        <w:gridCol w:w="236"/>
      </w:tblGrid>
      <w:tr w:rsidR="00783E09" w14:paraId="27861058" w14:textId="27F9EE8B" w:rsidTr="00783E09">
        <w:tc>
          <w:tcPr>
            <w:tcW w:w="7442" w:type="dxa"/>
            <w:gridSpan w:val="4"/>
            <w:tcBorders>
              <w:top w:val="single" w:sz="4" w:space="0" w:color="auto"/>
              <w:bottom w:val="single" w:sz="4" w:space="0" w:color="auto"/>
            </w:tcBorders>
            <w:shd w:val="clear" w:color="auto" w:fill="BFBFBF" w:themeFill="background1" w:themeFillShade="BF"/>
            <w:vAlign w:val="center"/>
          </w:tcPr>
          <w:p w14:paraId="771CD0E0" w14:textId="3954D66D" w:rsidR="00783E09" w:rsidRPr="00783E09" w:rsidRDefault="00783E09" w:rsidP="00783E09">
            <w:pPr>
              <w:rPr>
                <w:b/>
                <w:bCs/>
                <w:sz w:val="24"/>
                <w:szCs w:val="22"/>
              </w:rPr>
            </w:pPr>
            <w:r w:rsidRPr="00783E09">
              <w:rPr>
                <w:b/>
                <w:bCs/>
                <w:sz w:val="24"/>
                <w:szCs w:val="22"/>
              </w:rPr>
              <w:t>Allgemeine Angaben</w:t>
            </w:r>
          </w:p>
        </w:tc>
        <w:tc>
          <w:tcPr>
            <w:tcW w:w="2003" w:type="dxa"/>
            <w:gridSpan w:val="2"/>
            <w:tcBorders>
              <w:top w:val="single" w:sz="4" w:space="0" w:color="auto"/>
              <w:bottom w:val="single" w:sz="4" w:space="0" w:color="auto"/>
            </w:tcBorders>
            <w:shd w:val="clear" w:color="auto" w:fill="BFBFBF" w:themeFill="background1" w:themeFillShade="BF"/>
          </w:tcPr>
          <w:p w14:paraId="3A41005F" w14:textId="77777777" w:rsidR="00783E09" w:rsidRPr="00783E09" w:rsidRDefault="00783E09" w:rsidP="00783E09">
            <w:pPr>
              <w:rPr>
                <w:b/>
                <w:bCs/>
                <w:sz w:val="24"/>
                <w:szCs w:val="22"/>
              </w:rPr>
            </w:pPr>
          </w:p>
        </w:tc>
      </w:tr>
      <w:tr w:rsidR="00783E09" w14:paraId="568A760F" w14:textId="6AB806FD" w:rsidTr="00783E09">
        <w:tc>
          <w:tcPr>
            <w:tcW w:w="2830" w:type="dxa"/>
            <w:tcBorders>
              <w:top w:val="single" w:sz="4" w:space="0" w:color="auto"/>
            </w:tcBorders>
            <w:vAlign w:val="center"/>
          </w:tcPr>
          <w:p w14:paraId="5D2DDA42" w14:textId="4EAD0A88" w:rsidR="00783E09" w:rsidRPr="00783E09" w:rsidRDefault="00783E09" w:rsidP="00783E09">
            <w:pPr>
              <w:rPr>
                <w:sz w:val="18"/>
                <w:szCs w:val="16"/>
              </w:rPr>
            </w:pPr>
            <w:r>
              <w:rPr>
                <w:sz w:val="18"/>
                <w:szCs w:val="16"/>
              </w:rPr>
              <w:br/>
            </w:r>
            <w:r w:rsidRPr="00783E09">
              <w:rPr>
                <w:sz w:val="18"/>
                <w:szCs w:val="16"/>
              </w:rPr>
              <w:t xml:space="preserve">Name des </w:t>
            </w:r>
            <w:r w:rsidRPr="00783E09">
              <w:rPr>
                <w:sz w:val="18"/>
                <w:szCs w:val="16"/>
              </w:rPr>
              <w:br/>
              <w:t>Auszubildenden/Studierenden:</w:t>
            </w:r>
          </w:p>
        </w:tc>
        <w:tc>
          <w:tcPr>
            <w:tcW w:w="1985" w:type="dxa"/>
            <w:tcBorders>
              <w:top w:val="single" w:sz="4" w:space="0" w:color="auto"/>
              <w:bottom w:val="single" w:sz="4" w:space="0" w:color="auto"/>
            </w:tcBorders>
            <w:vAlign w:val="center"/>
          </w:tcPr>
          <w:p w14:paraId="0F44E998" w14:textId="77777777" w:rsidR="00783E09" w:rsidRDefault="00783E09" w:rsidP="00783E09">
            <w:pPr>
              <w:rPr>
                <w:sz w:val="18"/>
                <w:szCs w:val="16"/>
              </w:rPr>
            </w:pPr>
          </w:p>
          <w:p w14:paraId="7234FF94" w14:textId="77777777" w:rsidR="00005960" w:rsidRDefault="00005960" w:rsidP="00783E09">
            <w:pPr>
              <w:rPr>
                <w:sz w:val="18"/>
                <w:szCs w:val="16"/>
              </w:rPr>
            </w:pPr>
          </w:p>
          <w:p w14:paraId="431AEB18" w14:textId="4CEC3CC0" w:rsidR="00005960" w:rsidRPr="00783E09" w:rsidRDefault="00005960" w:rsidP="00783E09">
            <w:pPr>
              <w:rPr>
                <w:sz w:val="18"/>
                <w:szCs w:val="16"/>
              </w:rPr>
            </w:pPr>
            <w:r>
              <w:rPr>
                <w:sz w:val="18"/>
                <w:szCs w:val="16"/>
              </w:rPr>
              <w:t>Lukas Michel</w:t>
            </w:r>
          </w:p>
        </w:tc>
        <w:tc>
          <w:tcPr>
            <w:tcW w:w="2268" w:type="dxa"/>
            <w:tcBorders>
              <w:top w:val="single" w:sz="4" w:space="0" w:color="auto"/>
            </w:tcBorders>
            <w:vAlign w:val="center"/>
          </w:tcPr>
          <w:p w14:paraId="7AB9DEBE" w14:textId="3ACF6C89" w:rsidR="00783E09" w:rsidRPr="00783E09" w:rsidRDefault="00783E09" w:rsidP="00783E09">
            <w:pPr>
              <w:rPr>
                <w:sz w:val="18"/>
                <w:szCs w:val="16"/>
              </w:rPr>
            </w:pPr>
            <w:r w:rsidRPr="00783E09">
              <w:rPr>
                <w:sz w:val="18"/>
                <w:szCs w:val="16"/>
              </w:rPr>
              <w:t>Einsatzabteilung:</w:t>
            </w:r>
          </w:p>
        </w:tc>
        <w:tc>
          <w:tcPr>
            <w:tcW w:w="2126" w:type="dxa"/>
            <w:gridSpan w:val="2"/>
            <w:tcBorders>
              <w:top w:val="nil"/>
              <w:bottom w:val="single" w:sz="4" w:space="0" w:color="auto"/>
              <w:right w:val="nil"/>
            </w:tcBorders>
            <w:vAlign w:val="center"/>
          </w:tcPr>
          <w:p w14:paraId="717ECC57" w14:textId="77777777" w:rsidR="00783E09" w:rsidRDefault="00783E09" w:rsidP="00783E09">
            <w:pPr>
              <w:rPr>
                <w:sz w:val="18"/>
                <w:szCs w:val="16"/>
              </w:rPr>
            </w:pPr>
          </w:p>
          <w:p w14:paraId="47A315DC" w14:textId="419F4375" w:rsidR="00005960" w:rsidRPr="00783E09" w:rsidRDefault="00005960" w:rsidP="00783E09">
            <w:pPr>
              <w:rPr>
                <w:sz w:val="18"/>
                <w:szCs w:val="16"/>
              </w:rPr>
            </w:pPr>
            <w:r>
              <w:rPr>
                <w:sz w:val="18"/>
                <w:szCs w:val="16"/>
              </w:rPr>
              <w:t>Audit - Assurance</w:t>
            </w:r>
          </w:p>
        </w:tc>
        <w:tc>
          <w:tcPr>
            <w:tcW w:w="236" w:type="dxa"/>
            <w:tcBorders>
              <w:top w:val="single" w:sz="4" w:space="0" w:color="auto"/>
              <w:left w:val="nil"/>
              <w:bottom w:val="nil"/>
              <w:right w:val="single" w:sz="4" w:space="0" w:color="auto"/>
            </w:tcBorders>
          </w:tcPr>
          <w:p w14:paraId="30F106E1" w14:textId="77777777" w:rsidR="00783E09" w:rsidRPr="00783E09" w:rsidRDefault="00783E09" w:rsidP="00783E09">
            <w:pPr>
              <w:rPr>
                <w:sz w:val="18"/>
                <w:szCs w:val="16"/>
              </w:rPr>
            </w:pPr>
          </w:p>
        </w:tc>
      </w:tr>
      <w:tr w:rsidR="00783E09" w14:paraId="1CECE77E" w14:textId="29A1BFF4" w:rsidTr="00783E09">
        <w:tc>
          <w:tcPr>
            <w:tcW w:w="2830" w:type="dxa"/>
            <w:vAlign w:val="center"/>
          </w:tcPr>
          <w:p w14:paraId="18DFEED3" w14:textId="04CAACE0" w:rsidR="00783E09" w:rsidRPr="00783E09" w:rsidRDefault="00783E09" w:rsidP="00783E09">
            <w:pPr>
              <w:rPr>
                <w:sz w:val="18"/>
                <w:szCs w:val="16"/>
              </w:rPr>
            </w:pPr>
            <w:r w:rsidRPr="00783E09">
              <w:rPr>
                <w:sz w:val="18"/>
                <w:szCs w:val="16"/>
              </w:rPr>
              <w:t>Ausbildungsberuf/Studiengang:</w:t>
            </w:r>
          </w:p>
        </w:tc>
        <w:tc>
          <w:tcPr>
            <w:tcW w:w="1985" w:type="dxa"/>
            <w:tcBorders>
              <w:top w:val="nil"/>
              <w:bottom w:val="single" w:sz="4" w:space="0" w:color="auto"/>
            </w:tcBorders>
            <w:vAlign w:val="center"/>
          </w:tcPr>
          <w:p w14:paraId="61D9D22B" w14:textId="59EA168F" w:rsidR="00783E09" w:rsidRPr="00783E09" w:rsidRDefault="00005960" w:rsidP="00783E09">
            <w:pPr>
              <w:rPr>
                <w:sz w:val="18"/>
                <w:szCs w:val="16"/>
              </w:rPr>
            </w:pPr>
            <w:r>
              <w:rPr>
                <w:sz w:val="18"/>
                <w:szCs w:val="16"/>
              </w:rPr>
              <w:t>RSW-WP</w:t>
            </w:r>
          </w:p>
        </w:tc>
        <w:tc>
          <w:tcPr>
            <w:tcW w:w="2268" w:type="dxa"/>
            <w:vAlign w:val="center"/>
          </w:tcPr>
          <w:p w14:paraId="7C609A54" w14:textId="70D069EF" w:rsidR="00783E09" w:rsidRPr="00783E09" w:rsidRDefault="00783E09" w:rsidP="00783E09">
            <w:pPr>
              <w:rPr>
                <w:sz w:val="18"/>
                <w:szCs w:val="16"/>
              </w:rPr>
            </w:pPr>
            <w:r w:rsidRPr="00783E09">
              <w:rPr>
                <w:sz w:val="18"/>
                <w:szCs w:val="16"/>
              </w:rPr>
              <w:t>Beurteilungszeitraum:</w:t>
            </w:r>
          </w:p>
        </w:tc>
        <w:tc>
          <w:tcPr>
            <w:tcW w:w="2126" w:type="dxa"/>
            <w:gridSpan w:val="2"/>
            <w:tcBorders>
              <w:top w:val="single" w:sz="4" w:space="0" w:color="auto"/>
              <w:bottom w:val="single" w:sz="4" w:space="0" w:color="auto"/>
              <w:right w:val="nil"/>
            </w:tcBorders>
            <w:vAlign w:val="center"/>
          </w:tcPr>
          <w:p w14:paraId="210D7923" w14:textId="762E70E7" w:rsidR="00783E09" w:rsidRPr="00783E09" w:rsidRDefault="00005960" w:rsidP="00783E09">
            <w:pPr>
              <w:rPr>
                <w:sz w:val="18"/>
                <w:szCs w:val="16"/>
              </w:rPr>
            </w:pPr>
            <w:r>
              <w:rPr>
                <w:sz w:val="18"/>
                <w:szCs w:val="16"/>
              </w:rPr>
              <w:t>01.01.-3</w:t>
            </w:r>
            <w:r w:rsidR="00F514DD">
              <w:rPr>
                <w:sz w:val="18"/>
                <w:szCs w:val="16"/>
              </w:rPr>
              <w:t>1.03</w:t>
            </w:r>
            <w:r>
              <w:rPr>
                <w:sz w:val="18"/>
                <w:szCs w:val="16"/>
              </w:rPr>
              <w:t>.2025</w:t>
            </w:r>
          </w:p>
        </w:tc>
        <w:tc>
          <w:tcPr>
            <w:tcW w:w="236" w:type="dxa"/>
            <w:tcBorders>
              <w:top w:val="nil"/>
              <w:left w:val="nil"/>
              <w:bottom w:val="nil"/>
              <w:right w:val="single" w:sz="4" w:space="0" w:color="auto"/>
            </w:tcBorders>
          </w:tcPr>
          <w:p w14:paraId="3D4DC1CB" w14:textId="77777777" w:rsidR="00783E09" w:rsidRPr="00783E09" w:rsidRDefault="00783E09" w:rsidP="00783E09">
            <w:pPr>
              <w:rPr>
                <w:sz w:val="18"/>
                <w:szCs w:val="16"/>
              </w:rPr>
            </w:pPr>
          </w:p>
        </w:tc>
      </w:tr>
      <w:tr w:rsidR="00783E09" w14:paraId="545D04FE" w14:textId="6B104D87" w:rsidTr="00783E09">
        <w:tc>
          <w:tcPr>
            <w:tcW w:w="2830" w:type="dxa"/>
            <w:vAlign w:val="center"/>
          </w:tcPr>
          <w:p w14:paraId="477993F5" w14:textId="5774B125" w:rsidR="00783E09" w:rsidRPr="00783E09" w:rsidRDefault="00783E09" w:rsidP="00783E09">
            <w:pPr>
              <w:rPr>
                <w:sz w:val="18"/>
                <w:szCs w:val="16"/>
              </w:rPr>
            </w:pPr>
            <w:r w:rsidRPr="00783E09">
              <w:rPr>
                <w:sz w:val="18"/>
                <w:szCs w:val="16"/>
              </w:rPr>
              <w:t>Ausbildungs-/Studienjahr:</w:t>
            </w:r>
          </w:p>
        </w:tc>
        <w:tc>
          <w:tcPr>
            <w:tcW w:w="1985" w:type="dxa"/>
            <w:tcBorders>
              <w:top w:val="single" w:sz="4" w:space="0" w:color="auto"/>
              <w:bottom w:val="single" w:sz="4" w:space="0" w:color="auto"/>
            </w:tcBorders>
            <w:vAlign w:val="center"/>
          </w:tcPr>
          <w:p w14:paraId="1E2DE6E9" w14:textId="4B1CDE35" w:rsidR="00783E09" w:rsidRPr="00783E09" w:rsidRDefault="00005960" w:rsidP="00783E09">
            <w:pPr>
              <w:rPr>
                <w:sz w:val="18"/>
                <w:szCs w:val="16"/>
              </w:rPr>
            </w:pPr>
            <w:r>
              <w:rPr>
                <w:sz w:val="18"/>
                <w:szCs w:val="16"/>
              </w:rPr>
              <w:t>2022</w:t>
            </w:r>
          </w:p>
        </w:tc>
        <w:tc>
          <w:tcPr>
            <w:tcW w:w="2268" w:type="dxa"/>
            <w:vAlign w:val="center"/>
          </w:tcPr>
          <w:p w14:paraId="6200485E" w14:textId="0C39F7C0" w:rsidR="00783E09" w:rsidRPr="00783E09" w:rsidRDefault="00783E09" w:rsidP="00783E09">
            <w:pPr>
              <w:rPr>
                <w:sz w:val="18"/>
                <w:szCs w:val="16"/>
              </w:rPr>
            </w:pPr>
            <w:r w:rsidRPr="00783E09">
              <w:rPr>
                <w:sz w:val="18"/>
                <w:szCs w:val="16"/>
              </w:rPr>
              <w:t>Beurteiler(in):</w:t>
            </w:r>
          </w:p>
        </w:tc>
        <w:tc>
          <w:tcPr>
            <w:tcW w:w="2126" w:type="dxa"/>
            <w:gridSpan w:val="2"/>
            <w:tcBorders>
              <w:top w:val="single" w:sz="4" w:space="0" w:color="auto"/>
              <w:bottom w:val="single" w:sz="4" w:space="0" w:color="auto"/>
              <w:right w:val="nil"/>
            </w:tcBorders>
            <w:vAlign w:val="center"/>
          </w:tcPr>
          <w:p w14:paraId="3FE5222E" w14:textId="0AE0DBCB" w:rsidR="00783E09" w:rsidRPr="00783E09" w:rsidRDefault="00D55DD6" w:rsidP="00783E09">
            <w:pPr>
              <w:rPr>
                <w:sz w:val="18"/>
                <w:szCs w:val="16"/>
              </w:rPr>
            </w:pPr>
            <w:r>
              <w:rPr>
                <w:sz w:val="18"/>
                <w:szCs w:val="16"/>
              </w:rPr>
              <w:t>Samar Sadek</w:t>
            </w:r>
          </w:p>
        </w:tc>
        <w:tc>
          <w:tcPr>
            <w:tcW w:w="236" w:type="dxa"/>
            <w:tcBorders>
              <w:top w:val="nil"/>
              <w:left w:val="nil"/>
              <w:bottom w:val="nil"/>
              <w:right w:val="single" w:sz="4" w:space="0" w:color="auto"/>
            </w:tcBorders>
          </w:tcPr>
          <w:p w14:paraId="6B7B2A81" w14:textId="77777777" w:rsidR="00783E09" w:rsidRPr="00783E09" w:rsidRDefault="00783E09" w:rsidP="00783E09">
            <w:pPr>
              <w:rPr>
                <w:sz w:val="18"/>
                <w:szCs w:val="16"/>
              </w:rPr>
            </w:pPr>
          </w:p>
        </w:tc>
      </w:tr>
      <w:tr w:rsidR="00783E09" w14:paraId="446454B8" w14:textId="6F1A7771" w:rsidTr="00783E09">
        <w:trPr>
          <w:trHeight w:val="70"/>
        </w:trPr>
        <w:tc>
          <w:tcPr>
            <w:tcW w:w="2830" w:type="dxa"/>
            <w:vAlign w:val="center"/>
          </w:tcPr>
          <w:p w14:paraId="6BB72835" w14:textId="77777777" w:rsidR="00783E09" w:rsidRPr="00783E09" w:rsidRDefault="00783E09" w:rsidP="00783E09">
            <w:pPr>
              <w:rPr>
                <w:sz w:val="2"/>
                <w:szCs w:val="2"/>
              </w:rPr>
            </w:pPr>
          </w:p>
        </w:tc>
        <w:tc>
          <w:tcPr>
            <w:tcW w:w="1985" w:type="dxa"/>
            <w:tcBorders>
              <w:top w:val="single" w:sz="4" w:space="0" w:color="auto"/>
            </w:tcBorders>
            <w:vAlign w:val="center"/>
          </w:tcPr>
          <w:p w14:paraId="6C8E709D" w14:textId="77777777" w:rsidR="00783E09" w:rsidRPr="00783E09" w:rsidRDefault="00783E09" w:rsidP="00783E09">
            <w:pPr>
              <w:rPr>
                <w:sz w:val="18"/>
                <w:szCs w:val="16"/>
              </w:rPr>
            </w:pPr>
          </w:p>
        </w:tc>
        <w:tc>
          <w:tcPr>
            <w:tcW w:w="2268" w:type="dxa"/>
            <w:vAlign w:val="center"/>
          </w:tcPr>
          <w:p w14:paraId="2F831E83" w14:textId="77777777" w:rsidR="00783E09" w:rsidRPr="00783E09" w:rsidRDefault="00783E09" w:rsidP="00783E09">
            <w:pPr>
              <w:rPr>
                <w:sz w:val="18"/>
                <w:szCs w:val="16"/>
              </w:rPr>
            </w:pPr>
          </w:p>
        </w:tc>
        <w:tc>
          <w:tcPr>
            <w:tcW w:w="2126" w:type="dxa"/>
            <w:gridSpan w:val="2"/>
            <w:tcBorders>
              <w:top w:val="single" w:sz="4" w:space="0" w:color="auto"/>
              <w:bottom w:val="single" w:sz="4" w:space="0" w:color="auto"/>
            </w:tcBorders>
            <w:vAlign w:val="center"/>
          </w:tcPr>
          <w:p w14:paraId="54365B95" w14:textId="77777777" w:rsidR="00783E09" w:rsidRPr="00783E09" w:rsidRDefault="00783E09" w:rsidP="00783E09">
            <w:pPr>
              <w:rPr>
                <w:sz w:val="18"/>
                <w:szCs w:val="16"/>
              </w:rPr>
            </w:pPr>
          </w:p>
        </w:tc>
        <w:tc>
          <w:tcPr>
            <w:tcW w:w="236" w:type="dxa"/>
            <w:tcBorders>
              <w:top w:val="nil"/>
              <w:bottom w:val="single" w:sz="4" w:space="0" w:color="auto"/>
              <w:right w:val="single" w:sz="4" w:space="0" w:color="auto"/>
            </w:tcBorders>
          </w:tcPr>
          <w:p w14:paraId="65652F7F" w14:textId="77777777" w:rsidR="00783E09" w:rsidRPr="00783E09" w:rsidRDefault="00783E09" w:rsidP="00783E09">
            <w:pPr>
              <w:rPr>
                <w:sz w:val="18"/>
                <w:szCs w:val="16"/>
              </w:rPr>
            </w:pPr>
          </w:p>
        </w:tc>
      </w:tr>
    </w:tbl>
    <w:p w14:paraId="1364CED4" w14:textId="6C52E926" w:rsidR="00783E09" w:rsidRDefault="00783E09" w:rsidP="00783E09">
      <w:pPr>
        <w:rPr>
          <w:sz w:val="24"/>
          <w:szCs w:val="22"/>
        </w:rPr>
      </w:pPr>
    </w:p>
    <w:tbl>
      <w:tblPr>
        <w:tblStyle w:val="TableGrid"/>
        <w:tblW w:w="9351" w:type="dxa"/>
        <w:tblLook w:val="04A0" w:firstRow="1" w:lastRow="0" w:firstColumn="1" w:lastColumn="0" w:noHBand="0" w:noVBand="1"/>
      </w:tblPr>
      <w:tblGrid>
        <w:gridCol w:w="9351"/>
      </w:tblGrid>
      <w:tr w:rsidR="00783E09" w14:paraId="2280797C" w14:textId="77777777" w:rsidTr="00184AA8">
        <w:tc>
          <w:tcPr>
            <w:tcW w:w="9351" w:type="dxa"/>
            <w:tcBorders>
              <w:bottom w:val="single" w:sz="4" w:space="0" w:color="auto"/>
            </w:tcBorders>
            <w:shd w:val="clear" w:color="auto" w:fill="BFBFBF" w:themeFill="background1" w:themeFillShade="BF"/>
          </w:tcPr>
          <w:p w14:paraId="6C12A63E" w14:textId="189C6C03" w:rsidR="00783E09" w:rsidRPr="00783E09" w:rsidRDefault="00783E09" w:rsidP="00783E09">
            <w:pPr>
              <w:rPr>
                <w:b/>
                <w:bCs/>
                <w:sz w:val="24"/>
                <w:szCs w:val="22"/>
              </w:rPr>
            </w:pPr>
            <w:r w:rsidRPr="00783E09">
              <w:rPr>
                <w:b/>
                <w:bCs/>
                <w:sz w:val="24"/>
                <w:szCs w:val="22"/>
              </w:rPr>
              <w:t>Wesentliche Aufgabenfelder</w:t>
            </w:r>
          </w:p>
        </w:tc>
      </w:tr>
      <w:tr w:rsidR="00184AA8" w14:paraId="51A70C3F" w14:textId="77777777" w:rsidTr="00874EAD">
        <w:trPr>
          <w:trHeight w:val="610"/>
        </w:trPr>
        <w:tc>
          <w:tcPr>
            <w:tcW w:w="9351" w:type="dxa"/>
            <w:tcBorders>
              <w:top w:val="single" w:sz="4" w:space="0" w:color="auto"/>
              <w:left w:val="single" w:sz="4" w:space="0" w:color="auto"/>
              <w:right w:val="single" w:sz="4" w:space="0" w:color="auto"/>
            </w:tcBorders>
          </w:tcPr>
          <w:p w14:paraId="6226B037" w14:textId="77777777" w:rsidR="00184AA8" w:rsidRDefault="00005960" w:rsidP="00005960">
            <w:pPr>
              <w:pStyle w:val="ListParagraph"/>
              <w:numPr>
                <w:ilvl w:val="0"/>
                <w:numId w:val="39"/>
              </w:numPr>
              <w:rPr>
                <w:sz w:val="24"/>
                <w:szCs w:val="22"/>
              </w:rPr>
            </w:pPr>
            <w:r>
              <w:rPr>
                <w:sz w:val="24"/>
                <w:szCs w:val="22"/>
              </w:rPr>
              <w:t>Unterstützung bei der JAP und KAP großer Kapitalgesellschaften</w:t>
            </w:r>
          </w:p>
          <w:p w14:paraId="4B7AE09F" w14:textId="77777777" w:rsidR="00005960" w:rsidRDefault="00005960" w:rsidP="00005960">
            <w:pPr>
              <w:pStyle w:val="ListParagraph"/>
              <w:numPr>
                <w:ilvl w:val="0"/>
                <w:numId w:val="39"/>
              </w:numPr>
              <w:rPr>
                <w:sz w:val="24"/>
                <w:szCs w:val="22"/>
              </w:rPr>
            </w:pPr>
            <w:r>
              <w:rPr>
                <w:sz w:val="24"/>
                <w:szCs w:val="22"/>
              </w:rPr>
              <w:t>Unterstützung der Prüfungsleitung in organisatorischen und administrativen Aufgaben</w:t>
            </w:r>
          </w:p>
          <w:p w14:paraId="3EB7FAB2" w14:textId="33196445" w:rsidR="00005960" w:rsidRDefault="00005960" w:rsidP="00005960">
            <w:pPr>
              <w:pStyle w:val="ListParagraph"/>
              <w:numPr>
                <w:ilvl w:val="0"/>
                <w:numId w:val="39"/>
              </w:numPr>
              <w:rPr>
                <w:sz w:val="24"/>
                <w:szCs w:val="22"/>
              </w:rPr>
            </w:pPr>
            <w:r>
              <w:rPr>
                <w:sz w:val="24"/>
                <w:szCs w:val="22"/>
              </w:rPr>
              <w:t>Praktikanten-/Mitarbeitereinarbeitung und Erläuterung</w:t>
            </w:r>
          </w:p>
          <w:p w14:paraId="3D850B1B" w14:textId="11A8AE7B" w:rsidR="006D033D" w:rsidRDefault="006D033D" w:rsidP="00005960">
            <w:pPr>
              <w:pStyle w:val="ListParagraph"/>
              <w:numPr>
                <w:ilvl w:val="0"/>
                <w:numId w:val="39"/>
              </w:numPr>
              <w:rPr>
                <w:sz w:val="24"/>
                <w:szCs w:val="22"/>
              </w:rPr>
            </w:pPr>
            <w:r>
              <w:rPr>
                <w:sz w:val="24"/>
                <w:szCs w:val="22"/>
              </w:rPr>
              <w:t>Eigenständige Bearbeitung und Dokumentation von substanziellen sowie analytischen Prüfungshandlungen</w:t>
            </w:r>
          </w:p>
          <w:p w14:paraId="73700848" w14:textId="60459EDD" w:rsidR="003837FA" w:rsidRDefault="003837FA" w:rsidP="00005960">
            <w:pPr>
              <w:pStyle w:val="ListParagraph"/>
              <w:numPr>
                <w:ilvl w:val="0"/>
                <w:numId w:val="39"/>
              </w:numPr>
              <w:rPr>
                <w:sz w:val="24"/>
                <w:szCs w:val="22"/>
              </w:rPr>
            </w:pPr>
            <w:r>
              <w:rPr>
                <w:sz w:val="24"/>
                <w:szCs w:val="22"/>
              </w:rPr>
              <w:t>Analyse und Bewertung großer Kapitalgesellschaften</w:t>
            </w:r>
          </w:p>
          <w:p w14:paraId="6CBEC0B6" w14:textId="77777777" w:rsidR="006D033D" w:rsidRDefault="006D033D" w:rsidP="006D033D">
            <w:pPr>
              <w:pStyle w:val="ListParagraph"/>
              <w:numPr>
                <w:ilvl w:val="0"/>
                <w:numId w:val="39"/>
              </w:numPr>
              <w:rPr>
                <w:sz w:val="24"/>
                <w:szCs w:val="22"/>
              </w:rPr>
            </w:pPr>
            <w:r>
              <w:rPr>
                <w:sz w:val="24"/>
                <w:szCs w:val="22"/>
              </w:rPr>
              <w:t>Bewertung und Analyse von Konzerntochtergesellschaften</w:t>
            </w:r>
          </w:p>
          <w:p w14:paraId="35C13F52" w14:textId="4C65C2F4" w:rsidR="006D033D" w:rsidRPr="006D033D" w:rsidRDefault="006D033D" w:rsidP="006D033D">
            <w:pPr>
              <w:pStyle w:val="ListParagraph"/>
              <w:numPr>
                <w:ilvl w:val="0"/>
                <w:numId w:val="39"/>
              </w:numPr>
              <w:rPr>
                <w:sz w:val="24"/>
                <w:szCs w:val="22"/>
              </w:rPr>
            </w:pPr>
            <w:r>
              <w:rPr>
                <w:sz w:val="24"/>
                <w:szCs w:val="22"/>
              </w:rPr>
              <w:t>Kommunikation und Präsenz mit/beim Mandanten</w:t>
            </w:r>
          </w:p>
        </w:tc>
      </w:tr>
    </w:tbl>
    <w:p w14:paraId="43C7361D" w14:textId="59304175" w:rsidR="00783E09" w:rsidRDefault="00783E09" w:rsidP="00783E09">
      <w:pPr>
        <w:rPr>
          <w:sz w:val="24"/>
          <w:szCs w:val="22"/>
        </w:rPr>
      </w:pPr>
    </w:p>
    <w:tbl>
      <w:tblPr>
        <w:tblStyle w:val="TableGrid"/>
        <w:tblW w:w="0" w:type="auto"/>
        <w:tblLook w:val="04A0" w:firstRow="1" w:lastRow="0" w:firstColumn="1" w:lastColumn="0" w:noHBand="0" w:noVBand="1"/>
      </w:tblPr>
      <w:tblGrid>
        <w:gridCol w:w="988"/>
        <w:gridCol w:w="5279"/>
        <w:gridCol w:w="3134"/>
      </w:tblGrid>
      <w:tr w:rsidR="0054408B" w14:paraId="2441926B" w14:textId="77777777" w:rsidTr="0054408B">
        <w:tc>
          <w:tcPr>
            <w:tcW w:w="9401" w:type="dxa"/>
            <w:gridSpan w:val="3"/>
            <w:shd w:val="clear" w:color="auto" w:fill="BFBFBF" w:themeFill="background1" w:themeFillShade="BF"/>
          </w:tcPr>
          <w:p w14:paraId="6E7BF3B6" w14:textId="473A91BE" w:rsidR="0054408B" w:rsidRPr="0054408B" w:rsidRDefault="0054408B" w:rsidP="00783E09">
            <w:pPr>
              <w:rPr>
                <w:b/>
                <w:bCs/>
                <w:sz w:val="24"/>
                <w:szCs w:val="22"/>
              </w:rPr>
            </w:pPr>
            <w:r w:rsidRPr="0054408B">
              <w:rPr>
                <w:b/>
                <w:bCs/>
                <w:sz w:val="24"/>
                <w:szCs w:val="22"/>
              </w:rPr>
              <w:t>Zusammenfassung von Stärken und Lernfeldern</w:t>
            </w:r>
          </w:p>
        </w:tc>
      </w:tr>
      <w:tr w:rsidR="0054408B" w14:paraId="5A105B8B" w14:textId="77777777" w:rsidTr="0054408B">
        <w:trPr>
          <w:cantSplit/>
          <w:trHeight w:val="293"/>
        </w:trPr>
        <w:tc>
          <w:tcPr>
            <w:tcW w:w="988" w:type="dxa"/>
            <w:shd w:val="clear" w:color="auto" w:fill="BFBFBF" w:themeFill="background1" w:themeFillShade="BF"/>
            <w:textDirection w:val="btLr"/>
          </w:tcPr>
          <w:p w14:paraId="18F4B62B" w14:textId="77777777" w:rsidR="0054408B" w:rsidRPr="0054408B" w:rsidRDefault="0054408B" w:rsidP="0054408B">
            <w:pPr>
              <w:ind w:left="113" w:right="113"/>
              <w:jc w:val="center"/>
              <w:rPr>
                <w:sz w:val="18"/>
                <w:szCs w:val="16"/>
              </w:rPr>
            </w:pPr>
          </w:p>
        </w:tc>
        <w:tc>
          <w:tcPr>
            <w:tcW w:w="5279" w:type="dxa"/>
            <w:shd w:val="clear" w:color="auto" w:fill="BFBFBF" w:themeFill="background1" w:themeFillShade="BF"/>
            <w:vAlign w:val="center"/>
          </w:tcPr>
          <w:p w14:paraId="7EFD5DD8" w14:textId="12062A04" w:rsidR="0054408B" w:rsidRPr="0054408B" w:rsidRDefault="0054408B" w:rsidP="0054408B">
            <w:pPr>
              <w:jc w:val="center"/>
              <w:rPr>
                <w:sz w:val="18"/>
                <w:szCs w:val="16"/>
              </w:rPr>
            </w:pPr>
            <w:r w:rsidRPr="0054408B">
              <w:rPr>
                <w:sz w:val="18"/>
                <w:szCs w:val="16"/>
              </w:rPr>
              <w:t>Stärken</w:t>
            </w:r>
          </w:p>
        </w:tc>
        <w:tc>
          <w:tcPr>
            <w:tcW w:w="3134" w:type="dxa"/>
            <w:shd w:val="clear" w:color="auto" w:fill="BFBFBF" w:themeFill="background1" w:themeFillShade="BF"/>
            <w:vAlign w:val="center"/>
          </w:tcPr>
          <w:p w14:paraId="59061995" w14:textId="659A5A30" w:rsidR="0054408B" w:rsidRPr="0054408B" w:rsidRDefault="0054408B" w:rsidP="0054408B">
            <w:pPr>
              <w:jc w:val="center"/>
              <w:rPr>
                <w:sz w:val="18"/>
                <w:szCs w:val="16"/>
              </w:rPr>
            </w:pPr>
            <w:r w:rsidRPr="0054408B">
              <w:rPr>
                <w:sz w:val="18"/>
                <w:szCs w:val="16"/>
              </w:rPr>
              <w:t>Lernfelder</w:t>
            </w:r>
          </w:p>
        </w:tc>
      </w:tr>
      <w:tr w:rsidR="0054408B" w14:paraId="62FA48EE" w14:textId="77777777" w:rsidTr="0054408B">
        <w:trPr>
          <w:cantSplit/>
          <w:trHeight w:val="1678"/>
        </w:trPr>
        <w:tc>
          <w:tcPr>
            <w:tcW w:w="988" w:type="dxa"/>
            <w:shd w:val="clear" w:color="auto" w:fill="BFBFBF" w:themeFill="background1" w:themeFillShade="BF"/>
            <w:textDirection w:val="btLr"/>
            <w:vAlign w:val="center"/>
          </w:tcPr>
          <w:p w14:paraId="029ACBBF" w14:textId="22FC9C69" w:rsidR="0054408B" w:rsidRPr="0054408B" w:rsidRDefault="0054408B" w:rsidP="0054408B">
            <w:pPr>
              <w:ind w:left="113" w:right="113"/>
              <w:jc w:val="center"/>
              <w:rPr>
                <w:sz w:val="18"/>
                <w:szCs w:val="16"/>
              </w:rPr>
            </w:pPr>
            <w:r w:rsidRPr="0054408B">
              <w:rPr>
                <w:sz w:val="18"/>
                <w:szCs w:val="16"/>
              </w:rPr>
              <w:t>Verhalten/</w:t>
            </w:r>
            <w:r>
              <w:rPr>
                <w:sz w:val="18"/>
                <w:szCs w:val="16"/>
              </w:rPr>
              <w:br/>
            </w:r>
            <w:r w:rsidRPr="0054408B">
              <w:rPr>
                <w:sz w:val="18"/>
                <w:szCs w:val="16"/>
              </w:rPr>
              <w:t>Auftreten/</w:t>
            </w:r>
            <w:r>
              <w:rPr>
                <w:sz w:val="18"/>
                <w:szCs w:val="16"/>
              </w:rPr>
              <w:br/>
            </w:r>
            <w:r w:rsidRPr="0054408B">
              <w:rPr>
                <w:sz w:val="18"/>
                <w:szCs w:val="16"/>
              </w:rPr>
              <w:t>Motivation</w:t>
            </w:r>
          </w:p>
        </w:tc>
        <w:tc>
          <w:tcPr>
            <w:tcW w:w="5279" w:type="dxa"/>
          </w:tcPr>
          <w:p w14:paraId="07870CB2" w14:textId="685A6C5A" w:rsidR="0054408B" w:rsidRDefault="00784F02" w:rsidP="00783E09">
            <w:pPr>
              <w:rPr>
                <w:sz w:val="24"/>
                <w:szCs w:val="22"/>
              </w:rPr>
            </w:pPr>
            <w:r>
              <w:rPr>
                <w:sz w:val="24"/>
                <w:szCs w:val="22"/>
              </w:rPr>
              <w:t>Herr Michel</w:t>
            </w:r>
            <w:r w:rsidR="00546490">
              <w:rPr>
                <w:sz w:val="24"/>
                <w:szCs w:val="22"/>
              </w:rPr>
              <w:t xml:space="preserve"> zeigt ein professionelles Auftreten und eine hohe Motivation in seiner Arbeit. Er ist stets bereit</w:t>
            </w:r>
            <w:r w:rsidR="00441CE0">
              <w:rPr>
                <w:sz w:val="24"/>
                <w:szCs w:val="22"/>
              </w:rPr>
              <w:t xml:space="preserve">, neue </w:t>
            </w:r>
            <w:proofErr w:type="spellStart"/>
            <w:r w:rsidR="00441CE0">
              <w:rPr>
                <w:sz w:val="24"/>
                <w:szCs w:val="22"/>
              </w:rPr>
              <w:t>Herausforderunen</w:t>
            </w:r>
            <w:proofErr w:type="spellEnd"/>
            <w:r w:rsidR="00441CE0">
              <w:rPr>
                <w:sz w:val="24"/>
                <w:szCs w:val="22"/>
              </w:rPr>
              <w:t xml:space="preserve"> anzunehmen und zeigt dabei ein großes Engagement.</w:t>
            </w:r>
            <w:r w:rsidR="00913D41">
              <w:rPr>
                <w:sz w:val="24"/>
                <w:szCs w:val="22"/>
              </w:rPr>
              <w:t xml:space="preserve"> Er </w:t>
            </w:r>
            <w:r w:rsidR="000427F9">
              <w:rPr>
                <w:sz w:val="24"/>
                <w:szCs w:val="22"/>
              </w:rPr>
              <w:t>traut sich viel</w:t>
            </w:r>
            <w:r w:rsidR="00913D41">
              <w:rPr>
                <w:sz w:val="24"/>
                <w:szCs w:val="22"/>
              </w:rPr>
              <w:t xml:space="preserve"> </w:t>
            </w:r>
            <w:r w:rsidR="001A14F1">
              <w:rPr>
                <w:sz w:val="24"/>
                <w:szCs w:val="22"/>
              </w:rPr>
              <w:t>Verantwortung</w:t>
            </w:r>
            <w:r w:rsidR="00913D41">
              <w:rPr>
                <w:sz w:val="24"/>
                <w:szCs w:val="22"/>
              </w:rPr>
              <w:t xml:space="preserve"> und auch die Präsentation seiner komplexeren Arbeitsergebnisse </w:t>
            </w:r>
            <w:r w:rsidR="000427F9">
              <w:rPr>
                <w:sz w:val="24"/>
                <w:szCs w:val="22"/>
              </w:rPr>
              <w:t>zu.</w:t>
            </w:r>
          </w:p>
        </w:tc>
        <w:tc>
          <w:tcPr>
            <w:tcW w:w="3134" w:type="dxa"/>
          </w:tcPr>
          <w:p w14:paraId="62FEC5E2" w14:textId="7AB47C2C" w:rsidR="0054408B" w:rsidRDefault="00B4215D" w:rsidP="00783E09">
            <w:pPr>
              <w:rPr>
                <w:sz w:val="24"/>
                <w:szCs w:val="22"/>
              </w:rPr>
            </w:pPr>
            <w:r>
              <w:rPr>
                <w:sz w:val="24"/>
                <w:szCs w:val="22"/>
              </w:rPr>
              <w:t>Er k</w:t>
            </w:r>
            <w:r w:rsidRPr="00B4215D">
              <w:rPr>
                <w:sz w:val="24"/>
                <w:szCs w:val="22"/>
              </w:rPr>
              <w:t>önnte sich zukünftig darin üben, bei hoher Auslastung auch bewusst Aufgaben abzugeben oder abzulehnen.</w:t>
            </w:r>
          </w:p>
        </w:tc>
      </w:tr>
      <w:tr w:rsidR="0054408B" w14:paraId="7E921973" w14:textId="77777777" w:rsidTr="0054408B">
        <w:trPr>
          <w:cantSplit/>
          <w:trHeight w:val="1678"/>
        </w:trPr>
        <w:tc>
          <w:tcPr>
            <w:tcW w:w="988" w:type="dxa"/>
            <w:shd w:val="clear" w:color="auto" w:fill="BFBFBF" w:themeFill="background1" w:themeFillShade="BF"/>
            <w:textDirection w:val="btLr"/>
            <w:vAlign w:val="center"/>
          </w:tcPr>
          <w:p w14:paraId="36CCBB36" w14:textId="3AD83A2B" w:rsidR="0054408B" w:rsidRPr="0054408B" w:rsidRDefault="0054408B" w:rsidP="0054408B">
            <w:pPr>
              <w:ind w:left="113" w:right="113"/>
              <w:jc w:val="center"/>
              <w:rPr>
                <w:sz w:val="18"/>
                <w:szCs w:val="16"/>
              </w:rPr>
            </w:pPr>
            <w:r w:rsidRPr="0054408B">
              <w:rPr>
                <w:sz w:val="18"/>
                <w:szCs w:val="16"/>
              </w:rPr>
              <w:t>Teamarbeit/</w:t>
            </w:r>
            <w:r>
              <w:rPr>
                <w:sz w:val="18"/>
                <w:szCs w:val="16"/>
              </w:rPr>
              <w:br/>
            </w:r>
            <w:r w:rsidRPr="0054408B">
              <w:rPr>
                <w:sz w:val="18"/>
                <w:szCs w:val="16"/>
              </w:rPr>
              <w:t>soziales Verhalten</w:t>
            </w:r>
          </w:p>
        </w:tc>
        <w:tc>
          <w:tcPr>
            <w:tcW w:w="5279" w:type="dxa"/>
          </w:tcPr>
          <w:p w14:paraId="6736DDE8" w14:textId="49C817FC" w:rsidR="0054408B" w:rsidRDefault="00784F02" w:rsidP="00783E09">
            <w:pPr>
              <w:rPr>
                <w:sz w:val="24"/>
                <w:szCs w:val="22"/>
              </w:rPr>
            </w:pPr>
            <w:r>
              <w:rPr>
                <w:sz w:val="24"/>
                <w:szCs w:val="22"/>
              </w:rPr>
              <w:t>Er</w:t>
            </w:r>
            <w:r w:rsidR="00441CE0">
              <w:rPr>
                <w:sz w:val="24"/>
                <w:szCs w:val="22"/>
              </w:rPr>
              <w:t xml:space="preserve"> ist ein hervorragender </w:t>
            </w:r>
            <w:proofErr w:type="spellStart"/>
            <w:r w:rsidR="00441CE0">
              <w:rPr>
                <w:sz w:val="24"/>
                <w:szCs w:val="22"/>
              </w:rPr>
              <w:t>Teamplayser</w:t>
            </w:r>
            <w:proofErr w:type="spellEnd"/>
            <w:r w:rsidR="00441CE0">
              <w:rPr>
                <w:sz w:val="24"/>
                <w:szCs w:val="22"/>
              </w:rPr>
              <w:t xml:space="preserve"> und </w:t>
            </w:r>
            <w:proofErr w:type="spellStart"/>
            <w:r w:rsidR="00441CE0">
              <w:rPr>
                <w:sz w:val="24"/>
                <w:szCs w:val="22"/>
              </w:rPr>
              <w:t>unerstützt</w:t>
            </w:r>
            <w:proofErr w:type="spellEnd"/>
            <w:r w:rsidR="00441CE0">
              <w:rPr>
                <w:sz w:val="24"/>
                <w:szCs w:val="22"/>
              </w:rPr>
              <w:t xml:space="preserve"> sein</w:t>
            </w:r>
            <w:r w:rsidR="00E65ECF">
              <w:rPr>
                <w:sz w:val="24"/>
                <w:szCs w:val="22"/>
              </w:rPr>
              <w:t>e</w:t>
            </w:r>
            <w:r w:rsidR="00441CE0">
              <w:rPr>
                <w:sz w:val="24"/>
                <w:szCs w:val="22"/>
              </w:rPr>
              <w:t xml:space="preserve"> Kollegen</w:t>
            </w:r>
            <w:r w:rsidR="00216507">
              <w:rPr>
                <w:sz w:val="24"/>
                <w:szCs w:val="22"/>
              </w:rPr>
              <w:t xml:space="preserve"> aktiv. Er trägt einer positiven Teamdynamik bei. Sein soziales Verhalten</w:t>
            </w:r>
            <w:r>
              <w:rPr>
                <w:sz w:val="24"/>
                <w:szCs w:val="22"/>
              </w:rPr>
              <w:t xml:space="preserve"> ist vorbildlich.</w:t>
            </w:r>
            <w:r w:rsidR="00D2521A">
              <w:rPr>
                <w:sz w:val="24"/>
                <w:szCs w:val="22"/>
              </w:rPr>
              <w:t xml:space="preserve"> Herr Michel ist stets bereit seine Kollegen bei komplizierten Sachverhalten und </w:t>
            </w:r>
            <w:proofErr w:type="spellStart"/>
            <w:r w:rsidR="00D2521A">
              <w:rPr>
                <w:sz w:val="24"/>
                <w:szCs w:val="22"/>
              </w:rPr>
              <w:t>Arbeitsauträgen</w:t>
            </w:r>
            <w:proofErr w:type="spellEnd"/>
            <w:r w:rsidR="00D2521A">
              <w:rPr>
                <w:sz w:val="24"/>
                <w:szCs w:val="22"/>
              </w:rPr>
              <w:t xml:space="preserve"> zu unterstützen.</w:t>
            </w:r>
            <w:r w:rsidR="00913D41">
              <w:rPr>
                <w:sz w:val="24"/>
                <w:szCs w:val="22"/>
              </w:rPr>
              <w:t xml:space="preserve"> Er konnte sein angeeignetes Wissen kontinuierlich im Team teilen und </w:t>
            </w:r>
            <w:r w:rsidR="00996685">
              <w:rPr>
                <w:sz w:val="24"/>
                <w:szCs w:val="22"/>
              </w:rPr>
              <w:t xml:space="preserve">proaktiv </w:t>
            </w:r>
            <w:r w:rsidR="00913D41">
              <w:rPr>
                <w:sz w:val="24"/>
                <w:szCs w:val="22"/>
              </w:rPr>
              <w:t>Lösungen bereitstellen.</w:t>
            </w:r>
          </w:p>
        </w:tc>
        <w:tc>
          <w:tcPr>
            <w:tcW w:w="3134" w:type="dxa"/>
          </w:tcPr>
          <w:p w14:paraId="3EEBFE93" w14:textId="51471E9F" w:rsidR="0054408B" w:rsidRDefault="008E64D7" w:rsidP="00783E09">
            <w:pPr>
              <w:rPr>
                <w:sz w:val="24"/>
                <w:szCs w:val="22"/>
              </w:rPr>
            </w:pPr>
            <w:r>
              <w:rPr>
                <w:sz w:val="24"/>
                <w:szCs w:val="22"/>
              </w:rPr>
              <w:t xml:space="preserve">Er könnte sich noch aktiver in </w:t>
            </w:r>
            <w:r w:rsidR="00457570">
              <w:rPr>
                <w:sz w:val="24"/>
                <w:szCs w:val="22"/>
              </w:rPr>
              <w:t xml:space="preserve">größeren </w:t>
            </w:r>
            <w:r>
              <w:rPr>
                <w:sz w:val="24"/>
                <w:szCs w:val="22"/>
              </w:rPr>
              <w:t>Teamdiskussionen einbringen</w:t>
            </w:r>
            <w:r w:rsidR="00AA1C64">
              <w:rPr>
                <w:sz w:val="24"/>
                <w:szCs w:val="22"/>
              </w:rPr>
              <w:t xml:space="preserve">. In kleineren Diskussionen erfolgt das </w:t>
            </w:r>
            <w:r w:rsidR="000427F9">
              <w:rPr>
                <w:sz w:val="24"/>
                <w:szCs w:val="22"/>
              </w:rPr>
              <w:t>unkompliziert.</w:t>
            </w:r>
          </w:p>
        </w:tc>
      </w:tr>
      <w:tr w:rsidR="0054408B" w14:paraId="33225234" w14:textId="77777777" w:rsidTr="0054408B">
        <w:trPr>
          <w:cantSplit/>
          <w:trHeight w:val="1678"/>
        </w:trPr>
        <w:tc>
          <w:tcPr>
            <w:tcW w:w="988" w:type="dxa"/>
            <w:shd w:val="clear" w:color="auto" w:fill="BFBFBF" w:themeFill="background1" w:themeFillShade="BF"/>
            <w:textDirection w:val="btLr"/>
            <w:vAlign w:val="center"/>
          </w:tcPr>
          <w:p w14:paraId="45E75EFE" w14:textId="3F9382F3" w:rsidR="0054408B" w:rsidRPr="0054408B" w:rsidRDefault="0054408B" w:rsidP="0054408B">
            <w:pPr>
              <w:ind w:left="113" w:right="113"/>
              <w:jc w:val="center"/>
              <w:rPr>
                <w:sz w:val="18"/>
                <w:szCs w:val="16"/>
              </w:rPr>
            </w:pPr>
            <w:r w:rsidRPr="0054408B">
              <w:rPr>
                <w:sz w:val="18"/>
                <w:szCs w:val="16"/>
              </w:rPr>
              <w:t>Arbeitsweise/</w:t>
            </w:r>
            <w:r w:rsidR="00B04E84">
              <w:rPr>
                <w:sz w:val="18"/>
                <w:szCs w:val="16"/>
              </w:rPr>
              <w:br/>
            </w:r>
            <w:r w:rsidRPr="0054408B">
              <w:rPr>
                <w:sz w:val="18"/>
                <w:szCs w:val="16"/>
              </w:rPr>
              <w:t>-ergebnisse</w:t>
            </w:r>
          </w:p>
        </w:tc>
        <w:tc>
          <w:tcPr>
            <w:tcW w:w="5279" w:type="dxa"/>
          </w:tcPr>
          <w:p w14:paraId="583406D2" w14:textId="57011607" w:rsidR="0054408B" w:rsidRDefault="00784F02" w:rsidP="00783E09">
            <w:pPr>
              <w:rPr>
                <w:sz w:val="24"/>
                <w:szCs w:val="22"/>
              </w:rPr>
            </w:pPr>
            <w:r>
              <w:rPr>
                <w:sz w:val="24"/>
                <w:szCs w:val="22"/>
              </w:rPr>
              <w:t>Herr Michel besitzt eine effiziente Arbeitsweise</w:t>
            </w:r>
            <w:r w:rsidR="00426757">
              <w:rPr>
                <w:sz w:val="24"/>
                <w:szCs w:val="22"/>
              </w:rPr>
              <w:t xml:space="preserve"> und liefert qualitativ hochwertige Ergebnisse. Seine Fähigkeit, Aufgaben eigenständig zu bearbeiten und zu dokumentieren, ist bemerkenswert.</w:t>
            </w:r>
          </w:p>
        </w:tc>
        <w:tc>
          <w:tcPr>
            <w:tcW w:w="3134" w:type="dxa"/>
          </w:tcPr>
          <w:p w14:paraId="5EF68A3E" w14:textId="211655C5" w:rsidR="0054408B" w:rsidRDefault="001A14F1" w:rsidP="00783E09">
            <w:pPr>
              <w:rPr>
                <w:sz w:val="24"/>
                <w:szCs w:val="22"/>
              </w:rPr>
            </w:pPr>
            <w:r>
              <w:rPr>
                <w:sz w:val="24"/>
                <w:szCs w:val="22"/>
              </w:rPr>
              <w:t>-</w:t>
            </w:r>
          </w:p>
        </w:tc>
      </w:tr>
      <w:tr w:rsidR="0054408B" w14:paraId="730417EC" w14:textId="77777777" w:rsidTr="0054408B">
        <w:trPr>
          <w:cantSplit/>
          <w:trHeight w:val="1678"/>
        </w:trPr>
        <w:tc>
          <w:tcPr>
            <w:tcW w:w="988" w:type="dxa"/>
            <w:shd w:val="clear" w:color="auto" w:fill="BFBFBF" w:themeFill="background1" w:themeFillShade="BF"/>
            <w:textDirection w:val="btLr"/>
            <w:vAlign w:val="center"/>
          </w:tcPr>
          <w:p w14:paraId="46B85B06" w14:textId="16E07AA7" w:rsidR="0054408B" w:rsidRPr="0054408B" w:rsidRDefault="0054408B" w:rsidP="0054408B">
            <w:pPr>
              <w:ind w:left="113" w:right="113"/>
              <w:jc w:val="center"/>
              <w:rPr>
                <w:sz w:val="18"/>
                <w:szCs w:val="16"/>
              </w:rPr>
            </w:pPr>
            <w:r w:rsidRPr="0054408B">
              <w:rPr>
                <w:sz w:val="18"/>
                <w:szCs w:val="16"/>
              </w:rPr>
              <w:lastRenderedPageBreak/>
              <w:t>Erworbene Kenntnisse</w:t>
            </w:r>
          </w:p>
        </w:tc>
        <w:tc>
          <w:tcPr>
            <w:tcW w:w="5279" w:type="dxa"/>
          </w:tcPr>
          <w:p w14:paraId="2988CF9F" w14:textId="25339258" w:rsidR="0054408B" w:rsidRDefault="00361BAB" w:rsidP="00783E09">
            <w:pPr>
              <w:rPr>
                <w:sz w:val="24"/>
                <w:szCs w:val="22"/>
              </w:rPr>
            </w:pPr>
            <w:r>
              <w:rPr>
                <w:sz w:val="24"/>
                <w:szCs w:val="22"/>
              </w:rPr>
              <w:t xml:space="preserve">Er hat sich umfassende Kenntnisse in der Analyse und Bewertung </w:t>
            </w:r>
            <w:r w:rsidR="00E226AC">
              <w:rPr>
                <w:sz w:val="24"/>
                <w:szCs w:val="22"/>
              </w:rPr>
              <w:t>der Gesellschaften angeeignet und seine Unterstützung bei der JAP und KAP ist von großem Wert.</w:t>
            </w:r>
            <w:r w:rsidR="0095027F">
              <w:rPr>
                <w:sz w:val="24"/>
                <w:szCs w:val="22"/>
              </w:rPr>
              <w:t xml:space="preserve"> Er </w:t>
            </w:r>
            <w:r w:rsidR="00417827">
              <w:rPr>
                <w:sz w:val="24"/>
                <w:szCs w:val="22"/>
              </w:rPr>
              <w:t>verfügt über ein</w:t>
            </w:r>
            <w:r w:rsidR="0095027F">
              <w:rPr>
                <w:sz w:val="24"/>
                <w:szCs w:val="22"/>
              </w:rPr>
              <w:t xml:space="preserve"> großes Interesse und </w:t>
            </w:r>
            <w:r w:rsidR="00417827">
              <w:rPr>
                <w:sz w:val="24"/>
                <w:szCs w:val="22"/>
              </w:rPr>
              <w:t>Wissen i</w:t>
            </w:r>
            <w:r w:rsidR="009C37C7">
              <w:rPr>
                <w:sz w:val="24"/>
                <w:szCs w:val="22"/>
              </w:rPr>
              <w:t>n den</w:t>
            </w:r>
            <w:r w:rsidR="00417827">
              <w:rPr>
                <w:sz w:val="24"/>
                <w:szCs w:val="22"/>
              </w:rPr>
              <w:t xml:space="preserve"> Themenbereich</w:t>
            </w:r>
            <w:r w:rsidR="009C37C7">
              <w:rPr>
                <w:sz w:val="24"/>
                <w:szCs w:val="22"/>
              </w:rPr>
              <w:t>en</w:t>
            </w:r>
            <w:r w:rsidR="00417827">
              <w:rPr>
                <w:sz w:val="24"/>
                <w:szCs w:val="22"/>
              </w:rPr>
              <w:t xml:space="preserve"> </w:t>
            </w:r>
            <w:r w:rsidR="007E2F10">
              <w:rPr>
                <w:sz w:val="24"/>
                <w:szCs w:val="22"/>
              </w:rPr>
              <w:t>Unternehmens-/</w:t>
            </w:r>
            <w:r w:rsidR="00417827">
              <w:rPr>
                <w:sz w:val="24"/>
                <w:szCs w:val="22"/>
              </w:rPr>
              <w:t xml:space="preserve">Transaktionen und </w:t>
            </w:r>
            <w:r w:rsidR="00892333">
              <w:rPr>
                <w:sz w:val="24"/>
                <w:szCs w:val="22"/>
              </w:rPr>
              <w:t>Wirtschaftspolitik.</w:t>
            </w:r>
          </w:p>
        </w:tc>
        <w:tc>
          <w:tcPr>
            <w:tcW w:w="3134" w:type="dxa"/>
          </w:tcPr>
          <w:p w14:paraId="0091C375" w14:textId="5A37A7C8" w:rsidR="0054408B" w:rsidRDefault="00D55DD6" w:rsidP="00783E09">
            <w:pPr>
              <w:rPr>
                <w:sz w:val="24"/>
                <w:szCs w:val="22"/>
              </w:rPr>
            </w:pPr>
            <w:r w:rsidRPr="00D55DD6">
              <w:rPr>
                <w:sz w:val="24"/>
                <w:szCs w:val="22"/>
              </w:rPr>
              <w:t xml:space="preserve">In Zukunft sollte er den Mut aufbringen, auch Aufgaben in neuen und herausfordernden Bereichen zu übernehmen. Dies würde ihm die Gelegenheit bieten, seine </w:t>
            </w:r>
            <w:r w:rsidR="0040092F">
              <w:rPr>
                <w:sz w:val="24"/>
                <w:szCs w:val="22"/>
              </w:rPr>
              <w:t>sehr guten</w:t>
            </w:r>
            <w:r w:rsidRPr="00D55DD6">
              <w:rPr>
                <w:sz w:val="24"/>
                <w:szCs w:val="22"/>
              </w:rPr>
              <w:t xml:space="preserve"> Fähigkeiten weiterzuentwickeln und effektiv einzusetzen.</w:t>
            </w:r>
          </w:p>
        </w:tc>
      </w:tr>
    </w:tbl>
    <w:p w14:paraId="7AF30347" w14:textId="19BF9B93" w:rsidR="0054408B" w:rsidRDefault="0054408B">
      <w:pPr>
        <w:spacing w:line="240" w:lineRule="auto"/>
        <w:rPr>
          <w:sz w:val="24"/>
          <w:szCs w:val="22"/>
        </w:rPr>
      </w:pPr>
    </w:p>
    <w:tbl>
      <w:tblPr>
        <w:tblStyle w:val="TableGrid"/>
        <w:tblW w:w="0" w:type="auto"/>
        <w:tblLook w:val="04A0" w:firstRow="1" w:lastRow="0" w:firstColumn="1" w:lastColumn="0" w:noHBand="0" w:noVBand="1"/>
      </w:tblPr>
      <w:tblGrid>
        <w:gridCol w:w="5897"/>
        <w:gridCol w:w="396"/>
        <w:gridCol w:w="3108"/>
      </w:tblGrid>
      <w:tr w:rsidR="00184AA8" w14:paraId="53927184" w14:textId="77777777" w:rsidTr="00184AA8">
        <w:tc>
          <w:tcPr>
            <w:tcW w:w="5897" w:type="dxa"/>
            <w:shd w:val="clear" w:color="auto" w:fill="BFBFBF" w:themeFill="background1" w:themeFillShade="BF"/>
          </w:tcPr>
          <w:p w14:paraId="29F5684F" w14:textId="76B823A8" w:rsidR="00184AA8" w:rsidRPr="00184AA8" w:rsidRDefault="00184AA8" w:rsidP="00783E09">
            <w:pPr>
              <w:rPr>
                <w:b/>
                <w:bCs/>
                <w:sz w:val="24"/>
                <w:szCs w:val="22"/>
              </w:rPr>
            </w:pPr>
            <w:r w:rsidRPr="00184AA8">
              <w:rPr>
                <w:b/>
                <w:bCs/>
                <w:sz w:val="24"/>
                <w:szCs w:val="22"/>
              </w:rPr>
              <w:t>Zusammenfassende Beurteilung</w:t>
            </w:r>
          </w:p>
        </w:tc>
        <w:tc>
          <w:tcPr>
            <w:tcW w:w="3504" w:type="dxa"/>
            <w:gridSpan w:val="2"/>
            <w:shd w:val="clear" w:color="auto" w:fill="BFBFBF" w:themeFill="background1" w:themeFillShade="BF"/>
            <w:vAlign w:val="center"/>
          </w:tcPr>
          <w:p w14:paraId="5303CB13" w14:textId="11FEE1EA" w:rsidR="00184AA8" w:rsidRPr="00184AA8" w:rsidRDefault="00184AA8" w:rsidP="00184AA8">
            <w:pPr>
              <w:rPr>
                <w:sz w:val="18"/>
                <w:szCs w:val="16"/>
              </w:rPr>
            </w:pPr>
            <w:r w:rsidRPr="00184AA8">
              <w:rPr>
                <w:sz w:val="18"/>
                <w:szCs w:val="16"/>
              </w:rPr>
              <w:t>Anforderungen…</w:t>
            </w:r>
          </w:p>
        </w:tc>
      </w:tr>
      <w:tr w:rsidR="00184AA8" w14:paraId="198416B6" w14:textId="77777777" w:rsidTr="00184AA8">
        <w:tc>
          <w:tcPr>
            <w:tcW w:w="5897" w:type="dxa"/>
            <w:vMerge w:val="restart"/>
          </w:tcPr>
          <w:p w14:paraId="3419B816" w14:textId="2DB850EF" w:rsidR="00184AA8" w:rsidRPr="00184AA8" w:rsidRDefault="00E226AC" w:rsidP="00783E09">
            <w:pPr>
              <w:rPr>
                <w:sz w:val="18"/>
                <w:szCs w:val="16"/>
              </w:rPr>
            </w:pPr>
            <w:r>
              <w:rPr>
                <w:sz w:val="18"/>
                <w:szCs w:val="16"/>
              </w:rPr>
              <w:t>Zusamme</w:t>
            </w:r>
            <w:r w:rsidR="00645E1C">
              <w:rPr>
                <w:sz w:val="18"/>
                <w:szCs w:val="16"/>
              </w:rPr>
              <w:t xml:space="preserve">nfassend </w:t>
            </w:r>
            <w:proofErr w:type="gramStart"/>
            <w:r w:rsidR="00645E1C">
              <w:rPr>
                <w:sz w:val="18"/>
                <w:szCs w:val="16"/>
              </w:rPr>
              <w:t>hat</w:t>
            </w:r>
            <w:proofErr w:type="gramEnd"/>
            <w:r w:rsidR="00645E1C">
              <w:rPr>
                <w:sz w:val="18"/>
                <w:szCs w:val="16"/>
              </w:rPr>
              <w:t xml:space="preserve"> Lukas die Anforderungen deutlich übertroffen und zeigt in allen Bereichen hervorragende Leistungen.</w:t>
            </w:r>
          </w:p>
        </w:tc>
        <w:sdt>
          <w:sdtPr>
            <w:rPr>
              <w:sz w:val="18"/>
              <w:szCs w:val="16"/>
            </w:rPr>
            <w:id w:val="-823195511"/>
            <w14:checkbox>
              <w14:checked w14:val="1"/>
              <w14:checkedState w14:val="2612" w14:font="MS Gothic"/>
              <w14:uncheckedState w14:val="2610" w14:font="MS Gothic"/>
            </w14:checkbox>
          </w:sdtPr>
          <w:sdtEndPr/>
          <w:sdtContent>
            <w:tc>
              <w:tcPr>
                <w:tcW w:w="396" w:type="dxa"/>
                <w:vAlign w:val="center"/>
              </w:tcPr>
              <w:p w14:paraId="59B7E361" w14:textId="6566234E" w:rsidR="00184AA8" w:rsidRPr="00184AA8" w:rsidRDefault="00645E1C" w:rsidP="00184AA8">
                <w:pPr>
                  <w:rPr>
                    <w:sz w:val="18"/>
                    <w:szCs w:val="16"/>
                  </w:rPr>
                </w:pPr>
                <w:r>
                  <w:rPr>
                    <w:rFonts w:ascii="MS Gothic" w:eastAsia="MS Gothic" w:hAnsi="MS Gothic" w:hint="eastAsia"/>
                    <w:sz w:val="18"/>
                    <w:szCs w:val="16"/>
                  </w:rPr>
                  <w:t>☒</w:t>
                </w:r>
              </w:p>
            </w:tc>
          </w:sdtContent>
        </w:sdt>
        <w:tc>
          <w:tcPr>
            <w:tcW w:w="3108" w:type="dxa"/>
          </w:tcPr>
          <w:p w14:paraId="7E9AF3B3" w14:textId="5EC98182" w:rsidR="00184AA8" w:rsidRPr="00184AA8" w:rsidRDefault="00184AA8" w:rsidP="00783E09">
            <w:pPr>
              <w:rPr>
                <w:sz w:val="18"/>
                <w:szCs w:val="16"/>
              </w:rPr>
            </w:pPr>
            <w:r w:rsidRPr="00184AA8">
              <w:rPr>
                <w:sz w:val="18"/>
                <w:szCs w:val="16"/>
              </w:rPr>
              <w:t>deutlich übertroffen</w:t>
            </w:r>
          </w:p>
        </w:tc>
      </w:tr>
      <w:tr w:rsidR="00184AA8" w14:paraId="5119AB43" w14:textId="77777777" w:rsidTr="00184AA8">
        <w:tc>
          <w:tcPr>
            <w:tcW w:w="5897" w:type="dxa"/>
            <w:vMerge/>
          </w:tcPr>
          <w:p w14:paraId="7B68012E" w14:textId="77777777" w:rsidR="00184AA8" w:rsidRDefault="00184AA8" w:rsidP="00783E09">
            <w:pPr>
              <w:rPr>
                <w:sz w:val="24"/>
                <w:szCs w:val="22"/>
              </w:rPr>
            </w:pPr>
          </w:p>
        </w:tc>
        <w:sdt>
          <w:sdtPr>
            <w:rPr>
              <w:sz w:val="18"/>
              <w:szCs w:val="16"/>
            </w:rPr>
            <w:id w:val="-1479378399"/>
            <w14:checkbox>
              <w14:checked w14:val="0"/>
              <w14:checkedState w14:val="2612" w14:font="MS Gothic"/>
              <w14:uncheckedState w14:val="2610" w14:font="MS Gothic"/>
            </w14:checkbox>
          </w:sdtPr>
          <w:sdtEndPr/>
          <w:sdtContent>
            <w:tc>
              <w:tcPr>
                <w:tcW w:w="396" w:type="dxa"/>
                <w:vAlign w:val="center"/>
              </w:tcPr>
              <w:p w14:paraId="60024356" w14:textId="1C74578D" w:rsidR="00184AA8" w:rsidRPr="00184AA8" w:rsidRDefault="00184AA8" w:rsidP="00184AA8">
                <w:pPr>
                  <w:rPr>
                    <w:sz w:val="18"/>
                    <w:szCs w:val="16"/>
                  </w:rPr>
                </w:pPr>
                <w:r>
                  <w:rPr>
                    <w:rFonts w:ascii="MS Gothic" w:eastAsia="MS Gothic" w:hAnsi="MS Gothic" w:hint="eastAsia"/>
                    <w:sz w:val="18"/>
                    <w:szCs w:val="16"/>
                  </w:rPr>
                  <w:t>☐</w:t>
                </w:r>
              </w:p>
            </w:tc>
          </w:sdtContent>
        </w:sdt>
        <w:tc>
          <w:tcPr>
            <w:tcW w:w="3108" w:type="dxa"/>
          </w:tcPr>
          <w:p w14:paraId="51DE1D5F" w14:textId="3AD623FE" w:rsidR="00184AA8" w:rsidRPr="00184AA8" w:rsidRDefault="00184AA8" w:rsidP="00783E09">
            <w:pPr>
              <w:rPr>
                <w:sz w:val="18"/>
                <w:szCs w:val="16"/>
              </w:rPr>
            </w:pPr>
            <w:r w:rsidRPr="00184AA8">
              <w:rPr>
                <w:sz w:val="18"/>
                <w:szCs w:val="16"/>
              </w:rPr>
              <w:t xml:space="preserve">teilweise </w:t>
            </w:r>
            <w:r w:rsidR="00E46B00">
              <w:rPr>
                <w:sz w:val="18"/>
                <w:szCs w:val="16"/>
              </w:rPr>
              <w:t>übertroffen</w:t>
            </w:r>
          </w:p>
        </w:tc>
      </w:tr>
      <w:tr w:rsidR="00184AA8" w14:paraId="4B8260D8" w14:textId="77777777" w:rsidTr="00184AA8">
        <w:tc>
          <w:tcPr>
            <w:tcW w:w="5897" w:type="dxa"/>
            <w:vMerge/>
          </w:tcPr>
          <w:p w14:paraId="60CC1CCD" w14:textId="77777777" w:rsidR="00184AA8" w:rsidRDefault="00184AA8" w:rsidP="00783E09">
            <w:pPr>
              <w:rPr>
                <w:sz w:val="24"/>
                <w:szCs w:val="22"/>
              </w:rPr>
            </w:pPr>
          </w:p>
        </w:tc>
        <w:sdt>
          <w:sdtPr>
            <w:rPr>
              <w:sz w:val="18"/>
              <w:szCs w:val="16"/>
            </w:rPr>
            <w:id w:val="-526869605"/>
            <w14:checkbox>
              <w14:checked w14:val="0"/>
              <w14:checkedState w14:val="2612" w14:font="MS Gothic"/>
              <w14:uncheckedState w14:val="2610" w14:font="MS Gothic"/>
            </w14:checkbox>
          </w:sdtPr>
          <w:sdtEndPr/>
          <w:sdtContent>
            <w:tc>
              <w:tcPr>
                <w:tcW w:w="396" w:type="dxa"/>
                <w:vAlign w:val="center"/>
              </w:tcPr>
              <w:p w14:paraId="1179E128" w14:textId="3A95BECA" w:rsidR="00184AA8" w:rsidRPr="00184AA8" w:rsidRDefault="00184AA8" w:rsidP="00184AA8">
                <w:pPr>
                  <w:rPr>
                    <w:sz w:val="18"/>
                    <w:szCs w:val="16"/>
                  </w:rPr>
                </w:pPr>
                <w:r>
                  <w:rPr>
                    <w:rFonts w:ascii="MS Gothic" w:eastAsia="MS Gothic" w:hAnsi="MS Gothic" w:hint="eastAsia"/>
                    <w:sz w:val="18"/>
                    <w:szCs w:val="16"/>
                  </w:rPr>
                  <w:t>☐</w:t>
                </w:r>
              </w:p>
            </w:tc>
          </w:sdtContent>
        </w:sdt>
        <w:tc>
          <w:tcPr>
            <w:tcW w:w="3108" w:type="dxa"/>
          </w:tcPr>
          <w:p w14:paraId="0BBF789A" w14:textId="0244FF86" w:rsidR="00184AA8" w:rsidRPr="00184AA8" w:rsidRDefault="00184AA8" w:rsidP="00783E09">
            <w:pPr>
              <w:rPr>
                <w:sz w:val="18"/>
                <w:szCs w:val="16"/>
              </w:rPr>
            </w:pPr>
            <w:r w:rsidRPr="00184AA8">
              <w:rPr>
                <w:sz w:val="18"/>
                <w:szCs w:val="16"/>
              </w:rPr>
              <w:t>erfüllt</w:t>
            </w:r>
          </w:p>
        </w:tc>
      </w:tr>
      <w:tr w:rsidR="00184AA8" w14:paraId="7B98A5E1" w14:textId="77777777" w:rsidTr="00184AA8">
        <w:tc>
          <w:tcPr>
            <w:tcW w:w="5897" w:type="dxa"/>
            <w:vMerge/>
          </w:tcPr>
          <w:p w14:paraId="63CA2172" w14:textId="77777777" w:rsidR="00184AA8" w:rsidRDefault="00184AA8" w:rsidP="00783E09">
            <w:pPr>
              <w:rPr>
                <w:sz w:val="24"/>
                <w:szCs w:val="22"/>
              </w:rPr>
            </w:pPr>
          </w:p>
        </w:tc>
        <w:sdt>
          <w:sdtPr>
            <w:rPr>
              <w:sz w:val="18"/>
              <w:szCs w:val="16"/>
            </w:rPr>
            <w:id w:val="820304921"/>
            <w14:checkbox>
              <w14:checked w14:val="0"/>
              <w14:checkedState w14:val="2612" w14:font="MS Gothic"/>
              <w14:uncheckedState w14:val="2610" w14:font="MS Gothic"/>
            </w14:checkbox>
          </w:sdtPr>
          <w:sdtEndPr/>
          <w:sdtContent>
            <w:tc>
              <w:tcPr>
                <w:tcW w:w="396" w:type="dxa"/>
                <w:vAlign w:val="center"/>
              </w:tcPr>
              <w:p w14:paraId="5C721098" w14:textId="5D174E84" w:rsidR="00184AA8" w:rsidRPr="00184AA8" w:rsidRDefault="00184AA8" w:rsidP="00184AA8">
                <w:pPr>
                  <w:rPr>
                    <w:sz w:val="18"/>
                    <w:szCs w:val="16"/>
                  </w:rPr>
                </w:pPr>
                <w:r>
                  <w:rPr>
                    <w:rFonts w:ascii="MS Gothic" w:eastAsia="MS Gothic" w:hAnsi="MS Gothic" w:hint="eastAsia"/>
                    <w:sz w:val="18"/>
                    <w:szCs w:val="16"/>
                  </w:rPr>
                  <w:t>☐</w:t>
                </w:r>
              </w:p>
            </w:tc>
          </w:sdtContent>
        </w:sdt>
        <w:tc>
          <w:tcPr>
            <w:tcW w:w="3108" w:type="dxa"/>
          </w:tcPr>
          <w:p w14:paraId="1EF36C90" w14:textId="342A3565" w:rsidR="00184AA8" w:rsidRPr="00184AA8" w:rsidRDefault="00184AA8" w:rsidP="00783E09">
            <w:pPr>
              <w:rPr>
                <w:sz w:val="18"/>
                <w:szCs w:val="16"/>
              </w:rPr>
            </w:pPr>
            <w:r w:rsidRPr="00184AA8">
              <w:rPr>
                <w:sz w:val="18"/>
                <w:szCs w:val="16"/>
              </w:rPr>
              <w:t>im Wesentlichen erfüllt</w:t>
            </w:r>
          </w:p>
        </w:tc>
      </w:tr>
      <w:tr w:rsidR="00184AA8" w14:paraId="69435F65" w14:textId="77777777" w:rsidTr="00184AA8">
        <w:tc>
          <w:tcPr>
            <w:tcW w:w="5897" w:type="dxa"/>
            <w:vMerge/>
          </w:tcPr>
          <w:p w14:paraId="2A209337" w14:textId="77777777" w:rsidR="00184AA8" w:rsidRDefault="00184AA8" w:rsidP="00783E09">
            <w:pPr>
              <w:rPr>
                <w:sz w:val="24"/>
                <w:szCs w:val="22"/>
              </w:rPr>
            </w:pPr>
          </w:p>
        </w:tc>
        <w:sdt>
          <w:sdtPr>
            <w:rPr>
              <w:sz w:val="18"/>
              <w:szCs w:val="16"/>
            </w:rPr>
            <w:id w:val="894637024"/>
            <w14:checkbox>
              <w14:checked w14:val="0"/>
              <w14:checkedState w14:val="2612" w14:font="MS Gothic"/>
              <w14:uncheckedState w14:val="2610" w14:font="MS Gothic"/>
            </w14:checkbox>
          </w:sdtPr>
          <w:sdtEndPr/>
          <w:sdtContent>
            <w:tc>
              <w:tcPr>
                <w:tcW w:w="396" w:type="dxa"/>
                <w:vAlign w:val="center"/>
              </w:tcPr>
              <w:p w14:paraId="3EBC5CCD" w14:textId="2B4FBD45" w:rsidR="00184AA8" w:rsidRPr="00184AA8" w:rsidRDefault="00184AA8" w:rsidP="00184AA8">
                <w:pPr>
                  <w:rPr>
                    <w:sz w:val="18"/>
                    <w:szCs w:val="16"/>
                  </w:rPr>
                </w:pPr>
                <w:r>
                  <w:rPr>
                    <w:rFonts w:ascii="MS Gothic" w:eastAsia="MS Gothic" w:hAnsi="MS Gothic" w:hint="eastAsia"/>
                    <w:sz w:val="18"/>
                    <w:szCs w:val="16"/>
                  </w:rPr>
                  <w:t>☐</w:t>
                </w:r>
              </w:p>
            </w:tc>
          </w:sdtContent>
        </w:sdt>
        <w:tc>
          <w:tcPr>
            <w:tcW w:w="3108" w:type="dxa"/>
          </w:tcPr>
          <w:p w14:paraId="5B410AAC" w14:textId="3BDBA433" w:rsidR="00184AA8" w:rsidRPr="00184AA8" w:rsidRDefault="00184AA8" w:rsidP="00783E09">
            <w:pPr>
              <w:rPr>
                <w:sz w:val="18"/>
                <w:szCs w:val="16"/>
              </w:rPr>
            </w:pPr>
            <w:r w:rsidRPr="00184AA8">
              <w:rPr>
                <w:sz w:val="18"/>
                <w:szCs w:val="16"/>
              </w:rPr>
              <w:t>weitgehend nicht erfüllt</w:t>
            </w:r>
          </w:p>
        </w:tc>
      </w:tr>
    </w:tbl>
    <w:p w14:paraId="0257CDF7" w14:textId="13A29E98" w:rsidR="00783E09" w:rsidRDefault="00783E09" w:rsidP="00783E09">
      <w:pPr>
        <w:rPr>
          <w:sz w:val="24"/>
          <w:szCs w:val="22"/>
        </w:rPr>
      </w:pPr>
    </w:p>
    <w:tbl>
      <w:tblPr>
        <w:tblStyle w:val="TableGrid"/>
        <w:tblW w:w="9351" w:type="dxa"/>
        <w:tblLook w:val="04A0" w:firstRow="1" w:lastRow="0" w:firstColumn="1" w:lastColumn="0" w:noHBand="0" w:noVBand="1"/>
      </w:tblPr>
      <w:tblGrid>
        <w:gridCol w:w="9351"/>
      </w:tblGrid>
      <w:tr w:rsidR="00184AA8" w14:paraId="2B099B03" w14:textId="77777777" w:rsidTr="00210D2E">
        <w:tc>
          <w:tcPr>
            <w:tcW w:w="9351" w:type="dxa"/>
            <w:tcBorders>
              <w:bottom w:val="single" w:sz="4" w:space="0" w:color="auto"/>
            </w:tcBorders>
            <w:shd w:val="clear" w:color="auto" w:fill="BFBFBF" w:themeFill="background1" w:themeFillShade="BF"/>
          </w:tcPr>
          <w:p w14:paraId="292928A9" w14:textId="4AE3F5D3" w:rsidR="00184AA8" w:rsidRPr="00783E09" w:rsidRDefault="00184AA8" w:rsidP="00210D2E">
            <w:pPr>
              <w:rPr>
                <w:b/>
                <w:bCs/>
                <w:sz w:val="24"/>
                <w:szCs w:val="22"/>
              </w:rPr>
            </w:pPr>
            <w:bookmarkStart w:id="0" w:name="OLE_LINK1"/>
            <w:bookmarkStart w:id="1" w:name="OLE_LINK2"/>
            <w:r w:rsidRPr="00783E09">
              <w:rPr>
                <w:b/>
                <w:bCs/>
                <w:sz w:val="24"/>
                <w:szCs w:val="22"/>
              </w:rPr>
              <w:t>We</w:t>
            </w:r>
            <w:r>
              <w:rPr>
                <w:b/>
                <w:bCs/>
                <w:sz w:val="24"/>
                <w:szCs w:val="22"/>
              </w:rPr>
              <w:t>itere Anmerkungen &amp; Besondere Hinweise</w:t>
            </w:r>
          </w:p>
        </w:tc>
      </w:tr>
      <w:tr w:rsidR="00184AA8" w14:paraId="6AC05F40" w14:textId="77777777" w:rsidTr="00210D2E">
        <w:trPr>
          <w:trHeight w:val="610"/>
        </w:trPr>
        <w:tc>
          <w:tcPr>
            <w:tcW w:w="9351" w:type="dxa"/>
            <w:tcBorders>
              <w:top w:val="single" w:sz="4" w:space="0" w:color="auto"/>
              <w:left w:val="single" w:sz="4" w:space="0" w:color="auto"/>
              <w:right w:val="single" w:sz="4" w:space="0" w:color="auto"/>
            </w:tcBorders>
          </w:tcPr>
          <w:p w14:paraId="2A8C7DBC" w14:textId="5EFFDC8F" w:rsidR="00184AA8" w:rsidRDefault="00645E1C" w:rsidP="00210D2E">
            <w:pPr>
              <w:rPr>
                <w:sz w:val="24"/>
                <w:szCs w:val="22"/>
              </w:rPr>
            </w:pPr>
            <w:r>
              <w:rPr>
                <w:sz w:val="24"/>
                <w:szCs w:val="22"/>
              </w:rPr>
              <w:t>Besonders bemerkens</w:t>
            </w:r>
            <w:r w:rsidR="00D34897">
              <w:rPr>
                <w:sz w:val="24"/>
                <w:szCs w:val="22"/>
              </w:rPr>
              <w:t xml:space="preserve">wert </w:t>
            </w:r>
            <w:r w:rsidR="0027599D">
              <w:rPr>
                <w:sz w:val="24"/>
                <w:szCs w:val="22"/>
              </w:rPr>
              <w:t xml:space="preserve">ist </w:t>
            </w:r>
            <w:r w:rsidR="007E2F10">
              <w:rPr>
                <w:sz w:val="24"/>
                <w:szCs w:val="22"/>
              </w:rPr>
              <w:t>das</w:t>
            </w:r>
            <w:r w:rsidR="0027599D">
              <w:rPr>
                <w:sz w:val="24"/>
                <w:szCs w:val="22"/>
              </w:rPr>
              <w:t xml:space="preserve"> stetige </w:t>
            </w:r>
            <w:r w:rsidR="007E2F10">
              <w:rPr>
                <w:sz w:val="24"/>
                <w:szCs w:val="22"/>
              </w:rPr>
              <w:t>Engagement</w:t>
            </w:r>
            <w:r w:rsidR="0027599D">
              <w:rPr>
                <w:sz w:val="24"/>
                <w:szCs w:val="22"/>
              </w:rPr>
              <w:t xml:space="preserve"> und die </w:t>
            </w:r>
            <w:r w:rsidR="007E2F10">
              <w:rPr>
                <w:sz w:val="24"/>
                <w:szCs w:val="22"/>
              </w:rPr>
              <w:t>Hilfsbereitschaft</w:t>
            </w:r>
            <w:r w:rsidR="0027599D">
              <w:rPr>
                <w:sz w:val="24"/>
                <w:szCs w:val="22"/>
              </w:rPr>
              <w:t xml:space="preserve"> von Herrn Michel.</w:t>
            </w:r>
            <w:r w:rsidR="007E2F10">
              <w:rPr>
                <w:sz w:val="24"/>
                <w:szCs w:val="22"/>
              </w:rPr>
              <w:t xml:space="preserve"> </w:t>
            </w:r>
            <w:r w:rsidR="000F3242" w:rsidRPr="000F3242">
              <w:rPr>
                <w:sz w:val="24"/>
                <w:szCs w:val="22"/>
              </w:rPr>
              <w:t>Darüber hinaus ist er ein äußerst geschätztes Teammitglied, das durch seine positive Ausstrahlung, Verlässlichkeit und fachliche Stärke sowohl das Miteinander im Team als auch die gemeinsame Performance spürbar fördert.</w:t>
            </w:r>
          </w:p>
        </w:tc>
      </w:tr>
      <w:bookmarkEnd w:id="0"/>
      <w:bookmarkEnd w:id="1"/>
    </w:tbl>
    <w:p w14:paraId="60AAD634" w14:textId="77777777" w:rsidR="00184AA8" w:rsidRDefault="00184AA8" w:rsidP="00783E09">
      <w:pPr>
        <w:rPr>
          <w:sz w:val="24"/>
          <w:szCs w:val="22"/>
        </w:rPr>
      </w:pPr>
    </w:p>
    <w:tbl>
      <w:tblPr>
        <w:tblStyle w:val="TableGrid"/>
        <w:tblW w:w="9351" w:type="dxa"/>
        <w:tblLook w:val="04A0" w:firstRow="1" w:lastRow="0" w:firstColumn="1" w:lastColumn="0" w:noHBand="0" w:noVBand="1"/>
      </w:tblPr>
      <w:tblGrid>
        <w:gridCol w:w="9351"/>
      </w:tblGrid>
      <w:tr w:rsidR="00FB5ADC" w14:paraId="3454812C" w14:textId="77777777" w:rsidTr="00210D2E">
        <w:tc>
          <w:tcPr>
            <w:tcW w:w="9351" w:type="dxa"/>
            <w:tcBorders>
              <w:bottom w:val="single" w:sz="4" w:space="0" w:color="auto"/>
            </w:tcBorders>
            <w:shd w:val="clear" w:color="auto" w:fill="BFBFBF" w:themeFill="background1" w:themeFillShade="BF"/>
          </w:tcPr>
          <w:p w14:paraId="5C1BDF5B" w14:textId="78455AE9" w:rsidR="00FB5ADC" w:rsidRPr="00783E09" w:rsidRDefault="00FB5ADC" w:rsidP="00210D2E">
            <w:pPr>
              <w:rPr>
                <w:b/>
                <w:bCs/>
                <w:sz w:val="24"/>
                <w:szCs w:val="22"/>
              </w:rPr>
            </w:pPr>
            <w:r>
              <w:rPr>
                <w:b/>
                <w:bCs/>
                <w:sz w:val="24"/>
                <w:szCs w:val="22"/>
              </w:rPr>
              <w:t>Stellungnahme des/der Auszubilden/Studierenden zum Feedback</w:t>
            </w:r>
          </w:p>
        </w:tc>
      </w:tr>
      <w:tr w:rsidR="00FB5ADC" w14:paraId="0BE0CE9B" w14:textId="77777777" w:rsidTr="00210D2E">
        <w:trPr>
          <w:trHeight w:val="610"/>
        </w:trPr>
        <w:tc>
          <w:tcPr>
            <w:tcW w:w="9351" w:type="dxa"/>
            <w:tcBorders>
              <w:top w:val="single" w:sz="4" w:space="0" w:color="auto"/>
              <w:left w:val="single" w:sz="4" w:space="0" w:color="auto"/>
              <w:right w:val="single" w:sz="4" w:space="0" w:color="auto"/>
            </w:tcBorders>
          </w:tcPr>
          <w:p w14:paraId="28EC4A08" w14:textId="6C1F0347" w:rsidR="00FB5ADC" w:rsidRDefault="0040092F" w:rsidP="00210D2E">
            <w:pPr>
              <w:rPr>
                <w:sz w:val="24"/>
                <w:szCs w:val="22"/>
              </w:rPr>
            </w:pPr>
            <w:r w:rsidRPr="0040092F">
              <w:rPr>
                <w:sz w:val="24"/>
                <w:szCs w:val="22"/>
              </w:rPr>
              <w:t>Ich freue mich sehr über das erhaltene Feedback und empfinde es als große Motivation für meine zukünftige Arbeit. Besonders gefreut habe ich mich über die Rückmeldungen zu meinem Engagement und meiner Teamfähigkeit – Eigenschaften, die mir persönlich sehr wichtig sind. Den Hinweis, dass ich mir in bestimmten Situationen noch mehr zutrauen darf, nehme ich dankbar an und sehe ihn als wertvollen Impuls für meine persönliche Weiterentwicklung. Ich bedanke mich herzlich für das ehrliche und wertschätzende Feedback.</w:t>
            </w:r>
          </w:p>
        </w:tc>
      </w:tr>
    </w:tbl>
    <w:p w14:paraId="21A25EE9" w14:textId="59514B8D" w:rsidR="00184AA8" w:rsidRDefault="00184AA8" w:rsidP="00783E09">
      <w:pPr>
        <w:rPr>
          <w:sz w:val="24"/>
          <w:szCs w:val="22"/>
        </w:rPr>
      </w:pPr>
    </w:p>
    <w:p w14:paraId="1ECC3C76" w14:textId="3228362D" w:rsidR="00FB5ADC" w:rsidRDefault="00FB5ADC" w:rsidP="00783E09">
      <w:pPr>
        <w:rPr>
          <w:sz w:val="18"/>
          <w:szCs w:val="16"/>
        </w:rPr>
      </w:pPr>
      <w:r w:rsidRPr="00FB5ADC">
        <w:rPr>
          <w:sz w:val="18"/>
          <w:szCs w:val="16"/>
        </w:rPr>
        <w:t>Zur Kenntnis genommen:</w:t>
      </w:r>
    </w:p>
    <w:p w14:paraId="01023C4D" w14:textId="4C3ED49E" w:rsidR="00FB5ADC" w:rsidRDefault="00CB7E8B" w:rsidP="00783E09">
      <w:pPr>
        <w:rPr>
          <w:sz w:val="18"/>
          <w:szCs w:val="16"/>
        </w:rPr>
      </w:pPr>
      <w:r>
        <w:rPr>
          <w:noProof/>
          <w:sz w:val="18"/>
          <w:szCs w:val="16"/>
        </w:rPr>
        <mc:AlternateContent>
          <mc:Choice Requires="wpi">
            <w:drawing>
              <wp:anchor distT="0" distB="0" distL="114300" distR="114300" simplePos="0" relativeHeight="251674624" behindDoc="0" locked="0" layoutInCell="1" allowOverlap="1" wp14:anchorId="216F8BFD" wp14:editId="62693D6D">
                <wp:simplePos x="0" y="0"/>
                <wp:positionH relativeFrom="column">
                  <wp:posOffset>2078667</wp:posOffset>
                </wp:positionH>
                <wp:positionV relativeFrom="paragraph">
                  <wp:posOffset>-199022</wp:posOffset>
                </wp:positionV>
                <wp:extent cx="685800" cy="456840"/>
                <wp:effectExtent l="57150" t="57150" r="57150" b="57785"/>
                <wp:wrapNone/>
                <wp:docPr id="858294085" name="Ink 9"/>
                <wp:cNvGraphicFramePr/>
                <a:graphic xmlns:a="http://schemas.openxmlformats.org/drawingml/2006/main">
                  <a:graphicData uri="http://schemas.microsoft.com/office/word/2010/wordprocessingInk">
                    <w14:contentPart bwMode="auto" r:id="rId7">
                      <w14:nvContentPartPr>
                        <w14:cNvContentPartPr/>
                      </w14:nvContentPartPr>
                      <w14:xfrm>
                        <a:off x="0" y="0"/>
                        <a:ext cx="685800" cy="456840"/>
                      </w14:xfrm>
                    </w14:contentPart>
                  </a:graphicData>
                </a:graphic>
              </wp:anchor>
            </w:drawing>
          </mc:Choice>
          <mc:Fallback>
            <w:pict>
              <v:shapetype w14:anchorId="7ACCA49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162.95pt;margin-top:-16.35pt;width:55.4pt;height:37.3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">
                <v:imagedata r:id="rId8" o:title=""/>
              </v:shape>
            </w:pict>
          </mc:Fallback>
        </mc:AlternateContent>
      </w:r>
      <w:r>
        <w:rPr>
          <w:noProof/>
          <w:sz w:val="18"/>
          <w:szCs w:val="16"/>
        </w:rPr>
        <mc:AlternateContent>
          <mc:Choice Requires="wpi">
            <w:drawing>
              <wp:anchor distT="0" distB="0" distL="114300" distR="114300" simplePos="0" relativeHeight="251673600" behindDoc="0" locked="0" layoutInCell="1" allowOverlap="1" wp14:anchorId="3C451C18" wp14:editId="59449C69">
                <wp:simplePos x="0" y="0"/>
                <wp:positionH relativeFrom="column">
                  <wp:posOffset>1540510</wp:posOffset>
                </wp:positionH>
                <wp:positionV relativeFrom="paragraph">
                  <wp:posOffset>-181610</wp:posOffset>
                </wp:positionV>
                <wp:extent cx="493415" cy="400105"/>
                <wp:effectExtent l="57150" t="57150" r="40005" b="57150"/>
                <wp:wrapNone/>
                <wp:docPr id="858744338" name="Ink 6"/>
                <wp:cNvGraphicFramePr/>
                <a:graphic xmlns:a="http://schemas.openxmlformats.org/drawingml/2006/main">
                  <a:graphicData uri="http://schemas.microsoft.com/office/word/2010/wordprocessingInk">
                    <w14:contentPart bwMode="auto" r:id="rId9">
                      <w14:nvContentPartPr>
                        <w14:cNvContentPartPr/>
                      </w14:nvContentPartPr>
                      <w14:xfrm>
                        <a:off x="0" y="0"/>
                        <a:ext cx="493415" cy="400105"/>
                      </w14:xfrm>
                    </w14:contentPart>
                  </a:graphicData>
                </a:graphic>
              </wp:anchor>
            </w:drawing>
          </mc:Choice>
          <mc:Fallback>
            <w:pict>
              <v:shape w14:anchorId="450CB53E" id="Ink 6" o:spid="_x0000_s1026" type="#_x0000_t75" style="position:absolute;margin-left:120.6pt;margin-top:-15pt;width:40.25pt;height:32.9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">
                <v:imagedata r:id="rId10" o:title=""/>
              </v:shape>
            </w:pict>
          </mc:Fallback>
        </mc:AlternateContent>
      </w:r>
      <w:r w:rsidR="00D55DD6">
        <w:rPr>
          <w:noProof/>
          <w:sz w:val="18"/>
          <w:szCs w:val="16"/>
        </w:rPr>
        <mc:AlternateContent>
          <mc:Choice Requires="wpi">
            <w:drawing>
              <wp:anchor distT="0" distB="0" distL="114300" distR="114300" simplePos="0" relativeHeight="251667456" behindDoc="0" locked="0" layoutInCell="1" allowOverlap="1" wp14:anchorId="51067638" wp14:editId="7C23B130">
                <wp:simplePos x="0" y="0"/>
                <wp:positionH relativeFrom="column">
                  <wp:posOffset>4071166</wp:posOffset>
                </wp:positionH>
                <wp:positionV relativeFrom="paragraph">
                  <wp:posOffset>19050</wp:posOffset>
                </wp:positionV>
                <wp:extent cx="1213170" cy="258410"/>
                <wp:effectExtent l="38100" t="38100" r="25400" b="46990"/>
                <wp:wrapNone/>
                <wp:docPr id="579847917" name="Ink 11"/>
                <wp:cNvGraphicFramePr/>
                <a:graphic xmlns:a="http://schemas.openxmlformats.org/drawingml/2006/main">
                  <a:graphicData uri="http://schemas.microsoft.com/office/word/2010/wordprocessingInk">
                    <w14:contentPart bwMode="auto" r:id="rId11">
                      <w14:nvContentPartPr>
                        <w14:cNvContentPartPr/>
                      </w14:nvContentPartPr>
                      <w14:xfrm>
                        <a:off x="0" y="0"/>
                        <a:ext cx="1213170" cy="258410"/>
                      </w14:xfrm>
                    </w14:contentPart>
                  </a:graphicData>
                </a:graphic>
              </wp:anchor>
            </w:drawing>
          </mc:Choice>
          <mc:Fallback>
            <w:pict>
              <v:shapetype w14:anchorId="502BB38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320.05pt;margin-top:1pt;width:96.55pt;height:21.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">
                <v:imagedata r:id="rId12" o:titl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1"/>
        <w:gridCol w:w="236"/>
        <w:gridCol w:w="3441"/>
        <w:gridCol w:w="236"/>
        <w:gridCol w:w="3441"/>
      </w:tblGrid>
      <w:tr w:rsidR="00FB5ADC" w14:paraId="233C762F" w14:textId="77777777" w:rsidTr="00FB5ADC">
        <w:tc>
          <w:tcPr>
            <w:tcW w:w="1961" w:type="dxa"/>
            <w:tcBorders>
              <w:bottom w:val="single" w:sz="4" w:space="0" w:color="auto"/>
            </w:tcBorders>
          </w:tcPr>
          <w:p w14:paraId="6DBEC0A6" w14:textId="7734AE93" w:rsidR="00FB5ADC" w:rsidRDefault="00543581" w:rsidP="00783E09">
            <w:pPr>
              <w:rPr>
                <w:sz w:val="18"/>
                <w:szCs w:val="16"/>
              </w:rPr>
            </w:pPr>
            <w:r>
              <w:rPr>
                <w:sz w:val="18"/>
                <w:szCs w:val="16"/>
              </w:rPr>
              <w:t>26.03.2025</w:t>
            </w:r>
          </w:p>
        </w:tc>
        <w:tc>
          <w:tcPr>
            <w:tcW w:w="236" w:type="dxa"/>
          </w:tcPr>
          <w:p w14:paraId="02CFE7E9" w14:textId="77777777" w:rsidR="00FB5ADC" w:rsidRDefault="00FB5ADC" w:rsidP="00783E09">
            <w:pPr>
              <w:rPr>
                <w:sz w:val="18"/>
                <w:szCs w:val="16"/>
              </w:rPr>
            </w:pPr>
          </w:p>
        </w:tc>
        <w:tc>
          <w:tcPr>
            <w:tcW w:w="3441" w:type="dxa"/>
            <w:tcBorders>
              <w:bottom w:val="single" w:sz="4" w:space="0" w:color="auto"/>
            </w:tcBorders>
          </w:tcPr>
          <w:p w14:paraId="49F18F20" w14:textId="1C0DAD52" w:rsidR="00FB5ADC" w:rsidRDefault="00FB5ADC" w:rsidP="00783E09">
            <w:pPr>
              <w:rPr>
                <w:sz w:val="18"/>
                <w:szCs w:val="16"/>
              </w:rPr>
            </w:pPr>
          </w:p>
        </w:tc>
        <w:tc>
          <w:tcPr>
            <w:tcW w:w="236" w:type="dxa"/>
          </w:tcPr>
          <w:p w14:paraId="4DB1315A" w14:textId="77777777" w:rsidR="00FB5ADC" w:rsidRDefault="00FB5ADC" w:rsidP="00783E09">
            <w:pPr>
              <w:rPr>
                <w:sz w:val="18"/>
                <w:szCs w:val="16"/>
              </w:rPr>
            </w:pPr>
          </w:p>
        </w:tc>
        <w:tc>
          <w:tcPr>
            <w:tcW w:w="3441" w:type="dxa"/>
            <w:tcBorders>
              <w:bottom w:val="single" w:sz="4" w:space="0" w:color="auto"/>
            </w:tcBorders>
          </w:tcPr>
          <w:p w14:paraId="530C8AFA" w14:textId="14F36D83" w:rsidR="00FB5ADC" w:rsidRDefault="00D55DD6" w:rsidP="00783E09">
            <w:pPr>
              <w:rPr>
                <w:sz w:val="18"/>
                <w:szCs w:val="16"/>
              </w:rPr>
            </w:pPr>
            <w:r>
              <w:rPr>
                <w:sz w:val="18"/>
                <w:szCs w:val="16"/>
              </w:rPr>
              <w:t>i.A.</w:t>
            </w:r>
          </w:p>
        </w:tc>
      </w:tr>
      <w:tr w:rsidR="00FB5ADC" w14:paraId="6FF77403" w14:textId="77777777" w:rsidTr="00FB5ADC">
        <w:tc>
          <w:tcPr>
            <w:tcW w:w="1961" w:type="dxa"/>
            <w:tcBorders>
              <w:top w:val="single" w:sz="4" w:space="0" w:color="auto"/>
            </w:tcBorders>
          </w:tcPr>
          <w:p w14:paraId="618EA8FD" w14:textId="6EE31F5A" w:rsidR="00FB5ADC" w:rsidRDefault="00FB5ADC" w:rsidP="00783E09">
            <w:pPr>
              <w:rPr>
                <w:sz w:val="18"/>
                <w:szCs w:val="16"/>
              </w:rPr>
            </w:pPr>
            <w:r>
              <w:rPr>
                <w:sz w:val="18"/>
                <w:szCs w:val="16"/>
              </w:rPr>
              <w:t>Datum</w:t>
            </w:r>
          </w:p>
        </w:tc>
        <w:tc>
          <w:tcPr>
            <w:tcW w:w="236" w:type="dxa"/>
          </w:tcPr>
          <w:p w14:paraId="1B22DEB6" w14:textId="77777777" w:rsidR="00FB5ADC" w:rsidRDefault="00FB5ADC" w:rsidP="00783E09">
            <w:pPr>
              <w:rPr>
                <w:sz w:val="18"/>
                <w:szCs w:val="16"/>
              </w:rPr>
            </w:pPr>
          </w:p>
        </w:tc>
        <w:tc>
          <w:tcPr>
            <w:tcW w:w="3441" w:type="dxa"/>
            <w:tcBorders>
              <w:top w:val="single" w:sz="4" w:space="0" w:color="auto"/>
            </w:tcBorders>
          </w:tcPr>
          <w:p w14:paraId="38F5C96D" w14:textId="7D009A0D" w:rsidR="00FB5ADC" w:rsidRDefault="00FB5ADC" w:rsidP="00783E09">
            <w:pPr>
              <w:rPr>
                <w:sz w:val="18"/>
                <w:szCs w:val="16"/>
              </w:rPr>
            </w:pPr>
            <w:proofErr w:type="spellStart"/>
            <w:proofErr w:type="gramStart"/>
            <w:r>
              <w:rPr>
                <w:sz w:val="18"/>
                <w:szCs w:val="16"/>
              </w:rPr>
              <w:t>Auszubildende:r</w:t>
            </w:r>
            <w:proofErr w:type="spellEnd"/>
            <w:proofErr w:type="gramEnd"/>
            <w:r>
              <w:rPr>
                <w:sz w:val="18"/>
                <w:szCs w:val="16"/>
              </w:rPr>
              <w:t>/</w:t>
            </w:r>
            <w:proofErr w:type="spellStart"/>
            <w:r>
              <w:rPr>
                <w:sz w:val="18"/>
                <w:szCs w:val="16"/>
              </w:rPr>
              <w:t>Studierende:r</w:t>
            </w:r>
            <w:proofErr w:type="spellEnd"/>
          </w:p>
        </w:tc>
        <w:tc>
          <w:tcPr>
            <w:tcW w:w="236" w:type="dxa"/>
          </w:tcPr>
          <w:p w14:paraId="3D360B45" w14:textId="77777777" w:rsidR="00FB5ADC" w:rsidRDefault="00FB5ADC" w:rsidP="00783E09">
            <w:pPr>
              <w:rPr>
                <w:sz w:val="18"/>
                <w:szCs w:val="16"/>
              </w:rPr>
            </w:pPr>
          </w:p>
        </w:tc>
        <w:tc>
          <w:tcPr>
            <w:tcW w:w="3441" w:type="dxa"/>
            <w:tcBorders>
              <w:top w:val="single" w:sz="4" w:space="0" w:color="auto"/>
            </w:tcBorders>
          </w:tcPr>
          <w:p w14:paraId="483D3A6E" w14:textId="21BF2689" w:rsidR="00FB5ADC" w:rsidRDefault="00FB5ADC" w:rsidP="00783E09">
            <w:pPr>
              <w:rPr>
                <w:sz w:val="18"/>
                <w:szCs w:val="16"/>
              </w:rPr>
            </w:pPr>
            <w:proofErr w:type="spellStart"/>
            <w:r>
              <w:rPr>
                <w:sz w:val="18"/>
                <w:szCs w:val="16"/>
              </w:rPr>
              <w:t>Beurteiler:in</w:t>
            </w:r>
            <w:proofErr w:type="spellEnd"/>
          </w:p>
        </w:tc>
      </w:tr>
    </w:tbl>
    <w:p w14:paraId="5E5D0128" w14:textId="77777777" w:rsidR="00FB5ADC" w:rsidRPr="00FB5ADC" w:rsidRDefault="00FB5ADC" w:rsidP="00783E09">
      <w:pPr>
        <w:rPr>
          <w:sz w:val="18"/>
          <w:szCs w:val="16"/>
        </w:rPr>
      </w:pPr>
    </w:p>
    <w:sectPr w:rsidR="00FB5ADC" w:rsidRPr="00FB5ADC" w:rsidSect="006179C6">
      <w:headerReference w:type="default" r:id="rId13"/>
      <w:footerReference w:type="default" r:id="rId14"/>
      <w:headerReference w:type="first" r:id="rId15"/>
      <w:pgSz w:w="11906" w:h="16838" w:code="9"/>
      <w:pgMar w:top="1701" w:right="1134" w:bottom="1134" w:left="1361" w:header="624" w:footer="39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3EC57" w14:textId="77777777" w:rsidR="00102845" w:rsidRDefault="00102845">
      <w:r>
        <w:separator/>
      </w:r>
    </w:p>
  </w:endnote>
  <w:endnote w:type="continuationSeparator" w:id="0">
    <w:p w14:paraId="0B6546E5" w14:textId="77777777" w:rsidR="00102845" w:rsidRDefault="001028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55D16" w14:textId="1E4F7E2C" w:rsidR="009663D7" w:rsidRDefault="002701FF" w:rsidP="0054408B">
    <w:pPr>
      <w:pStyle w:val="Folgeseite"/>
      <w:jc w:val="center"/>
    </w:pPr>
    <w:r>
      <w:fldChar w:fldCharType="begin"/>
    </w:r>
    <w:r>
      <w:instrText xml:space="preserve"> IF </w:instrText>
    </w:r>
    <w:r>
      <w:fldChar w:fldCharType="begin"/>
    </w:r>
    <w:r>
      <w:rPr>
        <w:noProof/>
      </w:rPr>
      <w:instrText xml:space="preserve"> SECTIONPAGES  </w:instrText>
    </w:r>
    <w:r>
      <w:fldChar w:fldCharType="separate"/>
    </w:r>
    <w:r w:rsidR="0040092F">
      <w:rPr>
        <w:noProof/>
      </w:rPr>
      <w:instrText>2</w:instrText>
    </w:r>
    <w:r>
      <w:fldChar w:fldCharType="end"/>
    </w:r>
    <w:r>
      <w:instrText xml:space="preserve"> = </w:instrText>
    </w:r>
    <w:r>
      <w:fldChar w:fldCharType="begin"/>
    </w:r>
    <w:r>
      <w:instrText xml:space="preserve"> PAGE </w:instrText>
    </w:r>
    <w:r>
      <w:fldChar w:fldCharType="separate"/>
    </w:r>
    <w:r w:rsidR="0040092F">
      <w:rPr>
        <w:noProof/>
      </w:rPr>
      <w:instrText>2</w:instrText>
    </w:r>
    <w:r>
      <w:fldChar w:fldCharType="end"/>
    </w:r>
    <w:r>
      <w:instrText xml:space="preserve"> "" "</w:instrText>
    </w:r>
  </w:p>
  <w:p w14:paraId="2F70F62D" w14:textId="77777777" w:rsidR="009663D7" w:rsidRDefault="002701FF">
    <w:pPr>
      <w:pStyle w:val="Folgeseite"/>
    </w:pPr>
    <w:r>
      <w:instrText>...</w:instrText>
    </w:r>
  </w:p>
  <w:p w14:paraId="1BA0E661" w14:textId="6AA80F36" w:rsidR="000D1652" w:rsidRPr="004E11FA" w:rsidRDefault="00751B76" w:rsidP="004E11FA">
    <w:r>
      <w:instrText xml:space="preserve">" *\ Formatverbinden </w:instrText>
    </w:r>
    <w:r w:rsidR="002701FF">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5E297" w14:textId="77777777" w:rsidR="00102845" w:rsidRDefault="00102845">
      <w:r>
        <w:separator/>
      </w:r>
    </w:p>
  </w:footnote>
  <w:footnote w:type="continuationSeparator" w:id="0">
    <w:p w14:paraId="73A518C7" w14:textId="77777777" w:rsidR="00102845" w:rsidRDefault="00102845">
      <w:r>
        <w:continuationSeparator/>
      </w:r>
    </w:p>
    <w:p w14:paraId="1FB492AA" w14:textId="77777777" w:rsidR="00102845" w:rsidRDefault="00102845"/>
  </w:footnote>
  <w:footnote w:type="continuationNotice" w:id="1">
    <w:p w14:paraId="489123AC" w14:textId="77777777" w:rsidR="00102845" w:rsidRDefault="00102845">
      <w:pPr>
        <w:pStyle w:val="FootnoteText"/>
      </w:pPr>
      <w:r>
        <w:fldChar w:fldCharType="begin"/>
      </w:r>
      <w:r>
        <w:instrText xml:space="preserve"> IF </w:instrText>
      </w:r>
      <w:r>
        <w:fldChar w:fldCharType="begin"/>
      </w:r>
      <w:r>
        <w:instrText xml:space="preserve"> DOCPROPERTY "PwC_SprachID" </w:instrText>
      </w:r>
      <w:r>
        <w:fldChar w:fldCharType="separate"/>
      </w:r>
      <w:r>
        <w:instrText>1031</w:instrText>
      </w:r>
      <w:r>
        <w:fldChar w:fldCharType="end"/>
      </w:r>
      <w:r>
        <w:instrText xml:space="preserve">="1031" "(werden auf der nächsten Seite fortgesetzt)" "(continued on next page)" </w:instrText>
      </w:r>
      <w:r>
        <w:fldChar w:fldCharType="separate"/>
      </w:r>
      <w:r>
        <w:rPr>
          <w:noProof/>
        </w:rPr>
        <w:t>(werden auf der nächsten Seite fortgesetzt)</w:t>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1" w:type="dxa"/>
      <w:tblInd w:w="-176" w:type="dxa"/>
      <w:tblLook w:val="01E0" w:firstRow="1" w:lastRow="1" w:firstColumn="1" w:lastColumn="1" w:noHBand="0" w:noVBand="0"/>
    </w:tblPr>
    <w:tblGrid>
      <w:gridCol w:w="4880"/>
      <w:gridCol w:w="4881"/>
    </w:tblGrid>
    <w:tr w:rsidR="00767385" w14:paraId="664BC4CA" w14:textId="77777777" w:rsidTr="0090079F">
      <w:trPr>
        <w:trHeight w:val="1531"/>
      </w:trPr>
      <w:tc>
        <w:tcPr>
          <w:tcW w:w="4880" w:type="dxa"/>
        </w:tcPr>
        <w:p w14:paraId="7F7DDE80" w14:textId="77777777" w:rsidR="009663D7" w:rsidRPr="00C8697A" w:rsidRDefault="002701FF" w:rsidP="0090079F">
          <w:r>
            <w:rPr>
              <w:noProof/>
              <w:lang w:val="en-US" w:eastAsia="en-US"/>
            </w:rPr>
            <w:drawing>
              <wp:anchor distT="0" distB="0" distL="114300" distR="114300" simplePos="0" relativeHeight="251657216" behindDoc="0" locked="0" layoutInCell="1" allowOverlap="1" wp14:anchorId="7E4CC1CD" wp14:editId="61B3D573">
                <wp:simplePos x="0" y="0"/>
                <wp:positionH relativeFrom="column">
                  <wp:posOffset>71755</wp:posOffset>
                </wp:positionH>
                <wp:positionV relativeFrom="paragraph">
                  <wp:posOffset>-3810</wp:posOffset>
                </wp:positionV>
                <wp:extent cx="1008000" cy="764894"/>
                <wp:effectExtent l="19050" t="0" r="1650" b="0"/>
                <wp:wrapNone/>
                <wp:docPr id="100" name="Grafik 0" descr="PwC-Logo-2010_Screen-RGB 3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Logo-2010_Screen-RGB 30.tif"/>
                        <pic:cNvPicPr/>
                      </pic:nvPicPr>
                      <pic:blipFill>
                        <a:blip r:embed="rId1"/>
                        <a:stretch>
                          <a:fillRect/>
                        </a:stretch>
                      </pic:blipFill>
                      <pic:spPr>
                        <a:xfrm>
                          <a:off x="0" y="0"/>
                          <a:ext cx="1008000" cy="764894"/>
                        </a:xfrm>
                        <a:prstGeom prst="rect">
                          <a:avLst/>
                        </a:prstGeom>
                      </pic:spPr>
                    </pic:pic>
                  </a:graphicData>
                </a:graphic>
              </wp:anchor>
            </w:drawing>
          </w:r>
        </w:p>
      </w:tc>
      <w:tc>
        <w:tcPr>
          <w:tcW w:w="4881" w:type="dxa"/>
          <w:vAlign w:val="center"/>
        </w:tcPr>
        <w:p w14:paraId="1ACDDAB3" w14:textId="77777777" w:rsidR="009663D7" w:rsidRDefault="002701FF" w:rsidP="0090079F">
          <w:pPr>
            <w:pStyle w:val="Header"/>
            <w:jc w:val="right"/>
          </w:pPr>
          <w:r>
            <w:t xml:space="preserve">Seite </w:t>
          </w:r>
          <w:r>
            <w:fldChar w:fldCharType="begin"/>
          </w:r>
          <w:r>
            <w:instrText xml:space="preserve"> PAGE  \* Arabic  \* MERGEFORMAT </w:instrText>
          </w:r>
          <w:r>
            <w:fldChar w:fldCharType="separate"/>
          </w:r>
          <w:r w:rsidRPr="00053819">
            <w:rPr>
              <w:noProof/>
            </w:rPr>
            <w:t>1</w:t>
          </w:r>
          <w:r>
            <w:fldChar w:fldCharType="end"/>
          </w:r>
          <w:r>
            <w:t xml:space="preserve"> von </w:t>
          </w:r>
          <w:r>
            <w:rPr>
              <w:noProof/>
            </w:rPr>
            <w:fldChar w:fldCharType="begin"/>
          </w:r>
          <w:r>
            <w:rPr>
              <w:noProof/>
            </w:rPr>
            <w:instrText xml:space="preserve"> NUMPAGES  \* Arabic  \* MERGEFORMAT </w:instrText>
          </w:r>
          <w:r>
            <w:rPr>
              <w:noProof/>
            </w:rPr>
            <w:fldChar w:fldCharType="separate"/>
          </w:r>
          <w:r>
            <w:rPr>
              <w:noProof/>
            </w:rPr>
            <w:t>1</w:t>
          </w:r>
          <w:r>
            <w:rPr>
              <w:noProof/>
            </w:rPr>
            <w:fldChar w:fldCharType="end"/>
          </w:r>
        </w:p>
      </w:tc>
    </w:tr>
  </w:tbl>
  <w:p w14:paraId="03C96954" w14:textId="77777777" w:rsidR="00D005DA" w:rsidRDefault="00D005DA" w:rsidP="00D005D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1" w:type="dxa"/>
      <w:tblInd w:w="-176" w:type="dxa"/>
      <w:tblLook w:val="01E0" w:firstRow="1" w:lastRow="1" w:firstColumn="1" w:lastColumn="1" w:noHBand="0" w:noVBand="0"/>
    </w:tblPr>
    <w:tblGrid>
      <w:gridCol w:w="4880"/>
      <w:gridCol w:w="4881"/>
    </w:tblGrid>
    <w:tr w:rsidR="005711AA" w14:paraId="59391907" w14:textId="77777777" w:rsidTr="00D81540">
      <w:trPr>
        <w:trHeight w:val="1531"/>
      </w:trPr>
      <w:tc>
        <w:tcPr>
          <w:tcW w:w="4880" w:type="dxa"/>
        </w:tcPr>
        <w:p w14:paraId="16BE01A2" w14:textId="77777777" w:rsidR="009663D7" w:rsidRPr="00C8697A" w:rsidRDefault="002701FF" w:rsidP="0090079F">
          <w:r>
            <w:rPr>
              <w:noProof/>
              <w:lang w:val="en-US" w:eastAsia="en-US"/>
            </w:rPr>
            <w:drawing>
              <wp:anchor distT="0" distB="0" distL="114300" distR="114300" simplePos="0" relativeHeight="251658240" behindDoc="0" locked="0" layoutInCell="1" allowOverlap="1" wp14:anchorId="4B107FE8" wp14:editId="5307CD08">
                <wp:simplePos x="0" y="0"/>
                <wp:positionH relativeFrom="column">
                  <wp:posOffset>71755</wp:posOffset>
                </wp:positionH>
                <wp:positionV relativeFrom="paragraph">
                  <wp:posOffset>-3810</wp:posOffset>
                </wp:positionV>
                <wp:extent cx="1008000" cy="764894"/>
                <wp:effectExtent l="19050" t="0" r="1650" b="0"/>
                <wp:wrapNone/>
                <wp:docPr id="101" name="Grafik 0" descr="PwC-Logo-2010_Screen-RGB 3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Logo-2010_Screen-RGB 30.tif"/>
                        <pic:cNvPicPr/>
                      </pic:nvPicPr>
                      <pic:blipFill>
                        <a:blip r:embed="rId1"/>
                        <a:stretch>
                          <a:fillRect/>
                        </a:stretch>
                      </pic:blipFill>
                      <pic:spPr>
                        <a:xfrm>
                          <a:off x="0" y="0"/>
                          <a:ext cx="1008000" cy="764894"/>
                        </a:xfrm>
                        <a:prstGeom prst="rect">
                          <a:avLst/>
                        </a:prstGeom>
                      </pic:spPr>
                    </pic:pic>
                  </a:graphicData>
                </a:graphic>
              </wp:anchor>
            </w:drawing>
          </w:r>
        </w:p>
      </w:tc>
      <w:tc>
        <w:tcPr>
          <w:tcW w:w="4881" w:type="dxa"/>
          <w:vAlign w:val="center"/>
        </w:tcPr>
        <w:p w14:paraId="12516FC2" w14:textId="77777777" w:rsidR="009663D7" w:rsidRDefault="009663D7" w:rsidP="00E85C1A">
          <w:pPr>
            <w:pStyle w:val="Header"/>
            <w:jc w:val="right"/>
          </w:pPr>
        </w:p>
      </w:tc>
    </w:tr>
  </w:tbl>
  <w:p w14:paraId="7E81FA2E" w14:textId="77777777" w:rsidR="009663D7" w:rsidRPr="00635AA7" w:rsidRDefault="009663D7" w:rsidP="005944D7">
    <w:pPr>
      <w:pStyle w:val="PlainTex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988A5A84"/>
    <w:lvl w:ilvl="0">
      <w:start w:val="1"/>
      <w:numFmt w:val="bullet"/>
      <w:pStyle w:val="ListBullet3"/>
      <w:lvlText w:val=""/>
      <w:lvlJc w:val="left"/>
      <w:pPr>
        <w:tabs>
          <w:tab w:val="num" w:pos="1074"/>
        </w:tabs>
        <w:ind w:left="1072" w:hanging="358"/>
      </w:pPr>
      <w:rPr>
        <w:rFonts w:ascii="Symbol" w:hAnsi="Symbol" w:hint="default"/>
        <w:sz w:val="18"/>
      </w:rPr>
    </w:lvl>
  </w:abstractNum>
  <w:abstractNum w:abstractNumId="1" w15:restartNumberingAfterBreak="0">
    <w:nsid w:val="FFFFFF83"/>
    <w:multiLevelType w:val="singleLevel"/>
    <w:tmpl w:val="1CD473A2"/>
    <w:lvl w:ilvl="0">
      <w:start w:val="1"/>
      <w:numFmt w:val="bullet"/>
      <w:pStyle w:val="ListBullet2"/>
      <w:lvlText w:val=""/>
      <w:lvlJc w:val="left"/>
      <w:pPr>
        <w:tabs>
          <w:tab w:val="num" w:pos="717"/>
        </w:tabs>
        <w:ind w:left="714" w:hanging="357"/>
      </w:pPr>
      <w:rPr>
        <w:rFonts w:ascii="Symbol" w:hAnsi="Symbol" w:hint="default"/>
        <w:sz w:val="20"/>
      </w:rPr>
    </w:lvl>
  </w:abstractNum>
  <w:abstractNum w:abstractNumId="2" w15:restartNumberingAfterBreak="0">
    <w:nsid w:val="FFFFFF89"/>
    <w:multiLevelType w:val="singleLevel"/>
    <w:tmpl w:val="41ACD596"/>
    <w:lvl w:ilvl="0">
      <w:start w:val="1"/>
      <w:numFmt w:val="bullet"/>
      <w:pStyle w:val="ListBullet"/>
      <w:lvlText w:val=""/>
      <w:lvlJc w:val="left"/>
      <w:pPr>
        <w:ind w:left="360" w:hanging="360"/>
      </w:pPr>
      <w:rPr>
        <w:rFonts w:ascii="Symbol" w:hAnsi="Symbol" w:hint="default"/>
        <w:sz w:val="22"/>
      </w:rPr>
    </w:lvl>
  </w:abstractNum>
  <w:abstractNum w:abstractNumId="3" w15:restartNumberingAfterBreak="0">
    <w:nsid w:val="04903D11"/>
    <w:multiLevelType w:val="singleLevel"/>
    <w:tmpl w:val="FBA6BA98"/>
    <w:lvl w:ilvl="0">
      <w:start w:val="1"/>
      <w:numFmt w:val="decimal"/>
      <w:pStyle w:val="Nummern0"/>
      <w:lvlText w:val="%1."/>
      <w:lvlJc w:val="left"/>
      <w:pPr>
        <w:tabs>
          <w:tab w:val="num" w:pos="425"/>
        </w:tabs>
        <w:ind w:left="425" w:hanging="425"/>
      </w:pPr>
    </w:lvl>
  </w:abstractNum>
  <w:abstractNum w:abstractNumId="4" w15:restartNumberingAfterBreak="0">
    <w:nsid w:val="07D40F5C"/>
    <w:multiLevelType w:val="singleLevel"/>
    <w:tmpl w:val="FDF0ADE6"/>
    <w:lvl w:ilvl="0">
      <w:start w:val="1"/>
      <w:numFmt w:val="bullet"/>
      <w:pStyle w:val="Spiegel3"/>
      <w:lvlText w:val="-"/>
      <w:lvlJc w:val="left"/>
      <w:pPr>
        <w:tabs>
          <w:tab w:val="num" w:pos="360"/>
        </w:tabs>
        <w:ind w:left="360" w:hanging="360"/>
      </w:pPr>
      <w:rPr>
        <w:sz w:val="16"/>
      </w:rPr>
    </w:lvl>
  </w:abstractNum>
  <w:abstractNum w:abstractNumId="5" w15:restartNumberingAfterBreak="0">
    <w:nsid w:val="0D6F7DA9"/>
    <w:multiLevelType w:val="hybridMultilevel"/>
    <w:tmpl w:val="F6025852"/>
    <w:lvl w:ilvl="0" w:tplc="BCA0D7C4">
      <w:start w:val="1"/>
      <w:numFmt w:val="bullet"/>
      <w:lvlText w:val="-"/>
      <w:lvlJc w:val="left"/>
      <w:pPr>
        <w:ind w:left="720" w:hanging="360"/>
      </w:pPr>
      <w:rPr>
        <w:rFonts w:ascii="Georgia" w:eastAsia="Times New Roman" w:hAnsi="Georgi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A5E463F"/>
    <w:multiLevelType w:val="singleLevel"/>
    <w:tmpl w:val="BE8C9972"/>
    <w:lvl w:ilvl="0">
      <w:start w:val="1"/>
      <w:numFmt w:val="decimal"/>
      <w:pStyle w:val="Nummern5"/>
      <w:lvlText w:val="%1."/>
      <w:lvlJc w:val="left"/>
      <w:pPr>
        <w:tabs>
          <w:tab w:val="num" w:pos="2552"/>
        </w:tabs>
        <w:ind w:left="2552" w:hanging="426"/>
      </w:pPr>
    </w:lvl>
  </w:abstractNum>
  <w:abstractNum w:abstractNumId="7" w15:restartNumberingAfterBreak="0">
    <w:nsid w:val="1C884B9E"/>
    <w:multiLevelType w:val="singleLevel"/>
    <w:tmpl w:val="0F06D94C"/>
    <w:lvl w:ilvl="0">
      <w:start w:val="1"/>
      <w:numFmt w:val="decimal"/>
      <w:pStyle w:val="Nummern3"/>
      <w:lvlText w:val="%1."/>
      <w:lvlJc w:val="left"/>
      <w:pPr>
        <w:tabs>
          <w:tab w:val="num" w:pos="1701"/>
        </w:tabs>
        <w:ind w:left="1701" w:hanging="425"/>
      </w:pPr>
    </w:lvl>
  </w:abstractNum>
  <w:abstractNum w:abstractNumId="8" w15:restartNumberingAfterBreak="0">
    <w:nsid w:val="2ED90684"/>
    <w:multiLevelType w:val="singleLevel"/>
    <w:tmpl w:val="E77C3DEA"/>
    <w:lvl w:ilvl="0">
      <w:start w:val="1"/>
      <w:numFmt w:val="bullet"/>
      <w:pStyle w:val="Spiegel4"/>
      <w:lvlText w:val="-"/>
      <w:lvlJc w:val="left"/>
      <w:pPr>
        <w:tabs>
          <w:tab w:val="num" w:pos="360"/>
        </w:tabs>
        <w:ind w:left="360" w:hanging="360"/>
      </w:pPr>
      <w:rPr>
        <w:sz w:val="16"/>
      </w:rPr>
    </w:lvl>
  </w:abstractNum>
  <w:abstractNum w:abstractNumId="9" w15:restartNumberingAfterBreak="0">
    <w:nsid w:val="39A40179"/>
    <w:multiLevelType w:val="singleLevel"/>
    <w:tmpl w:val="2DC06842"/>
    <w:lvl w:ilvl="0">
      <w:start w:val="1"/>
      <w:numFmt w:val="bullet"/>
      <w:pStyle w:val="Spiegel1"/>
      <w:lvlText w:val="-"/>
      <w:lvlJc w:val="left"/>
      <w:pPr>
        <w:tabs>
          <w:tab w:val="num" w:pos="360"/>
        </w:tabs>
        <w:ind w:left="360" w:hanging="360"/>
      </w:pPr>
      <w:rPr>
        <w:sz w:val="16"/>
      </w:rPr>
    </w:lvl>
  </w:abstractNum>
  <w:abstractNum w:abstractNumId="10" w15:restartNumberingAfterBreak="0">
    <w:nsid w:val="39A82100"/>
    <w:multiLevelType w:val="multilevel"/>
    <w:tmpl w:val="B8261F46"/>
    <w:lvl w:ilvl="0">
      <w:start w:val="1"/>
      <w:numFmt w:val="upperLetter"/>
      <w:pStyle w:val="Heading1"/>
      <w:lvlText w:val="%1."/>
      <w:lvlJc w:val="left"/>
      <w:pPr>
        <w:tabs>
          <w:tab w:val="num" w:pos="425"/>
        </w:tabs>
        <w:ind w:left="425" w:hanging="425"/>
      </w:pPr>
    </w:lvl>
    <w:lvl w:ilvl="1">
      <w:start w:val="1"/>
      <w:numFmt w:val="upperRoman"/>
      <w:pStyle w:val="Heading2"/>
      <w:lvlText w:val="%2."/>
      <w:lvlJc w:val="left"/>
      <w:pPr>
        <w:tabs>
          <w:tab w:val="num" w:pos="1145"/>
        </w:tabs>
        <w:ind w:left="851" w:hanging="426"/>
      </w:pPr>
    </w:lvl>
    <w:lvl w:ilvl="2">
      <w:start w:val="1"/>
      <w:numFmt w:val="decimal"/>
      <w:pStyle w:val="Heading3"/>
      <w:lvlText w:val="%3."/>
      <w:lvlJc w:val="left"/>
      <w:pPr>
        <w:tabs>
          <w:tab w:val="num" w:pos="1276"/>
        </w:tabs>
        <w:ind w:left="1276" w:hanging="425"/>
      </w:pPr>
    </w:lvl>
    <w:lvl w:ilvl="3">
      <w:start w:val="1"/>
      <w:numFmt w:val="lowerLetter"/>
      <w:pStyle w:val="Heading4"/>
      <w:lvlText w:val="%4)"/>
      <w:lvlJc w:val="left"/>
      <w:pPr>
        <w:tabs>
          <w:tab w:val="num" w:pos="1701"/>
        </w:tabs>
        <w:ind w:left="1701" w:hanging="425"/>
      </w:pPr>
    </w:lvl>
    <w:lvl w:ilvl="4">
      <w:start w:val="1"/>
      <w:numFmt w:val="lowerRoman"/>
      <w:pStyle w:val="Heading5"/>
      <w:lvlText w:val="%5."/>
      <w:lvlJc w:val="left"/>
      <w:pPr>
        <w:tabs>
          <w:tab w:val="num" w:pos="2421"/>
        </w:tabs>
        <w:ind w:left="2126" w:hanging="425"/>
      </w:pPr>
    </w:lvl>
    <w:lvl w:ilvl="5">
      <w:start w:val="27"/>
      <w:numFmt w:val="lowerLetter"/>
      <w:pStyle w:val="Heading6"/>
      <w:lvlText w:val="(%6)"/>
      <w:lvlJc w:val="left"/>
      <w:pPr>
        <w:tabs>
          <w:tab w:val="num" w:pos="2552"/>
        </w:tabs>
        <w:ind w:left="2552" w:hanging="426"/>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pPr>
        <w:tabs>
          <w:tab w:val="num" w:pos="0"/>
        </w:tabs>
        <w:ind w:left="0" w:firstLine="0"/>
      </w:pPr>
    </w:lvl>
  </w:abstractNum>
  <w:abstractNum w:abstractNumId="11" w15:restartNumberingAfterBreak="0">
    <w:nsid w:val="3ED7064C"/>
    <w:multiLevelType w:val="singleLevel"/>
    <w:tmpl w:val="3894FDD2"/>
    <w:lvl w:ilvl="0">
      <w:start w:val="1"/>
      <w:numFmt w:val="bullet"/>
      <w:pStyle w:val="Spiegel0"/>
      <w:lvlText w:val="-"/>
      <w:lvlJc w:val="left"/>
      <w:pPr>
        <w:tabs>
          <w:tab w:val="num" w:pos="360"/>
        </w:tabs>
        <w:ind w:left="360" w:hanging="360"/>
      </w:pPr>
      <w:rPr>
        <w:sz w:val="16"/>
      </w:rPr>
    </w:lvl>
  </w:abstractNum>
  <w:abstractNum w:abstractNumId="12" w15:restartNumberingAfterBreak="0">
    <w:nsid w:val="4D700AD1"/>
    <w:multiLevelType w:val="singleLevel"/>
    <w:tmpl w:val="E54E9D9E"/>
    <w:lvl w:ilvl="0">
      <w:start w:val="1"/>
      <w:numFmt w:val="decimal"/>
      <w:pStyle w:val="Nummern1"/>
      <w:lvlText w:val="%1."/>
      <w:lvlJc w:val="left"/>
      <w:pPr>
        <w:tabs>
          <w:tab w:val="num" w:pos="851"/>
        </w:tabs>
        <w:ind w:left="851" w:hanging="426"/>
      </w:pPr>
    </w:lvl>
  </w:abstractNum>
  <w:abstractNum w:abstractNumId="13" w15:restartNumberingAfterBreak="0">
    <w:nsid w:val="4FA70760"/>
    <w:multiLevelType w:val="singleLevel"/>
    <w:tmpl w:val="1588653A"/>
    <w:lvl w:ilvl="0">
      <w:start w:val="1"/>
      <w:numFmt w:val="bullet"/>
      <w:pStyle w:val="Spiegel2"/>
      <w:lvlText w:val="-"/>
      <w:lvlJc w:val="left"/>
      <w:pPr>
        <w:tabs>
          <w:tab w:val="num" w:pos="360"/>
        </w:tabs>
        <w:ind w:left="360" w:hanging="360"/>
      </w:pPr>
      <w:rPr>
        <w:sz w:val="16"/>
      </w:rPr>
    </w:lvl>
  </w:abstractNum>
  <w:abstractNum w:abstractNumId="14" w15:restartNumberingAfterBreak="0">
    <w:nsid w:val="57B4504D"/>
    <w:multiLevelType w:val="singleLevel"/>
    <w:tmpl w:val="291A1FAA"/>
    <w:lvl w:ilvl="0">
      <w:start w:val="1"/>
      <w:numFmt w:val="decimal"/>
      <w:pStyle w:val="Nummern2"/>
      <w:lvlText w:val="%1."/>
      <w:lvlJc w:val="left"/>
      <w:pPr>
        <w:tabs>
          <w:tab w:val="num" w:pos="1276"/>
        </w:tabs>
        <w:ind w:left="1276" w:hanging="425"/>
      </w:pPr>
    </w:lvl>
  </w:abstractNum>
  <w:abstractNum w:abstractNumId="15" w15:restartNumberingAfterBreak="0">
    <w:nsid w:val="66063AC2"/>
    <w:multiLevelType w:val="singleLevel"/>
    <w:tmpl w:val="9794AA46"/>
    <w:lvl w:ilvl="0">
      <w:start w:val="1"/>
      <w:numFmt w:val="decimal"/>
      <w:pStyle w:val="TextmTz"/>
      <w:lvlText w:val="%1."/>
      <w:lvlJc w:val="left"/>
      <w:pPr>
        <w:tabs>
          <w:tab w:val="num" w:pos="454"/>
        </w:tabs>
        <w:ind w:left="454" w:hanging="454"/>
      </w:pPr>
    </w:lvl>
  </w:abstractNum>
  <w:abstractNum w:abstractNumId="16" w15:restartNumberingAfterBreak="0">
    <w:nsid w:val="701B19B7"/>
    <w:multiLevelType w:val="singleLevel"/>
    <w:tmpl w:val="E09A1152"/>
    <w:lvl w:ilvl="0">
      <w:start w:val="1"/>
      <w:numFmt w:val="decimal"/>
      <w:pStyle w:val="Nummern4"/>
      <w:lvlText w:val="%1."/>
      <w:lvlJc w:val="left"/>
      <w:pPr>
        <w:tabs>
          <w:tab w:val="num" w:pos="2126"/>
        </w:tabs>
        <w:ind w:left="2126" w:hanging="425"/>
      </w:pPr>
    </w:lvl>
  </w:abstractNum>
  <w:abstractNum w:abstractNumId="17" w15:restartNumberingAfterBreak="0">
    <w:nsid w:val="7E7220DB"/>
    <w:multiLevelType w:val="singleLevel"/>
    <w:tmpl w:val="C2666F58"/>
    <w:lvl w:ilvl="0">
      <w:start w:val="1"/>
      <w:numFmt w:val="bullet"/>
      <w:pStyle w:val="Spiegel5"/>
      <w:lvlText w:val="-"/>
      <w:lvlJc w:val="left"/>
      <w:pPr>
        <w:tabs>
          <w:tab w:val="num" w:pos="2552"/>
        </w:tabs>
        <w:ind w:left="2552" w:hanging="426"/>
      </w:pPr>
      <w:rPr>
        <w:sz w:val="16"/>
      </w:rPr>
    </w:lvl>
  </w:abstractNum>
  <w:num w:numId="1" w16cid:durableId="952445256">
    <w:abstractNumId w:val="2"/>
  </w:num>
  <w:num w:numId="2" w16cid:durableId="1328750822">
    <w:abstractNumId w:val="1"/>
  </w:num>
  <w:num w:numId="3" w16cid:durableId="1305311764">
    <w:abstractNumId w:val="0"/>
  </w:num>
  <w:num w:numId="4" w16cid:durableId="869411611">
    <w:abstractNumId w:val="11"/>
  </w:num>
  <w:num w:numId="5" w16cid:durableId="281041014">
    <w:abstractNumId w:val="9"/>
  </w:num>
  <w:num w:numId="6" w16cid:durableId="2013095453">
    <w:abstractNumId w:val="13"/>
  </w:num>
  <w:num w:numId="7" w16cid:durableId="1787507202">
    <w:abstractNumId w:val="4"/>
  </w:num>
  <w:num w:numId="8" w16cid:durableId="2117672368">
    <w:abstractNumId w:val="8"/>
  </w:num>
  <w:num w:numId="9" w16cid:durableId="2111197697">
    <w:abstractNumId w:val="17"/>
  </w:num>
  <w:num w:numId="10" w16cid:durableId="927807381">
    <w:abstractNumId w:val="10"/>
  </w:num>
  <w:num w:numId="11" w16cid:durableId="1183740690">
    <w:abstractNumId w:val="12"/>
  </w:num>
  <w:num w:numId="12" w16cid:durableId="1919822924">
    <w:abstractNumId w:val="14"/>
  </w:num>
  <w:num w:numId="13" w16cid:durableId="607393241">
    <w:abstractNumId w:val="7"/>
  </w:num>
  <w:num w:numId="14" w16cid:durableId="296842785">
    <w:abstractNumId w:val="16"/>
  </w:num>
  <w:num w:numId="15" w16cid:durableId="180053666">
    <w:abstractNumId w:val="6"/>
  </w:num>
  <w:num w:numId="16" w16cid:durableId="1895581100">
    <w:abstractNumId w:val="3"/>
  </w:num>
  <w:num w:numId="17" w16cid:durableId="593325937">
    <w:abstractNumId w:val="2"/>
  </w:num>
  <w:num w:numId="18" w16cid:durableId="191382738">
    <w:abstractNumId w:val="1"/>
  </w:num>
  <w:num w:numId="19" w16cid:durableId="1592929346">
    <w:abstractNumId w:val="0"/>
  </w:num>
  <w:num w:numId="20" w16cid:durableId="1346438421">
    <w:abstractNumId w:val="3"/>
  </w:num>
  <w:num w:numId="21" w16cid:durableId="1476793249">
    <w:abstractNumId w:val="12"/>
  </w:num>
  <w:num w:numId="22" w16cid:durableId="4941440">
    <w:abstractNumId w:val="14"/>
  </w:num>
  <w:num w:numId="23" w16cid:durableId="1713649375">
    <w:abstractNumId w:val="7"/>
  </w:num>
  <w:num w:numId="24" w16cid:durableId="980309167">
    <w:abstractNumId w:val="16"/>
  </w:num>
  <w:num w:numId="25" w16cid:durableId="649871717">
    <w:abstractNumId w:val="6"/>
  </w:num>
  <w:num w:numId="26" w16cid:durableId="1308777609">
    <w:abstractNumId w:val="11"/>
  </w:num>
  <w:num w:numId="27" w16cid:durableId="188421131">
    <w:abstractNumId w:val="9"/>
  </w:num>
  <w:num w:numId="28" w16cid:durableId="2133399376">
    <w:abstractNumId w:val="13"/>
  </w:num>
  <w:num w:numId="29" w16cid:durableId="2075079592">
    <w:abstractNumId w:val="4"/>
  </w:num>
  <w:num w:numId="30" w16cid:durableId="1071267554">
    <w:abstractNumId w:val="8"/>
  </w:num>
  <w:num w:numId="31" w16cid:durableId="1413509161">
    <w:abstractNumId w:val="17"/>
  </w:num>
  <w:num w:numId="32" w16cid:durableId="110363291">
    <w:abstractNumId w:val="15"/>
  </w:num>
  <w:num w:numId="33" w16cid:durableId="1745879378">
    <w:abstractNumId w:val="10"/>
  </w:num>
  <w:num w:numId="34" w16cid:durableId="1133330075">
    <w:abstractNumId w:val="10"/>
  </w:num>
  <w:num w:numId="35" w16cid:durableId="1562523919">
    <w:abstractNumId w:val="10"/>
  </w:num>
  <w:num w:numId="36" w16cid:durableId="1488352368">
    <w:abstractNumId w:val="10"/>
  </w:num>
  <w:num w:numId="37" w16cid:durableId="269288813">
    <w:abstractNumId w:val="10"/>
  </w:num>
  <w:num w:numId="38" w16cid:durableId="1145704116">
    <w:abstractNumId w:val="10"/>
  </w:num>
  <w:num w:numId="39" w16cid:durableId="1240558107">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autoHyphenation/>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E09"/>
    <w:rsid w:val="00005960"/>
    <w:rsid w:val="00025362"/>
    <w:rsid w:val="000427F9"/>
    <w:rsid w:val="000928EA"/>
    <w:rsid w:val="000C6C15"/>
    <w:rsid w:val="000D1652"/>
    <w:rsid w:val="000F3242"/>
    <w:rsid w:val="00102845"/>
    <w:rsid w:val="00184AA8"/>
    <w:rsid w:val="00184EE9"/>
    <w:rsid w:val="0019323F"/>
    <w:rsid w:val="001A14F1"/>
    <w:rsid w:val="001E1FA1"/>
    <w:rsid w:val="002000F8"/>
    <w:rsid w:val="00216507"/>
    <w:rsid w:val="0022242F"/>
    <w:rsid w:val="002321D8"/>
    <w:rsid w:val="002566A1"/>
    <w:rsid w:val="002701FF"/>
    <w:rsid w:val="0027599D"/>
    <w:rsid w:val="00285100"/>
    <w:rsid w:val="002A395F"/>
    <w:rsid w:val="002F1DDF"/>
    <w:rsid w:val="00307ECA"/>
    <w:rsid w:val="00346C12"/>
    <w:rsid w:val="00361BAB"/>
    <w:rsid w:val="0037417E"/>
    <w:rsid w:val="003837FA"/>
    <w:rsid w:val="00396DA9"/>
    <w:rsid w:val="003B78B4"/>
    <w:rsid w:val="0040092F"/>
    <w:rsid w:val="00417827"/>
    <w:rsid w:val="00426757"/>
    <w:rsid w:val="00441CE0"/>
    <w:rsid w:val="00457570"/>
    <w:rsid w:val="004E11FA"/>
    <w:rsid w:val="004F2E9C"/>
    <w:rsid w:val="00511425"/>
    <w:rsid w:val="005251A9"/>
    <w:rsid w:val="005319A6"/>
    <w:rsid w:val="00543581"/>
    <w:rsid w:val="0054408B"/>
    <w:rsid w:val="00546490"/>
    <w:rsid w:val="00595668"/>
    <w:rsid w:val="005F06B4"/>
    <w:rsid w:val="006179C6"/>
    <w:rsid w:val="00645E1C"/>
    <w:rsid w:val="00657C3C"/>
    <w:rsid w:val="006D033D"/>
    <w:rsid w:val="006D2E6E"/>
    <w:rsid w:val="006F7D4D"/>
    <w:rsid w:val="00700B03"/>
    <w:rsid w:val="00751B76"/>
    <w:rsid w:val="007672F7"/>
    <w:rsid w:val="00780740"/>
    <w:rsid w:val="00781CE5"/>
    <w:rsid w:val="00783E09"/>
    <w:rsid w:val="00784F02"/>
    <w:rsid w:val="00786015"/>
    <w:rsid w:val="0079605D"/>
    <w:rsid w:val="007D1C5F"/>
    <w:rsid w:val="007E2F10"/>
    <w:rsid w:val="00801E9F"/>
    <w:rsid w:val="00810E9E"/>
    <w:rsid w:val="00817351"/>
    <w:rsid w:val="008758BD"/>
    <w:rsid w:val="00892333"/>
    <w:rsid w:val="00892897"/>
    <w:rsid w:val="00894AD1"/>
    <w:rsid w:val="008A59AD"/>
    <w:rsid w:val="008C3785"/>
    <w:rsid w:val="008E64D7"/>
    <w:rsid w:val="008F79F1"/>
    <w:rsid w:val="00913D41"/>
    <w:rsid w:val="00943B9B"/>
    <w:rsid w:val="0094506D"/>
    <w:rsid w:val="0095027F"/>
    <w:rsid w:val="009663D7"/>
    <w:rsid w:val="00996685"/>
    <w:rsid w:val="009C37C7"/>
    <w:rsid w:val="009D78C5"/>
    <w:rsid w:val="009F4264"/>
    <w:rsid w:val="00A95140"/>
    <w:rsid w:val="00AA0694"/>
    <w:rsid w:val="00AA1C64"/>
    <w:rsid w:val="00AB6D2A"/>
    <w:rsid w:val="00B04E84"/>
    <w:rsid w:val="00B1026A"/>
    <w:rsid w:val="00B2181D"/>
    <w:rsid w:val="00B4215D"/>
    <w:rsid w:val="00B64656"/>
    <w:rsid w:val="00B67F44"/>
    <w:rsid w:val="00BA5753"/>
    <w:rsid w:val="00BC2FD4"/>
    <w:rsid w:val="00BD2611"/>
    <w:rsid w:val="00BF592C"/>
    <w:rsid w:val="00C137C0"/>
    <w:rsid w:val="00C64CF5"/>
    <w:rsid w:val="00C77A30"/>
    <w:rsid w:val="00CA3F5F"/>
    <w:rsid w:val="00CB7E8B"/>
    <w:rsid w:val="00CC0776"/>
    <w:rsid w:val="00D005DA"/>
    <w:rsid w:val="00D228B9"/>
    <w:rsid w:val="00D2521A"/>
    <w:rsid w:val="00D34897"/>
    <w:rsid w:val="00D55DD6"/>
    <w:rsid w:val="00D57696"/>
    <w:rsid w:val="00D66909"/>
    <w:rsid w:val="00E226AC"/>
    <w:rsid w:val="00E46B00"/>
    <w:rsid w:val="00E47FAF"/>
    <w:rsid w:val="00E65ECF"/>
    <w:rsid w:val="00E74113"/>
    <w:rsid w:val="00E76FA5"/>
    <w:rsid w:val="00E9436A"/>
    <w:rsid w:val="00EA1963"/>
    <w:rsid w:val="00EE00CB"/>
    <w:rsid w:val="00F514DD"/>
    <w:rsid w:val="00F521D5"/>
    <w:rsid w:val="00F55BC5"/>
    <w:rsid w:val="00F82B35"/>
    <w:rsid w:val="00F853DC"/>
    <w:rsid w:val="00F925B1"/>
    <w:rsid w:val="00FA5137"/>
    <w:rsid w:val="00FB5ADC"/>
    <w:rsid w:val="00FD3C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5BD5D4"/>
  <w15:docId w15:val="{184498B5-D3DA-4CBA-A79A-486C561D6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3E09"/>
    <w:pPr>
      <w:spacing w:line="264" w:lineRule="auto"/>
    </w:pPr>
    <w:rPr>
      <w:rFonts w:ascii="Georgia" w:hAnsi="Georgia"/>
      <w:sz w:val="22"/>
    </w:rPr>
  </w:style>
  <w:style w:type="paragraph" w:styleId="Heading1">
    <w:name w:val="heading 1"/>
    <w:aliases w:val="Alt + Ü + 1"/>
    <w:basedOn w:val="Standardabsatz-PwC"/>
    <w:next w:val="Textkrper1"/>
    <w:qFormat/>
    <w:rsid w:val="00783E09"/>
    <w:pPr>
      <w:keepNext/>
      <w:keepLines/>
      <w:numPr>
        <w:numId w:val="10"/>
      </w:numPr>
      <w:suppressAutoHyphens/>
      <w:spacing w:before="360" w:after="480" w:line="240" w:lineRule="auto"/>
      <w:outlineLvl w:val="0"/>
    </w:pPr>
    <w:rPr>
      <w:b/>
      <w:kern w:val="28"/>
    </w:rPr>
  </w:style>
  <w:style w:type="paragraph" w:styleId="Heading2">
    <w:name w:val="heading 2"/>
    <w:aliases w:val="Alt + Ü + 2"/>
    <w:basedOn w:val="Heading1"/>
    <w:next w:val="BodyText2"/>
    <w:qFormat/>
    <w:rsid w:val="00783E09"/>
    <w:pPr>
      <w:numPr>
        <w:ilvl w:val="1"/>
      </w:numPr>
      <w:tabs>
        <w:tab w:val="left" w:pos="851"/>
      </w:tabs>
      <w:outlineLvl w:val="1"/>
    </w:pPr>
    <w:rPr>
      <w:b w:val="0"/>
    </w:rPr>
  </w:style>
  <w:style w:type="paragraph" w:styleId="Heading3">
    <w:name w:val="heading 3"/>
    <w:aliases w:val="Alt + Ü + 3"/>
    <w:basedOn w:val="Heading1"/>
    <w:next w:val="BodyText3"/>
    <w:qFormat/>
    <w:rsid w:val="00783E09"/>
    <w:pPr>
      <w:numPr>
        <w:ilvl w:val="2"/>
      </w:numPr>
      <w:outlineLvl w:val="2"/>
    </w:pPr>
    <w:rPr>
      <w:b w:val="0"/>
      <w:i/>
    </w:rPr>
  </w:style>
  <w:style w:type="paragraph" w:styleId="Heading4">
    <w:name w:val="heading 4"/>
    <w:aliases w:val="Alt + Ü + 4"/>
    <w:basedOn w:val="Heading1"/>
    <w:next w:val="Textkrper4"/>
    <w:qFormat/>
    <w:rsid w:val="00783E09"/>
    <w:pPr>
      <w:numPr>
        <w:ilvl w:val="3"/>
      </w:numPr>
      <w:outlineLvl w:val="3"/>
    </w:pPr>
    <w:rPr>
      <w:b w:val="0"/>
    </w:rPr>
  </w:style>
  <w:style w:type="paragraph" w:styleId="Heading5">
    <w:name w:val="heading 5"/>
    <w:aliases w:val="Alt + Ü + 5"/>
    <w:basedOn w:val="Heading1"/>
    <w:next w:val="Textkrper5"/>
    <w:qFormat/>
    <w:rsid w:val="00783E09"/>
    <w:pPr>
      <w:numPr>
        <w:ilvl w:val="4"/>
      </w:numPr>
      <w:tabs>
        <w:tab w:val="left" w:pos="2126"/>
      </w:tabs>
      <w:outlineLvl w:val="4"/>
    </w:pPr>
    <w:rPr>
      <w:b w:val="0"/>
    </w:rPr>
  </w:style>
  <w:style w:type="paragraph" w:styleId="Heading6">
    <w:name w:val="heading 6"/>
    <w:basedOn w:val="Heading1"/>
    <w:next w:val="Normal"/>
    <w:qFormat/>
    <w:rsid w:val="00783E09"/>
    <w:pPr>
      <w:numPr>
        <w:ilvl w:val="5"/>
      </w:numPr>
      <w:spacing w:before="120"/>
      <w:outlineLvl w:val="5"/>
    </w:pPr>
    <w:rPr>
      <w:b w:val="0"/>
      <w:i/>
    </w:rPr>
  </w:style>
  <w:style w:type="paragraph" w:styleId="Heading7">
    <w:name w:val="heading 7"/>
    <w:basedOn w:val="Heading1"/>
    <w:next w:val="Standardabsatz-PwC"/>
    <w:qFormat/>
    <w:rsid w:val="00783E09"/>
    <w:pPr>
      <w:numPr>
        <w:numId w:val="0"/>
      </w:numPr>
      <w:tabs>
        <w:tab w:val="num" w:pos="425"/>
      </w:tabs>
      <w:spacing w:before="240" w:after="60"/>
      <w:ind w:left="425" w:hanging="425"/>
      <w:outlineLvl w:val="6"/>
    </w:pPr>
  </w:style>
  <w:style w:type="paragraph" w:styleId="Heading8">
    <w:name w:val="heading 8"/>
    <w:basedOn w:val="Heading1"/>
    <w:next w:val="Standardabsatz-PwC"/>
    <w:qFormat/>
    <w:rsid w:val="00783E09"/>
    <w:pPr>
      <w:numPr>
        <w:numId w:val="0"/>
      </w:numPr>
      <w:tabs>
        <w:tab w:val="num" w:pos="425"/>
      </w:tabs>
      <w:spacing w:before="240" w:after="60"/>
      <w:ind w:left="425" w:hanging="425"/>
      <w:outlineLvl w:val="7"/>
    </w:pPr>
    <w:rPr>
      <w:i/>
    </w:rPr>
  </w:style>
  <w:style w:type="paragraph" w:styleId="Heading9">
    <w:name w:val="heading 9"/>
    <w:basedOn w:val="Heading1"/>
    <w:next w:val="Standardabsatz-PwC"/>
    <w:qFormat/>
    <w:rsid w:val="00783E09"/>
    <w:pPr>
      <w:numPr>
        <w:numId w:val="0"/>
      </w:numPr>
      <w:tabs>
        <w:tab w:val="num" w:pos="425"/>
      </w:tabs>
      <w:spacing w:before="240" w:after="60"/>
      <w:ind w:left="425" w:hanging="425"/>
      <w:outlineLvl w:val="8"/>
    </w:pPr>
    <w:rPr>
      <w:b w:val="0"/>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absatz-PwC">
    <w:name w:val="Standardabsatz-PwC"/>
    <w:aliases w:val="Alt Gr + F3"/>
    <w:basedOn w:val="Normal"/>
    <w:rsid w:val="00783E09"/>
    <w:pPr>
      <w:spacing w:after="120" w:line="360" w:lineRule="auto"/>
    </w:pPr>
  </w:style>
  <w:style w:type="paragraph" w:customStyle="1" w:styleId="Textkrper1">
    <w:name w:val="Textkörper 1"/>
    <w:aliases w:val="Alt + T + 1"/>
    <w:basedOn w:val="Textkrper0"/>
    <w:rsid w:val="00783E09"/>
    <w:pPr>
      <w:ind w:left="425"/>
    </w:pPr>
  </w:style>
  <w:style w:type="paragraph" w:customStyle="1" w:styleId="Textkrper0">
    <w:name w:val="Textkörper 0"/>
    <w:aliases w:val="Alt + T + 0"/>
    <w:basedOn w:val="Standardabsatz-PwC"/>
    <w:rsid w:val="00783E09"/>
    <w:pPr>
      <w:spacing w:after="240"/>
      <w:jc w:val="both"/>
    </w:pPr>
  </w:style>
  <w:style w:type="paragraph" w:styleId="BodyText2">
    <w:name w:val="Body Text 2"/>
    <w:aliases w:val="Alt + T + 2"/>
    <w:basedOn w:val="Textkrper0"/>
    <w:rsid w:val="00783E09"/>
    <w:pPr>
      <w:ind w:left="851"/>
    </w:pPr>
  </w:style>
  <w:style w:type="paragraph" w:styleId="BodyText3">
    <w:name w:val="Body Text 3"/>
    <w:aliases w:val="Alt + T + 3"/>
    <w:basedOn w:val="Textkrper0"/>
    <w:rsid w:val="00783E09"/>
    <w:pPr>
      <w:ind w:left="1276"/>
    </w:pPr>
  </w:style>
  <w:style w:type="paragraph" w:customStyle="1" w:styleId="Textkrper4">
    <w:name w:val="Textkörper 4"/>
    <w:aliases w:val="Alt + T + 4"/>
    <w:basedOn w:val="Textkrper0"/>
    <w:rsid w:val="00783E09"/>
    <w:pPr>
      <w:ind w:left="1701"/>
    </w:pPr>
  </w:style>
  <w:style w:type="paragraph" w:customStyle="1" w:styleId="Textkrper5">
    <w:name w:val="Textkörper 5"/>
    <w:aliases w:val="Alt + T + 5"/>
    <w:basedOn w:val="Textkrper0"/>
    <w:rsid w:val="00783E09"/>
    <w:pPr>
      <w:ind w:left="2126"/>
    </w:pPr>
  </w:style>
  <w:style w:type="paragraph" w:customStyle="1" w:styleId="Adresse">
    <w:name w:val="Adresse"/>
    <w:basedOn w:val="Normal"/>
    <w:rsid w:val="00783E09"/>
    <w:pPr>
      <w:suppressAutoHyphens/>
    </w:pPr>
  </w:style>
  <w:style w:type="paragraph" w:styleId="Date">
    <w:name w:val="Date"/>
    <w:basedOn w:val="Standardabsatz-PwC"/>
    <w:next w:val="Normal"/>
    <w:rsid w:val="00783E09"/>
    <w:pPr>
      <w:spacing w:before="120" w:after="0" w:line="260" w:lineRule="exact"/>
      <w:ind w:left="170"/>
    </w:pPr>
  </w:style>
  <w:style w:type="paragraph" w:customStyle="1" w:styleId="Datum-Unterzeile">
    <w:name w:val="Datum-Unterzeile"/>
    <w:basedOn w:val="Date"/>
    <w:rsid w:val="00783E09"/>
    <w:pPr>
      <w:spacing w:before="0"/>
    </w:pPr>
    <w:rPr>
      <w:sz w:val="18"/>
    </w:rPr>
  </w:style>
  <w:style w:type="paragraph" w:styleId="ListBullet">
    <w:name w:val="List Bullet"/>
    <w:basedOn w:val="Normal"/>
    <w:rsid w:val="00783E09"/>
    <w:pPr>
      <w:numPr>
        <w:numId w:val="1"/>
      </w:numPr>
    </w:pPr>
  </w:style>
  <w:style w:type="paragraph" w:styleId="ListBullet3">
    <w:name w:val="List Bullet 3"/>
    <w:basedOn w:val="Normal"/>
    <w:rsid w:val="00783E09"/>
    <w:pPr>
      <w:numPr>
        <w:numId w:val="3"/>
      </w:numPr>
    </w:pPr>
  </w:style>
  <w:style w:type="paragraph" w:customStyle="1" w:styleId="Betreff">
    <w:name w:val="Betreff"/>
    <w:basedOn w:val="Standardabsatz-PwC"/>
    <w:next w:val="Salutation"/>
    <w:rsid w:val="00783E09"/>
    <w:pPr>
      <w:keepNext/>
      <w:suppressAutoHyphens/>
      <w:spacing w:before="1440" w:after="520" w:line="260" w:lineRule="exact"/>
    </w:pPr>
    <w:rPr>
      <w:b/>
      <w:i/>
    </w:rPr>
  </w:style>
  <w:style w:type="paragraph" w:styleId="Salutation">
    <w:name w:val="Salutation"/>
    <w:basedOn w:val="Standardabsatz-PwC"/>
    <w:next w:val="Normal"/>
    <w:rsid w:val="00783E09"/>
    <w:pPr>
      <w:keepNext/>
      <w:spacing w:after="360"/>
    </w:pPr>
  </w:style>
  <w:style w:type="paragraph" w:styleId="DocumentMap">
    <w:name w:val="Document Map"/>
    <w:basedOn w:val="Normal"/>
    <w:semiHidden/>
    <w:rsid w:val="00783E09"/>
    <w:pPr>
      <w:shd w:val="clear" w:color="auto" w:fill="000080"/>
    </w:pPr>
    <w:rPr>
      <w:rFonts w:ascii="Tahoma" w:hAnsi="Tahoma"/>
    </w:rPr>
  </w:style>
  <w:style w:type="paragraph" w:customStyle="1" w:styleId="Dateiname">
    <w:name w:val="Dateiname"/>
    <w:basedOn w:val="Standardabsatz-PwC"/>
    <w:rsid w:val="00783E09"/>
    <w:pPr>
      <w:spacing w:line="240" w:lineRule="auto"/>
      <w:jc w:val="right"/>
    </w:pPr>
    <w:rPr>
      <w:sz w:val="12"/>
    </w:rPr>
  </w:style>
  <w:style w:type="character" w:styleId="Emphasis">
    <w:name w:val="Emphasis"/>
    <w:basedOn w:val="PwC-Standardschrift"/>
    <w:qFormat/>
    <w:rsid w:val="00783E09"/>
    <w:rPr>
      <w:rFonts w:ascii="Georgia" w:hAnsi="Georgia"/>
      <w:i/>
      <w:sz w:val="22"/>
    </w:rPr>
  </w:style>
  <w:style w:type="character" w:customStyle="1" w:styleId="PwC-Standardschrift">
    <w:name w:val="PwC-Standardschrift"/>
    <w:basedOn w:val="DefaultParagraphFont"/>
    <w:rsid w:val="00783E09"/>
    <w:rPr>
      <w:rFonts w:ascii="Georgia" w:hAnsi="Georgia"/>
      <w:sz w:val="22"/>
    </w:rPr>
  </w:style>
  <w:style w:type="paragraph" w:styleId="EndnoteText">
    <w:name w:val="endnote text"/>
    <w:basedOn w:val="Standardabsatz-PwC"/>
    <w:semiHidden/>
    <w:rsid w:val="00783E09"/>
    <w:pPr>
      <w:tabs>
        <w:tab w:val="left" w:pos="425"/>
      </w:tabs>
      <w:spacing w:after="40" w:line="240" w:lineRule="auto"/>
      <w:ind w:left="425" w:hanging="425"/>
    </w:pPr>
    <w:rPr>
      <w:sz w:val="20"/>
    </w:rPr>
  </w:style>
  <w:style w:type="character" w:styleId="EndnoteReference">
    <w:name w:val="endnote reference"/>
    <w:basedOn w:val="PwC-Standardschrift"/>
    <w:semiHidden/>
    <w:rsid w:val="00783E09"/>
    <w:rPr>
      <w:rFonts w:ascii="Georgia" w:hAnsi="Georgia"/>
      <w:sz w:val="22"/>
      <w:vertAlign w:val="superscript"/>
    </w:rPr>
  </w:style>
  <w:style w:type="character" w:styleId="FootnoteReference">
    <w:name w:val="footnote reference"/>
    <w:basedOn w:val="PwC-Standardschrift"/>
    <w:semiHidden/>
    <w:rsid w:val="00783E09"/>
    <w:rPr>
      <w:rFonts w:ascii="Georgia" w:hAnsi="Georgia"/>
      <w:sz w:val="22"/>
      <w:vertAlign w:val="superscript"/>
    </w:rPr>
  </w:style>
  <w:style w:type="paragraph" w:styleId="FootnoteText">
    <w:name w:val="footnote text"/>
    <w:basedOn w:val="Standardabsatz-PwC"/>
    <w:semiHidden/>
    <w:rsid w:val="00783E09"/>
    <w:pPr>
      <w:tabs>
        <w:tab w:val="left" w:pos="425"/>
      </w:tabs>
      <w:spacing w:after="40" w:line="240" w:lineRule="auto"/>
      <w:ind w:left="425" w:hanging="425"/>
    </w:pPr>
    <w:rPr>
      <w:sz w:val="18"/>
    </w:rPr>
  </w:style>
  <w:style w:type="paragraph" w:styleId="Closing">
    <w:name w:val="Closing"/>
    <w:basedOn w:val="Standardabsatz-PwC"/>
    <w:next w:val="Objekt"/>
    <w:rsid w:val="00783E09"/>
    <w:pPr>
      <w:keepNext/>
      <w:keepLines/>
      <w:spacing w:before="240"/>
    </w:pPr>
  </w:style>
  <w:style w:type="paragraph" w:customStyle="1" w:styleId="Objekt">
    <w:name w:val="Objekt"/>
    <w:basedOn w:val="Normal"/>
    <w:next w:val="PlainText"/>
    <w:rsid w:val="00783E09"/>
    <w:pPr>
      <w:spacing w:before="160" w:after="284" w:line="240" w:lineRule="auto"/>
    </w:pPr>
    <w:rPr>
      <w:rFonts w:ascii="Arial" w:hAnsi="Arial"/>
    </w:rPr>
  </w:style>
  <w:style w:type="paragraph" w:customStyle="1" w:styleId="Unterzeichner">
    <w:name w:val="Unterzeichner"/>
    <w:basedOn w:val="Standardabsatz-PwC"/>
    <w:next w:val="Normal"/>
    <w:rsid w:val="00783E09"/>
    <w:pPr>
      <w:keepNext/>
      <w:keepLines/>
      <w:tabs>
        <w:tab w:val="left" w:pos="3969"/>
      </w:tabs>
      <w:suppressAutoHyphens/>
      <w:spacing w:before="840" w:line="240" w:lineRule="auto"/>
    </w:pPr>
  </w:style>
  <w:style w:type="paragraph" w:customStyle="1" w:styleId="Unterzeichner-Titel">
    <w:name w:val="Unterzeichner-Titel"/>
    <w:basedOn w:val="Unterzeichner"/>
    <w:next w:val="Anlagen"/>
    <w:rsid w:val="00783E09"/>
    <w:pPr>
      <w:spacing w:before="0" w:after="0"/>
    </w:pPr>
    <w:rPr>
      <w:sz w:val="18"/>
    </w:rPr>
  </w:style>
  <w:style w:type="paragraph" w:customStyle="1" w:styleId="Anlagen">
    <w:name w:val="Anlagen"/>
    <w:basedOn w:val="Standardabsatz-PwC"/>
    <w:rsid w:val="00783E09"/>
    <w:pPr>
      <w:keepNext/>
      <w:keepLines/>
      <w:spacing w:before="480" w:after="0"/>
    </w:pPr>
  </w:style>
  <w:style w:type="paragraph" w:styleId="List">
    <w:name w:val="List"/>
    <w:basedOn w:val="Normal"/>
    <w:rsid w:val="00783E09"/>
    <w:pPr>
      <w:ind w:left="283" w:hanging="283"/>
    </w:pPr>
  </w:style>
  <w:style w:type="paragraph" w:customStyle="1" w:styleId="TabelleTitel">
    <w:name w:val="Tabelle Titel"/>
    <w:basedOn w:val="Standardabsatz-PwC"/>
    <w:rsid w:val="00783E09"/>
    <w:pPr>
      <w:spacing w:after="0"/>
    </w:pPr>
    <w:rPr>
      <w:b/>
      <w:sz w:val="24"/>
    </w:rPr>
  </w:style>
  <w:style w:type="paragraph" w:customStyle="1" w:styleId="TabelleVordruckklein">
    <w:name w:val="Tabelle Vordruck klein"/>
    <w:basedOn w:val="TabelleTitel"/>
    <w:rsid w:val="00783E09"/>
    <w:pPr>
      <w:spacing w:line="160" w:lineRule="exact"/>
    </w:pPr>
    <w:rPr>
      <w:b w:val="0"/>
      <w:sz w:val="12"/>
    </w:rPr>
  </w:style>
  <w:style w:type="paragraph" w:customStyle="1" w:styleId="Kopf-Absender">
    <w:name w:val="Kopf-Absender"/>
    <w:basedOn w:val="Header"/>
    <w:rsid w:val="00783E09"/>
    <w:pPr>
      <w:spacing w:before="100" w:line="200" w:lineRule="exact"/>
      <w:ind w:left="170"/>
    </w:pPr>
    <w:rPr>
      <w:i/>
      <w:sz w:val="16"/>
    </w:rPr>
  </w:style>
  <w:style w:type="paragraph" w:styleId="Header">
    <w:name w:val="header"/>
    <w:basedOn w:val="Normal"/>
    <w:rsid w:val="00783E09"/>
    <w:rPr>
      <w:kern w:val="12"/>
      <w:sz w:val="20"/>
    </w:rPr>
  </w:style>
  <w:style w:type="paragraph" w:styleId="Footer">
    <w:name w:val="footer"/>
    <w:basedOn w:val="Normal"/>
    <w:link w:val="FooterChar"/>
    <w:uiPriority w:val="99"/>
    <w:rsid w:val="00783E09"/>
    <w:pPr>
      <w:suppressAutoHyphens/>
      <w:spacing w:line="140" w:lineRule="exact"/>
    </w:pPr>
    <w:rPr>
      <w:rFonts w:ascii="Arial" w:hAnsi="Arial"/>
      <w:noProof/>
      <w:kern w:val="12"/>
      <w:sz w:val="12"/>
    </w:rPr>
  </w:style>
  <w:style w:type="paragraph" w:customStyle="1" w:styleId="Fusszeileoben">
    <w:name w:val="Fusszeile oben"/>
    <w:basedOn w:val="Footer"/>
    <w:next w:val="Footer"/>
    <w:rsid w:val="00783E09"/>
    <w:pPr>
      <w:spacing w:before="100"/>
    </w:pPr>
    <w:rPr>
      <w:noProof w:val="0"/>
    </w:rPr>
  </w:style>
  <w:style w:type="paragraph" w:customStyle="1" w:styleId="H1">
    <w:name w:val="H1"/>
    <w:aliases w:val="Alt Gr + H + 1"/>
    <w:basedOn w:val="Standardabsatz-PwC"/>
    <w:next w:val="Normal"/>
    <w:rsid w:val="00783E09"/>
    <w:pPr>
      <w:keepNext/>
      <w:ind w:left="425" w:hanging="425"/>
      <w:outlineLvl w:val="0"/>
    </w:pPr>
  </w:style>
  <w:style w:type="paragraph" w:customStyle="1" w:styleId="T1">
    <w:name w:val="T1"/>
    <w:aliases w:val="Alt Gr + T + 1"/>
    <w:basedOn w:val="T0"/>
    <w:rsid w:val="00783E09"/>
    <w:pPr>
      <w:ind w:left="425"/>
    </w:pPr>
  </w:style>
  <w:style w:type="paragraph" w:customStyle="1" w:styleId="T0">
    <w:name w:val="T0"/>
    <w:aliases w:val="Alt Gr + T + 0"/>
    <w:basedOn w:val="Standardabsatz-PwC"/>
    <w:rsid w:val="00783E09"/>
    <w:pPr>
      <w:jc w:val="both"/>
    </w:pPr>
  </w:style>
  <w:style w:type="paragraph" w:customStyle="1" w:styleId="H2">
    <w:name w:val="H2"/>
    <w:aliases w:val="Alt Gr + H + 2"/>
    <w:basedOn w:val="H1"/>
    <w:next w:val="Normal"/>
    <w:rsid w:val="00783E09"/>
    <w:pPr>
      <w:ind w:left="850"/>
      <w:outlineLvl w:val="1"/>
    </w:pPr>
  </w:style>
  <w:style w:type="paragraph" w:customStyle="1" w:styleId="T2">
    <w:name w:val="T2"/>
    <w:aliases w:val="Alt Gr + T + 2"/>
    <w:basedOn w:val="T0"/>
    <w:rsid w:val="00783E09"/>
    <w:pPr>
      <w:ind w:left="851"/>
    </w:pPr>
  </w:style>
  <w:style w:type="paragraph" w:customStyle="1" w:styleId="H3">
    <w:name w:val="H3"/>
    <w:aliases w:val="Alt Gr + H + 3"/>
    <w:basedOn w:val="H1"/>
    <w:next w:val="Normal"/>
    <w:rsid w:val="00783E09"/>
    <w:pPr>
      <w:ind w:left="1276"/>
      <w:outlineLvl w:val="2"/>
    </w:pPr>
  </w:style>
  <w:style w:type="paragraph" w:customStyle="1" w:styleId="T3">
    <w:name w:val="T3"/>
    <w:aliases w:val="Alt Gr + T + 3"/>
    <w:basedOn w:val="T0"/>
    <w:rsid w:val="00783E09"/>
    <w:pPr>
      <w:ind w:left="1276"/>
    </w:pPr>
  </w:style>
  <w:style w:type="paragraph" w:customStyle="1" w:styleId="H4">
    <w:name w:val="H4"/>
    <w:aliases w:val="Alt Gr + H + 4"/>
    <w:basedOn w:val="H1"/>
    <w:next w:val="Normal"/>
    <w:rsid w:val="00783E09"/>
    <w:pPr>
      <w:ind w:left="1701"/>
      <w:outlineLvl w:val="3"/>
    </w:pPr>
  </w:style>
  <w:style w:type="paragraph" w:customStyle="1" w:styleId="T4">
    <w:name w:val="T4"/>
    <w:aliases w:val="Alt Gr + T + 4"/>
    <w:basedOn w:val="T0"/>
    <w:rsid w:val="00783E09"/>
    <w:pPr>
      <w:ind w:left="1701"/>
    </w:pPr>
  </w:style>
  <w:style w:type="paragraph" w:customStyle="1" w:styleId="H5">
    <w:name w:val="H5"/>
    <w:aliases w:val="Alt Gr + H + 5"/>
    <w:basedOn w:val="H1"/>
    <w:next w:val="Normal"/>
    <w:rsid w:val="00783E09"/>
    <w:pPr>
      <w:ind w:left="2126"/>
      <w:outlineLvl w:val="4"/>
    </w:pPr>
  </w:style>
  <w:style w:type="paragraph" w:customStyle="1" w:styleId="T5">
    <w:name w:val="T5"/>
    <w:aliases w:val="Alt Gr + T + 5"/>
    <w:basedOn w:val="T0"/>
    <w:rsid w:val="00783E09"/>
    <w:pPr>
      <w:ind w:left="2126"/>
    </w:pPr>
  </w:style>
  <w:style w:type="paragraph" w:styleId="Index1">
    <w:name w:val="index 1"/>
    <w:basedOn w:val="Standardabsatz-PwC"/>
    <w:next w:val="Standardabsatz-PwC"/>
    <w:semiHidden/>
    <w:rsid w:val="00783E09"/>
    <w:pPr>
      <w:ind w:left="221" w:hanging="221"/>
    </w:pPr>
  </w:style>
  <w:style w:type="paragraph" w:styleId="Index2">
    <w:name w:val="index 2"/>
    <w:basedOn w:val="Standardabsatz-PwC"/>
    <w:next w:val="Standardabsatz-PwC"/>
    <w:semiHidden/>
    <w:rsid w:val="00783E09"/>
    <w:pPr>
      <w:ind w:left="440" w:hanging="220"/>
    </w:pPr>
  </w:style>
  <w:style w:type="paragraph" w:styleId="Index3">
    <w:name w:val="index 3"/>
    <w:basedOn w:val="Standardabsatz-PwC"/>
    <w:next w:val="Standardabsatz-PwC"/>
    <w:semiHidden/>
    <w:rsid w:val="00783E09"/>
    <w:pPr>
      <w:ind w:left="663" w:hanging="221"/>
    </w:pPr>
  </w:style>
  <w:style w:type="paragraph" w:styleId="CommentText">
    <w:name w:val="annotation text"/>
    <w:basedOn w:val="Standardabsatz-PwC"/>
    <w:semiHidden/>
    <w:rsid w:val="00783E09"/>
  </w:style>
  <w:style w:type="character" w:styleId="CommentReference">
    <w:name w:val="annotation reference"/>
    <w:basedOn w:val="PwC-Standardschrift"/>
    <w:semiHidden/>
    <w:rsid w:val="00783E09"/>
    <w:rPr>
      <w:rFonts w:ascii="Georgia" w:hAnsi="Georgia"/>
      <w:sz w:val="16"/>
    </w:rPr>
  </w:style>
  <w:style w:type="paragraph" w:customStyle="1" w:styleId="Kopfadresse">
    <w:name w:val="Kopfadresse"/>
    <w:basedOn w:val="Standardabsatz-PwC"/>
    <w:rsid w:val="00783E09"/>
    <w:rPr>
      <w:sz w:val="16"/>
    </w:rPr>
  </w:style>
  <w:style w:type="paragraph" w:styleId="PlainText">
    <w:name w:val="Plain Text"/>
    <w:basedOn w:val="Normal"/>
    <w:rsid w:val="00783E09"/>
  </w:style>
  <w:style w:type="paragraph" w:customStyle="1" w:styleId="Kopf-Absenderfett">
    <w:name w:val="Kopf-Absender fett"/>
    <w:basedOn w:val="Kopf-Absender"/>
    <w:rsid w:val="00783E09"/>
    <w:rPr>
      <w:b/>
    </w:rPr>
  </w:style>
  <w:style w:type="paragraph" w:customStyle="1" w:styleId="S1">
    <w:name w:val="S1"/>
    <w:aliases w:val="Alt Gr + S + 1"/>
    <w:basedOn w:val="H1"/>
    <w:next w:val="Normal"/>
    <w:rsid w:val="00783E09"/>
    <w:pPr>
      <w:ind w:left="652" w:hanging="227"/>
    </w:pPr>
  </w:style>
  <w:style w:type="paragraph" w:customStyle="1" w:styleId="S2">
    <w:name w:val="S2"/>
    <w:aliases w:val="Alt Gr + S + 2"/>
    <w:basedOn w:val="H2"/>
    <w:next w:val="Normal"/>
    <w:rsid w:val="00783E09"/>
    <w:pPr>
      <w:ind w:left="1078" w:hanging="227"/>
    </w:pPr>
  </w:style>
  <w:style w:type="paragraph" w:customStyle="1" w:styleId="S3">
    <w:name w:val="S3"/>
    <w:aliases w:val="Alt Gr + S + 3"/>
    <w:basedOn w:val="H3"/>
    <w:next w:val="Normal"/>
    <w:rsid w:val="00783E09"/>
    <w:pPr>
      <w:ind w:left="1503" w:hanging="227"/>
    </w:pPr>
  </w:style>
  <w:style w:type="paragraph" w:customStyle="1" w:styleId="S4">
    <w:name w:val="S4"/>
    <w:aliases w:val="Alt Gr + S + 4"/>
    <w:basedOn w:val="H4"/>
    <w:next w:val="Normal"/>
    <w:rsid w:val="00783E09"/>
    <w:pPr>
      <w:ind w:left="1928" w:hanging="227"/>
    </w:pPr>
  </w:style>
  <w:style w:type="paragraph" w:customStyle="1" w:styleId="S5">
    <w:name w:val="S5"/>
    <w:aliases w:val="Alt Gr + S + 5"/>
    <w:basedOn w:val="H5"/>
    <w:next w:val="Normal"/>
    <w:rsid w:val="00783E09"/>
    <w:pPr>
      <w:ind w:left="2353" w:hanging="227"/>
    </w:pPr>
  </w:style>
  <w:style w:type="paragraph" w:customStyle="1" w:styleId="Spiegel0">
    <w:name w:val="Spiegel 0"/>
    <w:aliases w:val="Alt + S + 0"/>
    <w:basedOn w:val="Standardabsatz-PwC"/>
    <w:rsid w:val="00783E09"/>
    <w:pPr>
      <w:numPr>
        <w:numId w:val="4"/>
      </w:numPr>
      <w:spacing w:line="240" w:lineRule="auto"/>
    </w:pPr>
  </w:style>
  <w:style w:type="paragraph" w:customStyle="1" w:styleId="Spiegel1">
    <w:name w:val="Spiegel 1"/>
    <w:aliases w:val="Alt + S + 1"/>
    <w:basedOn w:val="Spiegel0"/>
    <w:rsid w:val="00783E09"/>
    <w:pPr>
      <w:numPr>
        <w:numId w:val="5"/>
      </w:numPr>
    </w:pPr>
  </w:style>
  <w:style w:type="paragraph" w:customStyle="1" w:styleId="Spiegel2">
    <w:name w:val="Spiegel 2"/>
    <w:aliases w:val="Alt + S + 2"/>
    <w:basedOn w:val="Spiegel0"/>
    <w:rsid w:val="00783E09"/>
    <w:pPr>
      <w:numPr>
        <w:numId w:val="6"/>
      </w:numPr>
    </w:pPr>
  </w:style>
  <w:style w:type="paragraph" w:customStyle="1" w:styleId="Spiegel3">
    <w:name w:val="Spiegel 3"/>
    <w:aliases w:val="Alt + S + 3"/>
    <w:basedOn w:val="Spiegel0"/>
    <w:rsid w:val="00783E09"/>
    <w:pPr>
      <w:numPr>
        <w:numId w:val="7"/>
      </w:numPr>
    </w:pPr>
  </w:style>
  <w:style w:type="paragraph" w:customStyle="1" w:styleId="Spiegel4">
    <w:name w:val="Spiegel 4"/>
    <w:aliases w:val="Alt + S + 4"/>
    <w:basedOn w:val="Spiegel0"/>
    <w:rsid w:val="00783E09"/>
    <w:pPr>
      <w:numPr>
        <w:numId w:val="8"/>
      </w:numPr>
    </w:pPr>
  </w:style>
  <w:style w:type="paragraph" w:customStyle="1" w:styleId="Spiegel5">
    <w:name w:val="Spiegel 5"/>
    <w:aliases w:val="Alt + S + 5"/>
    <w:basedOn w:val="Spiegel0"/>
    <w:rsid w:val="00783E09"/>
    <w:pPr>
      <w:numPr>
        <w:numId w:val="9"/>
      </w:numPr>
    </w:pPr>
  </w:style>
  <w:style w:type="paragraph" w:customStyle="1" w:styleId="TabText10">
    <w:name w:val="Tab.Text 10"/>
    <w:basedOn w:val="Standardabsatz-PwC"/>
    <w:rsid w:val="00783E09"/>
    <w:pPr>
      <w:spacing w:after="0" w:line="240" w:lineRule="auto"/>
    </w:pPr>
    <w:rPr>
      <w:sz w:val="20"/>
    </w:rPr>
  </w:style>
  <w:style w:type="paragraph" w:customStyle="1" w:styleId="TabText11">
    <w:name w:val="Tab.Text 11"/>
    <w:basedOn w:val="Standardabsatz-PwC"/>
    <w:rsid w:val="00783E09"/>
    <w:pPr>
      <w:spacing w:after="0" w:line="240" w:lineRule="auto"/>
    </w:pPr>
  </w:style>
  <w:style w:type="paragraph" w:customStyle="1" w:styleId="TabelleTextklein">
    <w:name w:val="Tabelle Text klein"/>
    <w:basedOn w:val="TabelleTitel"/>
    <w:rsid w:val="00783E09"/>
    <w:pPr>
      <w:spacing w:line="200" w:lineRule="exact"/>
      <w:ind w:right="85"/>
      <w:jc w:val="right"/>
    </w:pPr>
    <w:rPr>
      <w:b w:val="0"/>
      <w:sz w:val="16"/>
    </w:rPr>
  </w:style>
  <w:style w:type="paragraph" w:customStyle="1" w:styleId="TabelleVordruck">
    <w:name w:val="Tabelle Vordruck"/>
    <w:basedOn w:val="Standardabsatz-PwC"/>
    <w:rsid w:val="00783E09"/>
    <w:pPr>
      <w:spacing w:after="0" w:line="240" w:lineRule="auto"/>
    </w:pPr>
    <w:rPr>
      <w:sz w:val="18"/>
    </w:rPr>
  </w:style>
  <w:style w:type="paragraph" w:customStyle="1" w:styleId="TabellenText">
    <w:name w:val="Tabellen Text"/>
    <w:basedOn w:val="Normal"/>
    <w:rsid w:val="00783E09"/>
    <w:pPr>
      <w:suppressAutoHyphens/>
    </w:pPr>
  </w:style>
  <w:style w:type="paragraph" w:customStyle="1" w:styleId="TabellenVordruck">
    <w:name w:val="Tabellen Vordruck"/>
    <w:basedOn w:val="TabelleTitel"/>
    <w:rsid w:val="00783E09"/>
    <w:pPr>
      <w:spacing w:line="240" w:lineRule="auto"/>
    </w:pPr>
    <w:rPr>
      <w:b w:val="0"/>
      <w:sz w:val="18"/>
    </w:rPr>
  </w:style>
  <w:style w:type="paragraph" w:customStyle="1" w:styleId="Textlinks">
    <w:name w:val="Text links"/>
    <w:basedOn w:val="PlainText"/>
    <w:next w:val="PlainText"/>
    <w:rsid w:val="00783E09"/>
    <w:pPr>
      <w:spacing w:after="260"/>
    </w:pPr>
  </w:style>
  <w:style w:type="paragraph" w:customStyle="1" w:styleId="Kopf-Emblem">
    <w:name w:val="Kopf-Emblem"/>
    <w:basedOn w:val="Header"/>
    <w:rsid w:val="00783E09"/>
    <w:pPr>
      <w:spacing w:after="120"/>
      <w:jc w:val="right"/>
    </w:pPr>
    <w:rPr>
      <w:sz w:val="16"/>
    </w:rPr>
  </w:style>
  <w:style w:type="paragraph" w:customStyle="1" w:styleId="Kopf-Firma3">
    <w:name w:val="Kopf-Firma3"/>
    <w:basedOn w:val="Header"/>
    <w:rsid w:val="00783E09"/>
    <w:pPr>
      <w:spacing w:before="80"/>
    </w:pPr>
    <w:rPr>
      <w:sz w:val="18"/>
    </w:rPr>
  </w:style>
  <w:style w:type="paragraph" w:customStyle="1" w:styleId="Kopf-Firma4">
    <w:name w:val="Kopf-Firma4"/>
    <w:basedOn w:val="Kopf-Firma3"/>
    <w:rsid w:val="00783E09"/>
    <w:pPr>
      <w:spacing w:before="0"/>
    </w:pPr>
  </w:style>
  <w:style w:type="paragraph" w:customStyle="1" w:styleId="Kopf-Logo1">
    <w:name w:val="Kopf-Logo1"/>
    <w:basedOn w:val="Header"/>
    <w:rsid w:val="00783E09"/>
    <w:pPr>
      <w:spacing w:after="120"/>
    </w:pPr>
    <w:rPr>
      <w:sz w:val="16"/>
    </w:rPr>
  </w:style>
  <w:style w:type="paragraph" w:styleId="TOC1">
    <w:name w:val="toc 1"/>
    <w:basedOn w:val="Standardabsatz-PwC"/>
    <w:next w:val="Standardabsatz-PwC"/>
    <w:autoRedefine/>
    <w:semiHidden/>
    <w:rsid w:val="00783E09"/>
  </w:style>
  <w:style w:type="paragraph" w:styleId="ListBullet2">
    <w:name w:val="List Bullet 2"/>
    <w:basedOn w:val="Normal"/>
    <w:rsid w:val="00783E09"/>
    <w:pPr>
      <w:numPr>
        <w:numId w:val="2"/>
      </w:numPr>
    </w:pPr>
  </w:style>
  <w:style w:type="paragraph" w:styleId="Caption">
    <w:name w:val="caption"/>
    <w:basedOn w:val="Normal"/>
    <w:next w:val="Normal"/>
    <w:qFormat/>
    <w:rsid w:val="00783E09"/>
    <w:pPr>
      <w:spacing w:before="120" w:after="120"/>
    </w:pPr>
    <w:rPr>
      <w:b/>
    </w:rPr>
  </w:style>
  <w:style w:type="character" w:styleId="Hyperlink">
    <w:name w:val="Hyperlink"/>
    <w:basedOn w:val="PwC-Standardschrift"/>
    <w:rsid w:val="00783E09"/>
    <w:rPr>
      <w:rFonts w:ascii="Georgia" w:hAnsi="Georgia"/>
      <w:color w:val="0000FF"/>
      <w:sz w:val="22"/>
      <w:u w:val="single"/>
    </w:rPr>
  </w:style>
  <w:style w:type="paragraph" w:styleId="Index4">
    <w:name w:val="index 4"/>
    <w:basedOn w:val="Standardabsatz-PwC"/>
    <w:next w:val="Standardabsatz-PwC"/>
    <w:semiHidden/>
    <w:rsid w:val="00783E09"/>
    <w:pPr>
      <w:ind w:left="880" w:hanging="220"/>
    </w:pPr>
  </w:style>
  <w:style w:type="paragraph" w:styleId="Index5">
    <w:name w:val="index 5"/>
    <w:basedOn w:val="Standardabsatz-PwC"/>
    <w:next w:val="Standardabsatz-PwC"/>
    <w:semiHidden/>
    <w:rsid w:val="00783E09"/>
    <w:pPr>
      <w:ind w:left="1100" w:hanging="220"/>
    </w:pPr>
  </w:style>
  <w:style w:type="paragraph" w:styleId="Index6">
    <w:name w:val="index 6"/>
    <w:basedOn w:val="Standardabsatz-PwC"/>
    <w:next w:val="Standardabsatz-PwC"/>
    <w:semiHidden/>
    <w:rsid w:val="00783E09"/>
    <w:pPr>
      <w:ind w:left="1320" w:hanging="220"/>
    </w:pPr>
  </w:style>
  <w:style w:type="paragraph" w:styleId="Index7">
    <w:name w:val="index 7"/>
    <w:basedOn w:val="Standardabsatz-PwC"/>
    <w:next w:val="Standardabsatz-PwC"/>
    <w:semiHidden/>
    <w:rsid w:val="00783E09"/>
    <w:pPr>
      <w:ind w:left="1540" w:hanging="220"/>
    </w:pPr>
  </w:style>
  <w:style w:type="paragraph" w:styleId="Index8">
    <w:name w:val="index 8"/>
    <w:basedOn w:val="Standardabsatz-PwC"/>
    <w:next w:val="Standardabsatz-PwC"/>
    <w:semiHidden/>
    <w:rsid w:val="00783E09"/>
    <w:pPr>
      <w:ind w:left="1760" w:hanging="220"/>
    </w:pPr>
  </w:style>
  <w:style w:type="paragraph" w:styleId="Index9">
    <w:name w:val="index 9"/>
    <w:basedOn w:val="Standardabsatz-PwC"/>
    <w:next w:val="Standardabsatz-PwC"/>
    <w:semiHidden/>
    <w:rsid w:val="00783E09"/>
    <w:pPr>
      <w:ind w:left="1980" w:hanging="220"/>
    </w:pPr>
  </w:style>
  <w:style w:type="paragraph" w:styleId="IndexHeading">
    <w:name w:val="index heading"/>
    <w:basedOn w:val="Standardabsatz-PwC"/>
    <w:next w:val="Index1"/>
    <w:semiHidden/>
    <w:rsid w:val="00783E09"/>
    <w:rPr>
      <w:b/>
      <w:sz w:val="24"/>
    </w:rPr>
  </w:style>
  <w:style w:type="character" w:styleId="PageNumber">
    <w:name w:val="page number"/>
    <w:basedOn w:val="PwC-Standardschrift"/>
    <w:rsid w:val="00783E09"/>
    <w:rPr>
      <w:rFonts w:ascii="Georgia" w:hAnsi="Georgia"/>
      <w:sz w:val="22"/>
    </w:rPr>
  </w:style>
  <w:style w:type="paragraph" w:styleId="Title">
    <w:name w:val="Title"/>
    <w:basedOn w:val="Standardabsatz-PwC"/>
    <w:next w:val="Subtitle"/>
    <w:qFormat/>
    <w:rsid w:val="00783E09"/>
    <w:pPr>
      <w:keepNext/>
      <w:suppressAutoHyphens/>
      <w:spacing w:before="1200" w:after="480"/>
      <w:jc w:val="center"/>
    </w:pPr>
    <w:rPr>
      <w:b/>
      <w:kern w:val="28"/>
      <w:sz w:val="32"/>
    </w:rPr>
  </w:style>
  <w:style w:type="paragraph" w:styleId="Subtitle">
    <w:name w:val="Subtitle"/>
    <w:basedOn w:val="Standardabsatz-PwC"/>
    <w:qFormat/>
    <w:rsid w:val="00783E09"/>
    <w:pPr>
      <w:keepLines/>
      <w:suppressAutoHyphens/>
      <w:spacing w:before="600"/>
      <w:jc w:val="center"/>
      <w:outlineLvl w:val="1"/>
    </w:pPr>
    <w:rPr>
      <w:sz w:val="24"/>
    </w:rPr>
  </w:style>
  <w:style w:type="paragraph" w:styleId="TOC2">
    <w:name w:val="toc 2"/>
    <w:basedOn w:val="TOC1"/>
    <w:next w:val="Standardabsatz-PwC"/>
    <w:autoRedefine/>
    <w:semiHidden/>
    <w:rsid w:val="00783E09"/>
    <w:pPr>
      <w:ind w:left="220"/>
    </w:pPr>
  </w:style>
  <w:style w:type="paragraph" w:styleId="TOC3">
    <w:name w:val="toc 3"/>
    <w:basedOn w:val="TOC1"/>
    <w:next w:val="Standardabsatz-PwC"/>
    <w:autoRedefine/>
    <w:semiHidden/>
    <w:rsid w:val="00783E09"/>
    <w:pPr>
      <w:ind w:left="440"/>
    </w:pPr>
  </w:style>
  <w:style w:type="paragraph" w:styleId="TOC4">
    <w:name w:val="toc 4"/>
    <w:basedOn w:val="TOC1"/>
    <w:next w:val="Standardabsatz-PwC"/>
    <w:autoRedefine/>
    <w:semiHidden/>
    <w:rsid w:val="00783E09"/>
    <w:pPr>
      <w:ind w:left="660"/>
    </w:pPr>
  </w:style>
  <w:style w:type="paragraph" w:styleId="TOC5">
    <w:name w:val="toc 5"/>
    <w:basedOn w:val="TOC1"/>
    <w:next w:val="Standardabsatz-PwC"/>
    <w:autoRedefine/>
    <w:semiHidden/>
    <w:rsid w:val="00783E09"/>
    <w:pPr>
      <w:ind w:left="880"/>
    </w:pPr>
  </w:style>
  <w:style w:type="paragraph" w:styleId="TOC6">
    <w:name w:val="toc 6"/>
    <w:basedOn w:val="TOC1"/>
    <w:next w:val="Standardabsatz-PwC"/>
    <w:autoRedefine/>
    <w:semiHidden/>
    <w:rsid w:val="00783E09"/>
    <w:pPr>
      <w:ind w:left="1100"/>
    </w:pPr>
  </w:style>
  <w:style w:type="paragraph" w:styleId="TOC7">
    <w:name w:val="toc 7"/>
    <w:basedOn w:val="TOC1"/>
    <w:next w:val="Standardabsatz-PwC"/>
    <w:autoRedefine/>
    <w:semiHidden/>
    <w:rsid w:val="00783E09"/>
    <w:pPr>
      <w:ind w:left="1320"/>
    </w:pPr>
  </w:style>
  <w:style w:type="paragraph" w:styleId="TOC8">
    <w:name w:val="toc 8"/>
    <w:basedOn w:val="TOC1"/>
    <w:next w:val="Standardabsatz-PwC"/>
    <w:autoRedefine/>
    <w:semiHidden/>
    <w:rsid w:val="00783E09"/>
    <w:pPr>
      <w:ind w:left="1540"/>
    </w:pPr>
  </w:style>
  <w:style w:type="paragraph" w:styleId="TOC9">
    <w:name w:val="toc 9"/>
    <w:basedOn w:val="TOC1"/>
    <w:next w:val="Standardabsatz-PwC"/>
    <w:autoRedefine/>
    <w:semiHidden/>
    <w:rsid w:val="00783E09"/>
    <w:pPr>
      <w:ind w:left="1760"/>
    </w:pPr>
  </w:style>
  <w:style w:type="character" w:styleId="LineNumber">
    <w:name w:val="line number"/>
    <w:basedOn w:val="PwC-Standardschrift"/>
    <w:rsid w:val="00783E09"/>
    <w:rPr>
      <w:rFonts w:ascii="Georgia" w:hAnsi="Georgia"/>
      <w:sz w:val="22"/>
    </w:rPr>
  </w:style>
  <w:style w:type="paragraph" w:customStyle="1" w:styleId="Nummern0">
    <w:name w:val="Nummern 0"/>
    <w:aliases w:val="Alt + N + 0"/>
    <w:basedOn w:val="Standardabsatz-PwC"/>
    <w:rsid w:val="00783E09"/>
    <w:pPr>
      <w:numPr>
        <w:numId w:val="16"/>
      </w:numPr>
      <w:spacing w:line="240" w:lineRule="auto"/>
    </w:pPr>
  </w:style>
  <w:style w:type="paragraph" w:customStyle="1" w:styleId="Nummern1">
    <w:name w:val="Nummern 1"/>
    <w:aliases w:val="Alt + N + 1"/>
    <w:basedOn w:val="Nummern0"/>
    <w:rsid w:val="00783E09"/>
    <w:pPr>
      <w:numPr>
        <w:numId w:val="11"/>
      </w:numPr>
    </w:pPr>
  </w:style>
  <w:style w:type="paragraph" w:customStyle="1" w:styleId="Nummern2">
    <w:name w:val="Nummern 2"/>
    <w:aliases w:val="Alt + N + 2"/>
    <w:basedOn w:val="Nummern0"/>
    <w:rsid w:val="00783E09"/>
    <w:pPr>
      <w:numPr>
        <w:numId w:val="12"/>
      </w:numPr>
    </w:pPr>
  </w:style>
  <w:style w:type="paragraph" w:customStyle="1" w:styleId="Nummern3">
    <w:name w:val="Nummern 3"/>
    <w:aliases w:val="Alt + N + 3"/>
    <w:basedOn w:val="Nummern0"/>
    <w:rsid w:val="00783E09"/>
    <w:pPr>
      <w:numPr>
        <w:numId w:val="13"/>
      </w:numPr>
    </w:pPr>
  </w:style>
  <w:style w:type="paragraph" w:customStyle="1" w:styleId="Nummern4">
    <w:name w:val="Nummern 4"/>
    <w:aliases w:val="Alt + N + 4"/>
    <w:basedOn w:val="Nummern0"/>
    <w:rsid w:val="00783E09"/>
    <w:pPr>
      <w:numPr>
        <w:numId w:val="14"/>
      </w:numPr>
    </w:pPr>
  </w:style>
  <w:style w:type="paragraph" w:customStyle="1" w:styleId="Nummern5">
    <w:name w:val="Nummern 5"/>
    <w:aliases w:val="Alt + N + 5"/>
    <w:basedOn w:val="Nummern0"/>
    <w:rsid w:val="00783E09"/>
    <w:pPr>
      <w:numPr>
        <w:numId w:val="15"/>
      </w:numPr>
    </w:pPr>
  </w:style>
  <w:style w:type="paragraph" w:customStyle="1" w:styleId="AdrefeldAbsender">
    <w:name w:val="AdreßfeldAbsender"/>
    <w:basedOn w:val="Adresse"/>
    <w:next w:val="Adresse"/>
    <w:qFormat/>
    <w:rsid w:val="00783E09"/>
    <w:pPr>
      <w:spacing w:after="120" w:line="140" w:lineRule="exact"/>
    </w:pPr>
    <w:rPr>
      <w:rFonts w:ascii="Arial" w:hAnsi="Arial" w:cs="Arial"/>
      <w:bCs/>
      <w:sz w:val="12"/>
    </w:rPr>
  </w:style>
  <w:style w:type="paragraph" w:customStyle="1" w:styleId="Aufzhlungszeichenmanuell">
    <w:name w:val="Aufzählungszeichen manuell"/>
    <w:basedOn w:val="PlainText"/>
    <w:rsid w:val="00783E09"/>
    <w:pPr>
      <w:tabs>
        <w:tab w:val="left" w:pos="567"/>
      </w:tabs>
      <w:ind w:left="567" w:hanging="567"/>
    </w:pPr>
  </w:style>
  <w:style w:type="paragraph" w:customStyle="1" w:styleId="Einzeilig">
    <w:name w:val="Einzeilig"/>
    <w:rsid w:val="00783E09"/>
    <w:rPr>
      <w:rFonts w:ascii="Arial" w:hAnsi="Arial"/>
      <w:color w:val="000000"/>
      <w:sz w:val="22"/>
    </w:rPr>
  </w:style>
  <w:style w:type="character" w:styleId="Strong">
    <w:name w:val="Strong"/>
    <w:basedOn w:val="DefaultParagraphFont"/>
    <w:qFormat/>
    <w:rsid w:val="00783E09"/>
    <w:rPr>
      <w:b/>
    </w:rPr>
  </w:style>
  <w:style w:type="paragraph" w:customStyle="1" w:styleId="Folgeseite">
    <w:name w:val="Folgeseite"/>
    <w:basedOn w:val="Normal"/>
    <w:rsid w:val="00783E09"/>
    <w:pPr>
      <w:jc w:val="right"/>
    </w:pPr>
  </w:style>
  <w:style w:type="paragraph" w:styleId="NoteHeading">
    <w:name w:val="Note Heading"/>
    <w:basedOn w:val="Normal"/>
    <w:next w:val="Normal"/>
    <w:link w:val="NoteHeadingChar"/>
    <w:rsid w:val="00783E09"/>
  </w:style>
  <w:style w:type="character" w:customStyle="1" w:styleId="NoteHeadingChar">
    <w:name w:val="Note Heading Char"/>
    <w:basedOn w:val="DefaultParagraphFont"/>
    <w:link w:val="NoteHeading"/>
    <w:rsid w:val="00783E09"/>
    <w:rPr>
      <w:rFonts w:ascii="Georgia" w:hAnsi="Georgia"/>
      <w:sz w:val="22"/>
    </w:rPr>
  </w:style>
  <w:style w:type="paragraph" w:customStyle="1" w:styleId="Funotentrennlinie">
    <w:name w:val="Fußnotentrennlinie"/>
    <w:basedOn w:val="Normal"/>
    <w:rsid w:val="00783E09"/>
    <w:rPr>
      <w:sz w:val="12"/>
    </w:rPr>
  </w:style>
  <w:style w:type="paragraph" w:customStyle="1" w:styleId="NurText10zlg">
    <w:name w:val="Nur Text 1.0 zlg."/>
    <w:basedOn w:val="PlainText"/>
    <w:next w:val="PlainText"/>
    <w:rsid w:val="00783E09"/>
  </w:style>
  <w:style w:type="paragraph" w:customStyle="1" w:styleId="LogoText">
    <w:name w:val="LogoText"/>
    <w:basedOn w:val="NurText10zlg"/>
    <w:next w:val="NurText10zlg"/>
    <w:qFormat/>
    <w:rsid w:val="00783E09"/>
    <w:pPr>
      <w:tabs>
        <w:tab w:val="left" w:pos="3402"/>
      </w:tabs>
      <w:spacing w:after="780"/>
    </w:pPr>
  </w:style>
  <w:style w:type="paragraph" w:styleId="BalloonText">
    <w:name w:val="Balloon Text"/>
    <w:basedOn w:val="Normal"/>
    <w:link w:val="BalloonTextChar"/>
    <w:rsid w:val="00783E09"/>
    <w:rPr>
      <w:rFonts w:ascii="Tahoma" w:hAnsi="Tahoma" w:cs="Tahoma"/>
      <w:sz w:val="16"/>
      <w:szCs w:val="16"/>
    </w:rPr>
  </w:style>
  <w:style w:type="character" w:customStyle="1" w:styleId="BalloonTextChar">
    <w:name w:val="Balloon Text Char"/>
    <w:basedOn w:val="DefaultParagraphFont"/>
    <w:link w:val="BalloonText"/>
    <w:rsid w:val="00783E09"/>
    <w:rPr>
      <w:rFonts w:ascii="Tahoma" w:hAnsi="Tahoma" w:cs="Tahoma"/>
      <w:sz w:val="16"/>
      <w:szCs w:val="16"/>
    </w:rPr>
  </w:style>
  <w:style w:type="paragraph" w:customStyle="1" w:styleId="TabelleAbstanddanach">
    <w:name w:val="Tabelle Abstand danach"/>
    <w:basedOn w:val="Objekt"/>
    <w:next w:val="PlainText"/>
    <w:rsid w:val="00783E09"/>
  </w:style>
  <w:style w:type="paragraph" w:customStyle="1" w:styleId="TabelleAbstanddavor">
    <w:name w:val="Tabelle Abstand davor"/>
    <w:basedOn w:val="Objekt"/>
    <w:next w:val="PlainText"/>
    <w:rsid w:val="00783E09"/>
    <w:pPr>
      <w:spacing w:after="240"/>
    </w:pPr>
  </w:style>
  <w:style w:type="paragraph" w:customStyle="1" w:styleId="TabelleText">
    <w:name w:val="Tabelle Text"/>
    <w:basedOn w:val="Normal"/>
    <w:rsid w:val="00783E09"/>
  </w:style>
  <w:style w:type="paragraph" w:customStyle="1" w:styleId="TabelleText10">
    <w:name w:val="Tabelle Text 10"/>
    <w:basedOn w:val="TabelleText"/>
    <w:rsid w:val="00783E09"/>
    <w:rPr>
      <w:sz w:val="20"/>
    </w:rPr>
  </w:style>
  <w:style w:type="paragraph" w:customStyle="1" w:styleId="TabelleText8">
    <w:name w:val="Tabelle Text 8"/>
    <w:basedOn w:val="TabelleText"/>
    <w:rsid w:val="00783E09"/>
    <w:rPr>
      <w:sz w:val="16"/>
    </w:rPr>
  </w:style>
  <w:style w:type="paragraph" w:customStyle="1" w:styleId="TabelleText9">
    <w:name w:val="Tabelle Text 9"/>
    <w:basedOn w:val="TabelleText"/>
    <w:rsid w:val="00783E09"/>
    <w:rPr>
      <w:sz w:val="18"/>
    </w:rPr>
  </w:style>
  <w:style w:type="paragraph" w:customStyle="1" w:styleId="Tabelleberschrift">
    <w:name w:val="Tabelle Überschrift"/>
    <w:basedOn w:val="Normal"/>
    <w:next w:val="TabelleText"/>
    <w:rsid w:val="00783E09"/>
    <w:pPr>
      <w:jc w:val="center"/>
    </w:pPr>
    <w:rPr>
      <w:b/>
    </w:rPr>
  </w:style>
  <w:style w:type="paragraph" w:customStyle="1" w:styleId="Tabelleberschrift10">
    <w:name w:val="Tabelle Überschrift 10"/>
    <w:basedOn w:val="Tabelleberschrift"/>
    <w:next w:val="TabelleText10"/>
    <w:rsid w:val="00783E09"/>
    <w:rPr>
      <w:sz w:val="20"/>
    </w:rPr>
  </w:style>
  <w:style w:type="paragraph" w:customStyle="1" w:styleId="Tabelleberschrift8">
    <w:name w:val="Tabelle Überschrift 8"/>
    <w:basedOn w:val="Tabelleberschrift"/>
    <w:next w:val="TabelleText8"/>
    <w:rsid w:val="00783E09"/>
    <w:rPr>
      <w:sz w:val="16"/>
    </w:rPr>
  </w:style>
  <w:style w:type="paragraph" w:customStyle="1" w:styleId="Tabelleberschrift9">
    <w:name w:val="Tabelle Überschrift 9"/>
    <w:basedOn w:val="Tabelleberschrift"/>
    <w:next w:val="TabelleText9"/>
    <w:rsid w:val="00783E09"/>
    <w:rPr>
      <w:sz w:val="18"/>
    </w:rPr>
  </w:style>
  <w:style w:type="paragraph" w:customStyle="1" w:styleId="TextmTz">
    <w:name w:val="Text m. Tz."/>
    <w:basedOn w:val="PlainText"/>
    <w:rsid w:val="00783E09"/>
    <w:pPr>
      <w:numPr>
        <w:numId w:val="32"/>
      </w:numPr>
    </w:pPr>
  </w:style>
  <w:style w:type="paragraph" w:styleId="BodyText">
    <w:name w:val="Body Text"/>
    <w:basedOn w:val="Normal"/>
    <w:link w:val="BodyTextChar"/>
    <w:rsid w:val="00783E09"/>
    <w:pPr>
      <w:spacing w:after="120"/>
    </w:pPr>
  </w:style>
  <w:style w:type="character" w:customStyle="1" w:styleId="BodyTextChar">
    <w:name w:val="Body Text Char"/>
    <w:basedOn w:val="DefaultParagraphFont"/>
    <w:link w:val="BodyText"/>
    <w:rsid w:val="00783E09"/>
    <w:rPr>
      <w:rFonts w:ascii="Georgia" w:hAnsi="Georgia"/>
      <w:sz w:val="22"/>
    </w:rPr>
  </w:style>
  <w:style w:type="paragraph" w:customStyle="1" w:styleId="berschriftTabelle1">
    <w:name w:val="Überschrift Tabelle 1"/>
    <w:basedOn w:val="Normal"/>
    <w:next w:val="PlainText"/>
    <w:rsid w:val="00783E09"/>
    <w:pPr>
      <w:jc w:val="center"/>
    </w:pPr>
  </w:style>
  <w:style w:type="paragraph" w:customStyle="1" w:styleId="berschriftTabelle2">
    <w:name w:val="Überschrift Tabelle 2"/>
    <w:basedOn w:val="berschriftTabelle1"/>
    <w:next w:val="PlainText"/>
    <w:rsid w:val="00783E09"/>
  </w:style>
  <w:style w:type="table" w:styleId="TableGrid">
    <w:name w:val="Table Grid"/>
    <w:basedOn w:val="TableNormal"/>
    <w:rsid w:val="00783E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54408B"/>
    <w:rPr>
      <w:rFonts w:ascii="Arial" w:hAnsi="Arial"/>
      <w:noProof/>
      <w:kern w:val="12"/>
      <w:sz w:val="12"/>
    </w:rPr>
  </w:style>
  <w:style w:type="paragraph" w:styleId="ListParagraph">
    <w:name w:val="List Paragraph"/>
    <w:basedOn w:val="Normal"/>
    <w:uiPriority w:val="34"/>
    <w:qFormat/>
    <w:rsid w:val="000059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10.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bin"/></Relationships>
</file>

<file path=word/_rels/header2.xml.rels><?xml version="1.0" encoding="UTF-8" standalone="yes"?>
<Relationships xmlns="http://schemas.openxmlformats.org/package/2006/relationships"><Relationship Id="rId1" Type="http://schemas.openxmlformats.org/officeDocument/2006/relationships/image" Target="media/image3.bin"/></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PwCAG-NEU\Memo.dot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6T12:04:31.742"/>
    </inkml:context>
    <inkml:brush xml:id="br0">
      <inkml:brushProperty name="width" value="0.05" units="cm"/>
      <inkml:brushProperty name="height" value="0.05" units="cm"/>
    </inkml:brush>
  </inkml:definitions>
  <inkml:trace contextRef="#ctx0" brushRef="#br0">332 772 656,'-4'1'746,"-1"0"1,0 0-1,0 0 0,0-1 0,0 0 1,0 0-1,0-1 0,-10-1 0,-22-1-427,25 4-155,0 0 0,-1 1 0,1 0 0,0 1 0,0 0 0,1 1-1,-1 0 1,1 1 0,0 0 0,0 0 0,-16 12 0,20-11-155,1 0 1,-1 0-1,1 0 0,0 1 1,0 0-1,1 0 0,0 1 1,0-1-1,1 1 0,0 0 1,0 1-1,1-1 0,0 0 1,0 1-1,1 0 0,-2 14 1,2-2-13,0 0 1,2 41-1,0-56 4,1 0-1,0 0 0,-1 0 0,2 0 0,-1 0 1,1-1-1,0 1 0,0 0 0,0-1 1,1 1-1,0-1 0,0 0 0,0 0 1,8 9-1,-9-13 8,1 1 0,-1-1 0,0 0 0,1 0 0,-1 0 0,1 0 1,-1-1-1,1 1 0,-1 0 0,1-1 0,-1 0 0,1 0 0,-1 0 0,1 0 1,0 0-1,-1 0 0,1-1 0,-1 1 0,1-1 0,-1 0 0,1 1 0,-1-1 1,5-3-1,7-3 52,-1 0 0,24-17 0,-28 18-46,148-114 192,-120 89-182,-9 9 10,25-27 0,-25 19-8,-1-1 1,-1-1 0,-2-2 0,-2 0 0,-1-1-1,-1-2 1,-2 0 0,-2 0 0,-1-2 0,17-74-1,-19 56 16,-4 17-25,-1-1 0,-2 1 1,1-44-1,-7 83-11,1 0 0,-1 1 0,0-1 0,0 0 0,0 0 0,0 0 0,0 0 0,0 0 0,0 0 0,0 1 0,-1-1 0,1 0 0,0 0 0,0 0 0,-1 0-1,1 1 1,-1-1 0,1 0 0,0 0 0,-1 1 0,-1-2 0,-8 12-37,-8 29-13,7 8 37,1 1-1,3-1 1,-1 89 0,-8 52 233,-31 31 359,39-193-386,0-2 0,-2 1-1,-1-1 1,-1-1 0,-1 0 0,-23 31 0,35-52-165,-1 0 1,1 0 0,-1 0-1,1 0 1,-1 0 0,0-1-1,0 1 1,1-1 0,-1 1-1,0-1 1,-1 0 0,1 1-1,0-1 1,0 0 0,0-1-1,-1 1 1,1 0 0,0-1-1,-1 1 1,1-1 0,-1 0-1,1 0 1,-4 0 0,4 0-25,0-1 1,1 0-1,-1 0 0,0 0 1,0 0-1,1 0 1,-1-1-1,1 1 0,-1 0 1,1-1-1,-1 1 0,1-1 1,0 1-1,0-1 1,0 0-1,0 0 0,0 1 1,0-1-1,0 0 1,1 0-1,-1 0 0,1 0 1,-1 0-1,1 0 1,0 0-1,-1 0 0,2-4 1,-1 0-14,0 0 0,1 0 0,0-1 0,0 1 0,1 0 0,-1 0 0,1 0 0,1 1 1,5-12-1,0 3 7,0 0 1,18-22 0,151-162-12,-146 164-20,2 2 0,1 1 0,53-36 0,-72 57-70,1 0 1,1 1-1,0 0 0,0 2 0,33-11 0,-48 17 81,0 0 0,1 1 0,-1-1 1,0 1-1,0 0 0,0 0 0,1 0 0,-1 0 1,0 0-1,0 0 0,1 0 0,-1 1 0,0-1 1,0 1-1,0 0 0,0-1 0,0 1 0,0 0 1,0 0-1,0 0 0,0 1 0,3 2 0,-2-2 3,-1 1-1,0 0 1,-1 0-1,1 0 0,0 0 1,-1 0-1,0 1 0,0-1 1,0 0-1,0 1 0,0-1 1,0 1-1,-1 4 1,1 3 7,-1 0 0,-1 1 0,0-1 0,0 0 0,-1 1 1,0-1-1,-1 0 0,-5 12 0,-1 0 15,-1-1-1,-1 0 1,-1 0 0,-1-1-1,-1-1 1,-1 0 0,-21 21-1,28-33-9,-1 1 1,1 0-1,1 0 0,0 0 0,0 1 0,1 0 0,-7 15 0,11-22-4,1 0 1,0 0 0,0 0 0,1 0-1,-1 0 1,1 0 0,-1 0-1,1 0 1,0 0 0,0 0 0,0 0-1,1 0 1,-1 0 0,1 1-1,0-1 1,0 0 0,0-1-1,0 1 1,0 0 0,0 0 0,1 0-1,0-1 1,-1 1 0,1-1-1,0 1 1,0-1 0,0 0 0,1 0-1,-1 0 1,0 0 0,1 0-1,4 2 1,-6-3 3,13 9-15,0-1-1,0-1 1,1 0-1,24 9 1,-35-16 19,0 0 0,0 0 0,1 0 0,-1 0 0,0-1-1,1 1 1,-1-1 0,0 0 0,1 0 0,-1-1 0,0 0 0,1 1 0,-1-1 0,0-1 0,0 1 0,0 0 0,0-1 0,0 0-1,0 0 1,0 0 0,-1-1 0,7-5 0,54-58-75,-21 19 39,-36 39 35,0 0-1,-1 0 1,0-1 0,0 1 0,9-20 0,-13 25-3,-1-1 1,1 1-1,-1-1 1,0 1-1,0-1 1,0 0-1,0 1 1,-1-1-1,1 0 1,-1 0-1,0 0 1,0 0-1,0 1 1,-1-1-1,0 0 1,1 0-1,-1 1 1,0-1 0,-3-5-1,3 8-18,1 0 0,-1 1 0,0-1 0,0 0 0,0 1 0,0-1 0,0 1 0,0-1 0,0 1 0,0-1 0,0 1 0,0 0 0,0-1 0,0 1 0,0 0 0,-1 0 0,1 0 0,0 0 0,0 0 0,0 0 0,0 0 0,0 0 0,0 0 0,0 1 0,-1-1 0,0 1 0,-30 10-189,30-11 201,-6 5-9,0 0 0,0 0 1,1 1-1,0 0 0,0 0 1,0 1-1,1 0 0,0 0 0,0 0 1,0 1-1,1-1 0,1 2 0,-8 15 1,-3 10 63,2 0 1,-10 40-1,20-63-49,0 0 0,1 1 0,1-1 0,-1 0 0,2 0 0,0 1 0,1 11 0,0-19 1,-1 0 1,1 1-1,0-1 1,0 0-1,0 0 0,1 0 1,0 0-1,-1 0 1,1 0-1,1 0 1,-1 0-1,0-1 1,1 1-1,0-1 0,0 0 1,0 0-1,0 0 1,1 0-1,-1 0 1,1-1-1,3 3 1,-4-4 3,-1-1 0,1 1 0,-1-1 0,1 1 0,-1-1 0,1 0 0,-1 0 0,1 0 1,-1 0-1,1-1 0,-1 1 0,0-1 0,1 1 0,4-3 0,36-16 54,-34 15-52,15-11 13,-1 0 1,0-2-1,-1-1 1,-1 0-1,0-1 1,22-29-1,31-27 26,-62 63-38,25-21 38,-2-1 0,-1-2 0,46-64 0,-40 30-15,-2-1-1,49-135 1,-32 69-132,0-9-9,-51 132 114,0-1-1,-1 1 0,-1-1 0,0 0 0,-1 0 0,0 0 1,-2 0-1,-2-19 0,4 34-4,-1-1-1,0 0 1,0 1 0,0-1 0,0 0 0,0 1-1,0-1 1,-1 0 0,1 1 0,0-1-1,0 1 1,0-1 0,-1 0 0,1 1-1,0-1 1,0 1 0,-1-1 0,1 0 0,-1 1-1,1-1 1,0 1 0,-1-1 0,1 1-1,-1 0 1,1-1 0,-1 1 0,0-1-1,1 1 1,-1 0 0,1 0 0,-1-1-1,1 1 1,-1 0 0,0 0 0,1 0 0,-1-1-1,0 1 1,1 0 0,-1 0 0,0 0-1,1 0 1,-1 0 0,0 0 0,1 0-1,-1 1 1,0-1 0,1 0 0,-1 0-1,1 0 1,-1 1 0,0-1 0,1 0 0,-1 1-1,1-1 1,-2 1 0,-30 30-186,27-25 173,-17 21 38,1 1 0,2 1 0,1 1 0,1 0 0,2 1 0,-22 62 0,22-32 188,2 0 0,3 1 0,-4 125-1,11-129-87,-1 174 425,5-206-541,1 0 0,2 0 0,1 0 0,1 0 0,0-1 0,18 39 0,-11-41-1366,2-9-1404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6T12:04:19.896"/>
    </inkml:context>
    <inkml:brush xml:id="br0">
      <inkml:brushProperty name="width" value="0.05" units="cm"/>
      <inkml:brushProperty name="height" value="0.05" units="cm"/>
    </inkml:brush>
  </inkml:definitions>
  <inkml:trace contextRef="#ctx0" brushRef="#br0">552 1 3137,'-25'27'1187,"13"-15"-1157,0 1 0,0-2 0,-21 15 0,32-25-27,-31 19 20,2 2-1,0 0 1,2 2-1,-38 41 1,39-33 40,2 1 0,1 2 1,1 0-1,3 1 0,0 1 1,3 1-1,-23 72 0,-10 64 1383,44-155-1170,0 0-1,-4 29 1,9-42-208,1 0-1,-1 0 0,1-1 1,0 1-1,0 0 1,1 0-1,-1-1 1,1 1-1,1 0 0,-1-1 1,1 1-1,0-1 1,3 7-1,-4-11-42,0 1 0,0-1 0,0 1 0,1-1-1,-1 0 1,0 0 0,1 0 0,-1 0 0,1 0 0,-1 0-1,1 0 1,0 0 0,-1 0 0,1-1 0,0 1 0,0-1 0,-1 1-1,1-1 1,0 0 0,0 0 0,0 0 0,-1 0 0,1 0 0,0 0-1,0 0 1,0 0 0,-1-1 0,1 1 0,0-1 0,0 0-1,-1 1 1,1-1 0,2-1 0,8-4 71,-1 0-1,0-1 1,17-13-1,-13 9-190,7-5-884,0-2 1,38-39-1,-28 23-1147</inkml:trace>
  <inkml:trace contextRef="#ctx0" brushRef="#br0" timeOffset="204.42">302 1011 3857,'6'-2'1552,"1"-4"-416,4-4-431,-1 0-249,-3 3-304,-1-1-72,-1 1-1305,-4-1-2151</inkml:trace>
  <inkml:trace contextRef="#ctx0" brushRef="#br0" timeOffset="1010.27">490 970 2080,'0'1'145,"22"27"1452,-8-18-707,-14-10-853,0 0 0,1 0 0,-1 0 0,0 0 0,1 0 0,-1 0 0,0 0 0,1 0 0,-1 0 0,0 0 0,1 0 0,-1 0 0,0 0 0,1 0 0,-1-1 0,0 1 0,1 0 0,-1 0 0,0 0 0,1 0 0,-1-1 0,0 1 0,0 0 0,1 0 0,-1 0 0,0-1 0,0 1 0,1 0 0,-1 0 0,0-1 0,0 1 0,0 0 0,0-1 0,1 1 0,-1 0 0,0-1 0,4-7 57,1 1-1,0-1 0,0 1 1,1 0-1,0 1 1,12-12-1,-8 9-76,0-1 0,15-20-1,47-89-45,61-135 0,27-48 546,-158 298-468,0 0 0,0 0 0,0 0-1,0 0 1,-1-1 0,2-7 0,-3 12-43,0 0 1,0-1-1,0 1 0,1 0 1,-1-1-1,0 1 0,0-1 1,0 1-1,-1 0 1,1-1-1,0 1 0,0 0 1,0-1-1,0 1 0,0-1 1,0 1-1,0 0 1,-1-1-1,1 1 0,0 0 1,0 0-1,0-1 0,-1 1 1,1 0-1,0-1 1,-1 1-1,1 0 0,0 0 1,0-1-1,-1 1 0,0 0 1,0 0-2,-1 0 1,1 0-1,-1 0 0,1 0 1,0 1-1,-1-1 1,1 0-1,-1 1 1,1-1-1,0 1 0,-1 0 1,1-1-1,0 1 1,-2 1-1,-9 6-19,0 1 0,1 0 0,0 1 0,1 0-1,0 0 1,0 1 0,-15 23 0,9-8 34,1 0 0,-22 52 0,21-35 156,1 1 0,3 0 1,1 1-1,3 0 1,1 1-1,3-1 0,1 68 1,3-106-139,1-1 0,-1 1 0,1-1 0,0 1 0,1-1 0,0 0 0,2 6 0,-3-10-31,0 0-1,-1-1 0,1 1 1,0-1-1,1 1 1,-1-1-1,0 1 0,0-1 1,1 0-1,-1 1 0,0-1 1,1 0-1,-1 0 1,1 0-1,0 0 0,-1-1 1,1 1-1,0 0 0,-1-1 1,1 1-1,0-1 0,0 1 1,0-1-1,-1 0 1,1 0-1,0 0 0,0 0 1,2 0-1,3-1-16,0-1 0,0 0-1,0 0 1,0 0 0,-1-1 0,1 0-1,-1 0 1,0-1 0,0 0 0,0 0-1,0 0 1,-1-1 0,7-7 0,12-12-147,32-44-1,-24 28 25,25-29 17,-4-3 0,63-109 0,18-44 182,-123 194 86,-13 22 49,-10 14-44,2 4-124,1 1-1,0-1 1,0 1-1,-12 21 1,-2 1 20,-19 30 111,-65 129-1,14-21 197,63-119-115,-39 91 0,57-114-231,2 0 0,2 1 1,0 0-1,2 0 0,-3 37 0,8-62-143,1-3 59,0 0 0,-1 0 0,1 0-1,0 0 1,0 0 0,-1 0 0,1 0-1,0 0 1,0 0 0,0 0 0,0 0-1,1 0 1,-1 0 0,0 0 0,0 0-1,0 0 1,1-1 0,-1 1 0,1 0-1,-1 0 1,1 0 0,-1 0 0,1 0-1,-1-1 1,1 1 0,0 0 0,-1 0-1,1-1 1,0 1 0,0 0 0,0 0-1,12-3-2320</inkml:trace>
  <inkml:trace contextRef="#ctx0" brushRef="#br0" timeOffset="1163.94">1349 664 3001,'9'-12'1840,"-4"6"-808,-2 8-328,-6 8-159,-5 6-81,-6 14-376,1 6-56,-9 10-32,2 1 8,-5 3 8,-5 1 0,10 1-392,3-2-689</inkml:trace>
  <inkml:trace contextRef="#ctx0" brushRef="#br0" timeOffset="1321.77">1352 415 5497,'1'-23'352,"7"6"-1280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6T11:38:49.140"/>
    </inkml:context>
    <inkml:brush xml:id="br0">
      <inkml:brushProperty name="width" value="0.035" units="cm"/>
      <inkml:brushProperty name="height" value="0.035" units="cm"/>
    </inkml:brush>
  </inkml:definitions>
  <inkml:trace contextRef="#ctx0" brushRef="#br0">282 153 536,'2'-1'362,"0"0"1,-1-1-1,1 1 0,0 0 1,-1-1-1,1 0 0,-1 1 0,0-1 1,1 0-1,-1 1 0,0-1 1,0 0-1,0 0 0,-1 0 0,1 0 1,0 0-1,-1 0 0,1-1 0,-1 1 1,1 0-1,-1 0 0,0 0 1,0 0-1,-1-4 0,1 3-186,-1 0-1,1 0 1,-1 0 0,0 0-1,0 0 1,0 0 0,0 0-1,-1 1 1,1-1 0,-1 1-1,1-1 1,-1 1 0,0-1-1,0 1 1,0 0-1,-1 0 1,-3-3 0,1 2-129,1 0 1,-1 0 0,-1 0 0,1 1-1,0 0 1,0 0 0,-1 0-1,1 1 1,-1-1 0,0 1 0,1 1-1,-1-1 1,0 1 0,0 0 0,1 0-1,-1 1 1,0 0 0,1 0-1,-1 0 1,1 1 0,-1-1 0,-7 5-1,3-2 22,-10 4 116,-33 18 0,48-23-181,-1 1 0,1 0 0,0 0 0,0 0 0,0 1 0,0-1 0,1 1 0,0 0 0,0 1 0,-3 5 0,6-9-13,0 0 0,0 0 0,1 0 0,-1 0 0,1 1 0,0-1 0,-1 0-1,1 0 1,0 0 0,0 0 0,1 1 0,-1-1 0,0 0 0,1 0 0,-1 0 0,1 0 0,0 0 0,0 0 0,0 0 0,0 0 0,0 0-1,0 0 1,0 0 0,0-1 0,1 1 0,-1 0 0,3 1 0,1 2-11,0 0 1,0 0-1,1 0 1,0-1-1,0 0 1,12 7-1,33 11-97,-24-11 71,0 0-1,-1 2 1,-1 1-1,38 28 1,-58-38 73,0 0 0,0 1 0,0 0 0,-1-1 0,1 1 0,-1 1 0,-1-1 0,1 0 0,-1 1 0,0 0 0,0 0 0,0 0 0,-1 0 0,0 0 0,-1 1 0,1-1 0,-1 1 0,0-1-1,0 1 1,-1-1 0,0 1 0,0 0 0,-1-1 0,0 1 0,-3 11 0,2-11 128,-1 1-1,0-1 0,0-1 0,-1 1 1,0 0-1,0-1 0,-1 0 0,0 0 0,0 0 1,0 0-1,-1-1 0,1 0 0,-1 0 1,-1-1-1,1 1 0,0-2 0,-11 6 1,8-5-10,0 0 0,0 0 1,-1-1-1,1 0 1,-1-1-1,0 0 0,1 0 1,-1-1-1,0 0 1,0-1-1,0 0 0,0-1 1,-10-2-1,16 2-138,0 0 0,0-1-1,0 1 1,0-1 0,1 0 0,-1 0-1,0-1 1,1 1 0,0-1-1,-1 0 1,1 0 0,0 0 0,1 0-1,-1 0 1,0 0 0,1-1 0,0 0-1,-3-5 1,2 3-323,0-1-1,1 1 0,0-1 1,0 1-1,0-1 1,1 0-1,0 0 1,1 0-1,-1 0 1,2-11-1,-1 16 9,0 1 1,0-1-1,1 0 0,-1 1 1,0-1-1,1 0 0,-1 1 0,1-1 1,0 1-1,0-1 0,0 1 1,-1-1-1,1 1 0,0 0 1,1-1-1,-1 1 0,2-2 1,11-7-5044</inkml:trace>
  <inkml:trace contextRef="#ctx0" brushRef="#br0" timeOffset="918.33">533 489 4937,'7'-2'114,"0"-1"-1,-1 0 1,1 0-1,-1 0 1,1 0-1,-1-1 1,0 0-1,-1-1 1,1 1-1,-1-1 1,0 0 0,0-1-1,0 1 1,-1-1-1,0 0 1,0 0-1,0 0 1,-1-1-1,0 1 1,0-1-1,2-7 1,-1 1-152,-1-1 0,0 1 0,-1-1 0,0-16 0,-2 27 135,1 1 0,-1-1-1,0 0 1,0 0 0,-1 0-1,1 0 1,-1 0-1,1 0 1,-1 0 0,0 0-1,0 1 1,0-1 0,0 0-1,-1 1 1,1-1 0,-1 1-1,1-1 1,-1 1 0,0 0-1,0 0 1,0-1 0,0 1-1,-1 1 1,1-1-1,-5-3 1,5 5 37,0-1 1,1 1-1,-1 0 0,0 0 1,0 0-1,1 0 0,-1 0 1,0 0-1,0 1 0,1-1 0,-1 0 1,0 1-1,0-1 0,1 1 1,-1 0-1,1 0 0,-1-1 1,-2 3-1,-26 20 424,21-14-289,0 1 1,0 0-1,1 0 0,0 1 1,1-1-1,0 2 0,-8 19 0,12-25-200,1 0-1,-1 0 1,2 1-1,-1-1 1,1 1-1,0-1 0,0 1 1,0-1-1,1 1 1,0 0-1,1-1 1,-1 1-1,1-1 0,1 1 1,-1-1-1,1 1 1,3 6-1,0-2-76,0-1-1,1 0 0,0-1 1,1 0-1,-1 0 1,2 0-1,0-1 0,0 0 1,0 0-1,1-1 1,0 0-1,0 0 1,1-1-1,-1-1 0,20 8 1,-26-11 7,1-1 1,0 0-1,0 0 1,0 0-1,0-1 1,0 1-1,0-1 1,0 0-1,0 0 1,0 0-1,0-1 0,0 1 1,0-1-1,0 0 1,-1 0-1,1-1 1,0 1-1,0-1 1,-1 0-1,1 0 1,-1 0-1,5-4 1,1-1-22,-1-1 1,-1 0 0,1 0-1,-2-1 1,1 0 0,10-19-1,-2 2-72,-1-1-1,0 0 0,-2-1 1,-2-1-1,0 0 0,-2 0 1,8-52-1,-16 80 95,2-13 29,-1 1 0,0-1 0,-1 0 1,0 1-1,-1-1 0,-4-18 0,6 31-15,-1 1 0,0-1 0,0 1-1,0-1 1,0 1 0,-1 0 0,1-1 0,0 1 0,0-1-1,0 1 1,0-1 0,0 1 0,0 0 0,-1-1 0,1 1 0,0-1-1,0 1 1,-1 0 0,1-1 0,0 1 0,0 0 0,-1-1-1,1 1 1,0 0 0,-1 0 0,1-1 0,-1 1 0,1 0 0,0 0-1,-1 0 1,1-1 0,-1 1 0,1 0 0,0 0 0,-1 0 0,1 0-1,-1 0 1,1 0 0,-1 0 0,1 0 0,0 0 0,-1 0-1,1 0 1,-1 0 0,1 0 0,-1 0 0,1 1 0,0-1 0,-1 0-1,1 0 1,-1 0 0,1 1 0,0-1 0,-1 0 0,1 0 0,0 1-1,-1-1 1,1 0 0,0 1 0,0-1 0,-1 0 0,1 1-1,0-1 1,0 0 0,-1 1 0,1-1 0,0 1 0,0 0 0,-16 29 389,8-4-338,0 1-1,2 0 1,1 0 0,1 1-1,2-1 1,0 1 0,2 0-1,1 0 1,8 49 0,-7-68-78,0 0 0,0 0 0,1 0 1,0 0-1,1-1 0,-1 1 0,7 8 0,-10-16-20,1 1-1,0-1 1,0 1-1,0-1 1,0 1-1,1-1 0,-1 0 1,0 0-1,1 0 1,-1 0-1,0 0 1,1 0-1,-1 0 1,1 0-1,0 0 0,-1-1 1,1 1-1,-1 0 1,1-1-1,0 0 1,0 1-1,-1-1 0,1 0 1,0 0-1,0 0 1,-1 0-1,1 0 1,0 0-1,-1-1 1,1 1-1,0-1 0,-1 1 1,1-1-1,0 1 1,-1-1-1,1 0 1,-1 0-1,1 0 1,-1 0-1,1 0 0,-1 0 1,0 0-1,2-3 1,16-14-466,-2-2 0,-1 0 0,0-1 0,23-41 0,-21 33 433,-6 6 38,-12 23 67,1-1-1,-1 0 1,0 1 0,1-1-1,-1 0 1,0 1 0,0-1-1,1 0 1,-1 0 0,0 1-1,0-1 1,0 0 0,0 0 0,0 1-1,0-1 1,0 0 0,0 0-1,0 1 1,0-1 0,-1 0-1,1 0 1,0 1 0,0-1-1,-1-1 1,-7 23 1889,7-13-1812,0 1-1,1-1 0,0 1 0,0-1 0,1 1 0,0-1 0,0 0 0,1 1 0,0-1 0,4 10 0,6 11-119,20 37 0,-31-64 0,12 17-1134,-1-13-2984,-5-7-2062</inkml:trace>
  <inkml:trace contextRef="#ctx0" brushRef="#br0" timeOffset="1087.58">1141 228 13859,'-14'-7'3177,"15"4"-3265,2-6-56,12-2-128,7 2-481,-15 0-1247,-7 2-1369</inkml:trace>
  <inkml:trace contextRef="#ctx0" brushRef="#br0" timeOffset="1501.67">1207 302 12179,'-1'36'915,"2"0"1,2-1-1,7 37 1,-10-70-878,1 1 0,-1 0 0,1-1 0,0 1 1,0-1-1,0 1 0,0 0 0,0-1 0,0 0 0,1 1 1,0-1-1,2 3 0,-3-4-86,0 0-1,0-1 1,0 1 0,0 0-1,-1-1 1,1 1-1,0-1 1,0 0 0,1 1-1,-1-1 1,0 0 0,0 0-1,0 1 1,0-1 0,0 0-1,0 0 1,0 0 0,0 0-1,0 0 1,0-1-1,0 1 1,0 0 0,0-1-1,0 1 1,0 0 0,0-1-1,0 1 1,0-1 0,0 1-1,0-1 1,0 0 0,0 1-1,0-1 1,0-1-1,6-4-437,-1-1 0,1 0 0,-1-1-1,-1 1 1,0-1 0,0 0 0,7-17-1,-5 12 631,0 0-1,12-17 1,-17 36 4250,-2 22-2424,2 7-1287,-1-19-541,2 1 1,0-1-1,1 0 1,9 25-1,-10-34-191,0 0 0,0 0 0,0 0 0,1-1 0,0 0 0,0 0 0,1 0 1,-1 0-1,1 0 0,1-1 0,-1 0 0,11 8 0,-13-12-272,0 1 1,0-1-1,0 0 1,0 0 0,0 0-1,0 0 1,0 0-1,0-1 1,0 1-1,0-1 1,0 0-1,4 0 1,18-3-4732</inkml:trace>
  <inkml:trace contextRef="#ctx0" brushRef="#br0" timeOffset="1839.01">2110 7 12243,'-13'-3'51,"0"1"1,0 1-1,0 0 1,-15 2-1,21-1 4,1 1-1,0 0 1,-1 1-1,1 0 1,0 0-1,0 0 1,0 1-1,0 0 1,1 0 0,-11 7-1,2 1 152,0 0-1,1 0 1,0 2-1,1-1 1,1 2-1,0 0 1,0 0 0,1 1-1,1 0 1,1 0-1,0 1 1,1 0-1,1 1 1,0 0 0,1 0-1,1 0 1,0 0-1,2 1 1,0-1-1,1 1 1,1 26-1,2-31-175,1 0-1,0-1 1,0 1-1,1-1 1,1 0-1,0 0 1,0 0-1,1-1 1,1 0-1,0 0 0,0-1 1,1 0-1,1 0 1,-1 0-1,2-1 1,-1-1-1,1 0 1,0 0-1,1-1 1,0 0-1,16 7 1,-22-12-89,0 0 0,0-1 1,1 1-1,-1-1 1,1 0-1,-1-1 0,1 1 1,-1-1-1,1 0 1,-1-1-1,1 1 1,-1-1-1,1 0 0,7-3 1,-8 2-371,1 0 0,-1-1 0,0 0 0,1 0 0,-1 0 0,0 0 0,8-9 0,9-12-3305</inkml:trace>
  <inkml:trace contextRef="#ctx0" brushRef="#br0" timeOffset="2579.87">1736 350 12971,'2'3'850,"10"2"-737,19 4-108,-7-6 411,0 0 0,42-2-1,-52-1-428,-5 0 19,1-1 0,-1 0 1,1-1-1,-1 0 1,0 0-1,0-1 1,10-5-1,58-32-116,-45 23-121,-22 10-55,0 0 0,0 0-1,-1-1 1,0-1 0,0 1-1,-1-1 1,0-1 0,-1 1-1,12-21 1,-8 7 1039,-11 20 1017,-4 15-630,-7 23-642,3-1 0,1 1 0,1 0 0,2 1 0,1-1 0,3 48 0,1-69-433,0-1 0,0 1-1,1-1 1,1 1-1,4 15 1,-5-24-91,0 0-1,0-1 1,0 1 0,0 0-1,1-1 1,0 1 0,0-1-1,0 0 1,0 0 0,1 0-1,-1 0 1,1 0 0,0-1-1,0 0 1,0 0 0,8 4-1,-11-6-42,1-1-1,-1 1 1,1-1-1,0 1 1,-1-1-1,1 0 1,0 1-1,-1-1 1,1 0-1,0 0 1,0 0 0,-1-1-1,1 1 1,0 0-1,-1-1 1,1 1-1,0-1 1,-1 1-1,1-1 1,-1 0-1,1 1 1,-1-1-1,1 0 1,-1 0-1,0 0 1,1-1-1,-1 1 1,0 0-1,0 0 1,0-1-1,0 1 1,0 0-1,0-1 1,1-1-1,3-7-351,1 0 0,-2 0 0,1-1-1,2-11 1,-5 15 308,5-13-185,5-32 1,-11 45 405,0-1 1,0 0 0,-1 0-1,0-1 1,0 1-1,-3-15 1,2 14 1175,3 12-205,5 14-220,5 40 15,-8-37-739,0 0 0,1-1-1,0 1 1,11 21-1,-13-35-126,1 0 0,0-1 0,1 1 1,-1-1-1,1 0 0,0 0 0,8 7 0,-11-10-12,0-1-1,1 1 1,-1-1-1,0 0 1,1 0 0,-1 0-1,1 0 1,-1 0 0,1 0-1,3 0 1,-4-1 1,-1 0 1,0 0-1,1 0 1,-1 0-1,0-1 1,1 1-1,-1 0 1,0-1-1,1 1 1,-1-1-1,0 1 1,0-1-1,1 1 1,-1-1-1,0 0 1,0 0-1,0 0 1,0 0-1,0 1 1,0-1-1,1-2 0,6-9-62,-1 0-1,0 0 1,-1 0-1,7-19 0,10-19-52,-16 38 90,1 0 1,0 1 0,1 0-1,0 0 1,1 1-1,0 0 1,0 1 0,1 0-1,1 1 1,23-14-1,-34 21 31,0 0 0,0 1 1,0-1-1,1 0 0,-1 1 0,0-1 0,1 1 0,-1-1 0,0 1 0,1 0 0,-1 0 0,1 0 0,-1-1 0,0 1 0,1 0 0,-1 1 0,1-1 1,-1 0-1,0 0 0,1 1 0,-1-1 0,0 0 0,1 1 0,-1-1 0,0 1 0,0 0 0,1 0 0,-1-1 0,0 1 0,0 0 0,0 0 0,0 0 0,0 0 1,0 0-1,0 0 0,0 0 0,-1 1 0,1-1 0,1 2 0,1 3 61,0 2 0,0-1-1,0 0 1,-1 1 0,2 13 0,-2-10 50,-2-1-1,0 1 1,0 0 0,-1-1 0,0 1 0,-4 14-1,0 4 246,4-22-236,0-1-1,-1 0 1,0 1 0,0-1 0,-1 0 0,0 0 0,0-1 0,-7 11 0,-8 15 272,15-24-389,2-4-42,0-1 0,0 1-1,0-1 1,-1 0 0,1 1 0,0-1-1,-1 0 1,0 0 0,1 0-1,-1 0 1,0 0 0,0 0 0,0 0-1,0-1 1,-1 1 0,-2 1 0,5-3-68,0-1 0,0 1 1,-1 0-1,1 0 1,0 0-1,0-1 0,0 1 1,0 0-1,-1 0 1,1 0-1,0-1 0,0 1 1,0 0-1,0 0 1,0-1-1,0 1 0,0 0 1,0 0-1,0-1 1,0 1-1,0 0 0,0-1 1,0 1-1,0 0 1,0 0-1,0-1 0,0 1 1,0 0-1,0 0 1,0-1-1,0 1 0,0 0 1,1-1-1,-1 0-429,2-19-3349</inkml:trace>
  <inkml:trace contextRef="#ctx0" brushRef="#br0" timeOffset="2763.81">2927 401 14323,'-7'29'1448,"8"6"-1216,8 2 305,-4-5 87,-8-8 336,2-1-8,1-3-512,0-6-248,1-7-704,-1-5-656</inkml:trace>
  <inkml:trace contextRef="#ctx0" brushRef="#br0" timeOffset="2920.45">2850 180 16612,'17'-5'424,"46"-1"-336,12-5 56,9-2-120,8 2 8,5-6-1201,-3 1-2775</inkml:trace>
</inkml:ink>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Memo.dotm</Template>
  <TotalTime>0</TotalTime>
  <Pages>2</Pages>
  <Words>470</Words>
  <Characters>3415</Characters>
  <Application>Microsoft Office Word</Application>
  <DocSecurity>0</DocSecurity>
  <Lines>28</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PwC Interne Mitteilung</vt:lpstr>
      <vt:lpstr>PwC Interne Mitteilung</vt:lpstr>
    </vt:vector>
  </TitlesOfParts>
  <Company>PricewaterhouseCoopers</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PwC Interne Mitteilung</dc:title>
  <dc:creator>Josten, Nadja</dc:creator>
  <cp:lastModifiedBy>Lukas Michel (DE)</cp:lastModifiedBy>
  <cp:revision>2</cp:revision>
  <cp:lastPrinted>2000-02-09T07:10:00Z</cp:lastPrinted>
  <dcterms:created xsi:type="dcterms:W3CDTF">2025-03-26T12:15:00Z</dcterms:created>
  <dcterms:modified xsi:type="dcterms:W3CDTF">2025-03-26T12:15:00Z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rtmarke">
    <vt:lpwstr>Einfügemarke</vt:lpwstr>
  </property>
  <property fmtid="{D5CDD505-2E9C-101B-9397-08002B2CF9AE}" pid="3" name="PwC_DokumentTeil">
    <vt:lpwstr>Memo</vt:lpwstr>
  </property>
  <property fmtid="{D5CDD505-2E9C-101B-9397-08002B2CF9AE}" pid="4" name="PwC_Template_ReleaseDate">
    <vt:filetime>2014-07-08T00:00:00Z</vt:filetime>
  </property>
  <property fmtid="{D5CDD505-2E9C-101B-9397-08002B2CF9AE}" pid="5" name="PwC_I__Kopfzeile2">
    <vt:lpwstr>_Kopfzeile2</vt:lpwstr>
  </property>
  <property fmtid="{D5CDD505-2E9C-101B-9397-08002B2CF9AE}" pid="6" name="PwC_I__Fußzeile2">
    <vt:lpwstr>_Fußzeile2</vt:lpwstr>
  </property>
  <property fmtid="{D5CDD505-2E9C-101B-9397-08002B2CF9AE}" pid="7" name="PwC_I__TextkörperMemo">
    <vt:lpwstr>_TextkörperMemo</vt:lpwstr>
  </property>
  <property fmtid="{D5CDD505-2E9C-101B-9397-08002B2CF9AE}" pid="8" name="PwC_I__Kopfzeile1Memo">
    <vt:lpwstr>_Kopfzeile1Memo</vt:lpwstr>
  </property>
  <property fmtid="{D5CDD505-2E9C-101B-9397-08002B2CF9AE}" pid="9" name="PwC_I__Fußzeile1Memo">
    <vt:lpwstr>_Fußzeile1Memo</vt:lpwstr>
  </property>
  <property fmtid="{D5CDD505-2E9C-101B-9397-08002B2CF9AE}" pid="10" name="PwC_OrgID">
    <vt:i4>38</vt:i4>
  </property>
  <property fmtid="{D5CDD505-2E9C-101B-9397-08002B2CF9AE}" pid="11" name="PwC_MenuItemID">
    <vt:i4>1837</vt:i4>
  </property>
  <property fmtid="{D5CDD505-2E9C-101B-9397-08002B2CF9AE}" pid="12" name="PwC_SprachID">
    <vt:i4>1031</vt:i4>
  </property>
  <property fmtid="{D5CDD505-2E9C-101B-9397-08002B2CF9AE}" pid="13" name="PwC_UsrProfileID">
    <vt:i4>0</vt:i4>
  </property>
  <property fmtid="{D5CDD505-2E9C-101B-9397-08002B2CF9AE}" pid="14" name="PwC_StOrtID">
    <vt:i4>168</vt:i4>
  </property>
  <property fmtid="{D5CDD505-2E9C-101B-9397-08002B2CF9AE}" pid="15" name="PwC_V_Strasse">
    <vt:lpwstr>Moskauer Straße 19</vt:lpwstr>
  </property>
  <property fmtid="{D5CDD505-2E9C-101B-9397-08002B2CF9AE}" pid="16" name="PwC_V_Strasse2">
    <vt:lpwstr/>
  </property>
  <property fmtid="{D5CDD505-2E9C-101B-9397-08002B2CF9AE}" pid="17" name="PwC_V_PLZHaus">
    <vt:lpwstr>40227</vt:lpwstr>
  </property>
  <property fmtid="{D5CDD505-2E9C-101B-9397-08002B2CF9AE}" pid="18" name="PwC_V_OrtHaus">
    <vt:lpwstr>Düsseldorf</vt:lpwstr>
  </property>
  <property fmtid="{D5CDD505-2E9C-101B-9397-08002B2CF9AE}" pid="19" name="PwC_V_Postfach">
    <vt:lpwstr>Postfach 10 54 54</vt:lpwstr>
  </property>
  <property fmtid="{D5CDD505-2E9C-101B-9397-08002B2CF9AE}" pid="20" name="PwC_V_PLZPf">
    <vt:lpwstr>40045</vt:lpwstr>
  </property>
  <property fmtid="{D5CDD505-2E9C-101B-9397-08002B2CF9AE}" pid="21" name="PwC_V_OrtPf">
    <vt:lpwstr>Düsseldorf</vt:lpwstr>
  </property>
  <property fmtid="{D5CDD505-2E9C-101B-9397-08002B2CF9AE}" pid="22" name="PwC_V_Telefon">
    <vt:lpwstr>+49 2 11 9 81-0</vt:lpwstr>
  </property>
  <property fmtid="{D5CDD505-2E9C-101B-9397-08002B2CF9AE}" pid="23" name="PwC_V_Fax">
    <vt:lpwstr>+49 2 11 9 81-10 00</vt:lpwstr>
  </property>
  <property fmtid="{D5CDD505-2E9C-101B-9397-08002B2CF9AE}" pid="24" name="PwC_V_Kernnummer">
    <vt:lpwstr>+49 211 981-</vt:lpwstr>
  </property>
  <property fmtid="{D5CDD505-2E9C-101B-9397-08002B2CF9AE}" pid="25" name="PwC_V_Tel_direkt">
    <vt:lpwstr>1393</vt:lpwstr>
  </property>
  <property fmtid="{D5CDD505-2E9C-101B-9397-08002B2CF9AE}" pid="26" name="PwC_V_Fax_direkt">
    <vt:lpwstr>+49 69 9585-9</vt:lpwstr>
  </property>
  <property fmtid="{D5CDD505-2E9C-101B-9397-08002B2CF9AE}" pid="27" name="PwC_V_Nachname">
    <vt:lpwstr>Josten</vt:lpwstr>
  </property>
  <property fmtid="{D5CDD505-2E9C-101B-9397-08002B2CF9AE}" pid="28" name="PwC_V_Vorname">
    <vt:lpwstr>Nadja</vt:lpwstr>
  </property>
  <property fmtid="{D5CDD505-2E9C-101B-9397-08002B2CF9AE}" pid="29" name="PwC_V_Diktatzeichen">
    <vt:lpwstr/>
  </property>
  <property fmtid="{D5CDD505-2E9C-101B-9397-08002B2CF9AE}" pid="30" name="PwC_V_eMailAccount">
    <vt:lpwstr>nadja.josten</vt:lpwstr>
  </property>
  <property fmtid="{D5CDD505-2E9C-101B-9397-08002B2CF9AE}" pid="31" name="PwC_V_eMailDomain">
    <vt:lpwstr>@pwc.com</vt:lpwstr>
  </property>
  <property fmtid="{D5CDD505-2E9C-101B-9397-08002B2CF9AE}" pid="32" name="PwC_V_Tel_mobil">
    <vt:lpwstr>+49 xxx xxxxxxxx</vt:lpwstr>
  </property>
  <property fmtid="{D5CDD505-2E9C-101B-9397-08002B2CF9AE}" pid="33" name="PwC_V_Titel">
    <vt:lpwstr>Intern/Trainee</vt:lpwstr>
  </property>
  <property fmtid="{D5CDD505-2E9C-101B-9397-08002B2CF9AE}" pid="34" name="PwC_DocID">
    <vt:lpwstr>04290f02-365b-4099-aa82-c057e4bf6dd8</vt:lpwstr>
  </property>
</Properties>
</file>