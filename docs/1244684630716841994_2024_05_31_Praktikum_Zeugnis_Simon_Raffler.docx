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2AD17" w14:textId="77777777" w:rsidR="00FD1985" w:rsidRPr="00370112" w:rsidRDefault="00370112" w:rsidP="00E35A90">
      <w:pPr>
        <w:jc w:val="center"/>
        <w:rPr>
          <w:b/>
          <w:sz w:val="28"/>
        </w:rPr>
      </w:pPr>
      <w:r w:rsidRPr="00370112">
        <w:rPr>
          <w:b/>
          <w:sz w:val="32"/>
        </w:rPr>
        <w:t>Praktikums-Zeugnis</w:t>
      </w:r>
    </w:p>
    <w:p w14:paraId="540726B1" w14:textId="77777777" w:rsidR="00E35A90" w:rsidRPr="00E35A90" w:rsidRDefault="00E35A90" w:rsidP="00E35A90">
      <w:pPr>
        <w:jc w:val="center"/>
        <w:rPr>
          <w:b/>
          <w:sz w:val="32"/>
        </w:rPr>
      </w:pPr>
    </w:p>
    <w:p w14:paraId="31643E40" w14:textId="5E996232" w:rsidR="00CF743D" w:rsidRDefault="00DF6AC8" w:rsidP="001A0ADE">
      <w:r>
        <w:t xml:space="preserve">Herr </w:t>
      </w:r>
      <w:r w:rsidR="706B7352">
        <w:t>Simon Raffler</w:t>
      </w:r>
      <w:r w:rsidR="00CF743D">
        <w:t xml:space="preserve">, geboren am </w:t>
      </w:r>
      <w:r w:rsidR="00ED0319">
        <w:t>0</w:t>
      </w:r>
      <w:r w:rsidR="5655539C">
        <w:t>5</w:t>
      </w:r>
      <w:r>
        <w:t>.</w:t>
      </w:r>
      <w:r w:rsidR="00ED0319">
        <w:t>0</w:t>
      </w:r>
      <w:r w:rsidR="5CF529F4">
        <w:t>9</w:t>
      </w:r>
      <w:r w:rsidR="00ED0319">
        <w:t>.</w:t>
      </w:r>
      <w:r>
        <w:t>200</w:t>
      </w:r>
      <w:r w:rsidR="6E49DEBB">
        <w:t>4</w:t>
      </w:r>
      <w:r>
        <w:t xml:space="preserve"> </w:t>
      </w:r>
      <w:r w:rsidR="0017183B">
        <w:t xml:space="preserve">in </w:t>
      </w:r>
      <w:r w:rsidR="1699A6EF">
        <w:t>Landsberg am Lech</w:t>
      </w:r>
      <w:r w:rsidR="00562D47">
        <w:t>,</w:t>
      </w:r>
      <w:r w:rsidR="008F346F">
        <w:t xml:space="preserve"> </w:t>
      </w:r>
      <w:r w:rsidR="00CF743D">
        <w:t>war in der Zeit vom</w:t>
      </w:r>
      <w:r w:rsidR="00562D47">
        <w:t xml:space="preserve"> </w:t>
      </w:r>
      <w:r w:rsidR="00ED0319">
        <w:t>1</w:t>
      </w:r>
      <w:r w:rsidR="53B01BE8">
        <w:t xml:space="preserve">. März </w:t>
      </w:r>
      <w:r w:rsidR="00FD1985">
        <w:t>bis zum</w:t>
      </w:r>
      <w:r w:rsidR="003242B7">
        <w:t xml:space="preserve"> </w:t>
      </w:r>
      <w:r w:rsidR="67D542C7">
        <w:t xml:space="preserve">31. Mai 2024 </w:t>
      </w:r>
      <w:r w:rsidR="00CF743D">
        <w:t xml:space="preserve">in unserem Unternehmen als </w:t>
      </w:r>
      <w:r w:rsidR="00836431">
        <w:t>Praktikant</w:t>
      </w:r>
      <w:r w:rsidR="007A45BC">
        <w:t xml:space="preserve"> </w:t>
      </w:r>
      <w:r w:rsidR="00836431">
        <w:t>tätig</w:t>
      </w:r>
      <w:r w:rsidR="005B4956">
        <w:t>.</w:t>
      </w:r>
    </w:p>
    <w:p w14:paraId="6DB4F0F1" w14:textId="1226DE70" w:rsidR="00CA6035" w:rsidRDefault="00E95FEF" w:rsidP="001A0ADE">
      <w:r w:rsidRPr="00E95FEF">
        <w:t>SBCF &amp; Cie. ist eine unabhängige</w:t>
      </w:r>
      <w:r w:rsidR="00007867">
        <w:t xml:space="preserve"> Strategie</w:t>
      </w:r>
      <w:r w:rsidR="00DF6AC8">
        <w:t xml:space="preserve"> </w:t>
      </w:r>
      <w:r w:rsidR="00007867">
        <w:t>/</w:t>
      </w:r>
      <w:r w:rsidR="00DF6AC8">
        <w:t xml:space="preserve"> </w:t>
      </w:r>
      <w:r w:rsidRPr="00E95FEF">
        <w:t xml:space="preserve">Corporate Finance Beratungsgesellschaft mit Fokus </w:t>
      </w:r>
      <w:proofErr w:type="gramStart"/>
      <w:r w:rsidRPr="00E95FEF">
        <w:t>au</w:t>
      </w:r>
      <w:r w:rsidR="00CA6035">
        <w:t>f Mergers</w:t>
      </w:r>
      <w:proofErr w:type="gramEnd"/>
      <w:r w:rsidR="00CA6035">
        <w:t xml:space="preserve"> &amp; Acquisitions, Restrukturierung und Real Estate Investment Banking. </w:t>
      </w:r>
      <w:r w:rsidR="00D37C2C">
        <w:t xml:space="preserve"> SBCF </w:t>
      </w:r>
      <w:r w:rsidRPr="00E95FEF">
        <w:t xml:space="preserve">&amp; Cie. </w:t>
      </w:r>
      <w:r w:rsidR="005D22D2">
        <w:t>berät</w:t>
      </w:r>
      <w:r w:rsidR="00CA6035">
        <w:t xml:space="preserve"> in diesen Bereichen insbesondere mittelständische</w:t>
      </w:r>
      <w:r w:rsidRPr="00E95FEF">
        <w:t xml:space="preserve"> und eigentü</w:t>
      </w:r>
      <w:r w:rsidR="00CA6035">
        <w:t>mergeführte</w:t>
      </w:r>
      <w:r w:rsidRPr="00E95FEF">
        <w:t xml:space="preserve"> Unternehmen</w:t>
      </w:r>
      <w:r w:rsidR="00D37C2C">
        <w:t>,</w:t>
      </w:r>
      <w:r w:rsidR="00CA6035">
        <w:t xml:space="preserve"> sowie eigenständige</w:t>
      </w:r>
      <w:r w:rsidRPr="00E95FEF">
        <w:t xml:space="preserve"> Konzernunternehmen. </w:t>
      </w:r>
    </w:p>
    <w:p w14:paraId="518C49A2" w14:textId="1045B4B0" w:rsidR="00AD2280" w:rsidRDefault="00CA6035" w:rsidP="001A0ADE">
      <w:r>
        <w:t xml:space="preserve">Herr </w:t>
      </w:r>
      <w:r w:rsidR="55D8E2CD">
        <w:t xml:space="preserve">Raffler </w:t>
      </w:r>
      <w:r w:rsidR="00AD2280">
        <w:t xml:space="preserve">war </w:t>
      </w:r>
      <w:r w:rsidR="0018616A">
        <w:t xml:space="preserve">in unserem Unternehmen </w:t>
      </w:r>
      <w:r w:rsidR="00AD2280">
        <w:t>in externe und inte</w:t>
      </w:r>
      <w:r w:rsidR="0018616A">
        <w:t xml:space="preserve">rne Projekte eingebunden und hat im Zuge </w:t>
      </w:r>
      <w:r>
        <w:t>sein</w:t>
      </w:r>
      <w:r w:rsidR="0018616A">
        <w:t>es Praktikums einen umfassenden Einblick in die Arbeitsvor</w:t>
      </w:r>
      <w:r w:rsidR="00D417E7">
        <w:t xml:space="preserve">gänge einer </w:t>
      </w:r>
      <w:proofErr w:type="spellStart"/>
      <w:r w:rsidR="00ED0319">
        <w:t>mid</w:t>
      </w:r>
      <w:proofErr w:type="spellEnd"/>
      <w:r w:rsidR="00ED0319">
        <w:t xml:space="preserve"> </w:t>
      </w:r>
      <w:proofErr w:type="spellStart"/>
      <w:r w:rsidR="00ED0319">
        <w:t>cap</w:t>
      </w:r>
      <w:proofErr w:type="spellEnd"/>
      <w:r w:rsidR="00E35A90">
        <w:t xml:space="preserve"> </w:t>
      </w:r>
      <w:r>
        <w:t>Corporate Finance Beratungsgesellschaft</w:t>
      </w:r>
      <w:r w:rsidR="0018616A">
        <w:t xml:space="preserve"> erhalten.</w:t>
      </w:r>
    </w:p>
    <w:p w14:paraId="0DF19DE7" w14:textId="5C2638DE" w:rsidR="005E61F5" w:rsidRDefault="00CA6035" w:rsidP="005E61F5">
      <w:r>
        <w:t xml:space="preserve">Herr </w:t>
      </w:r>
      <w:r w:rsidR="741EA673">
        <w:t xml:space="preserve">Raffler </w:t>
      </w:r>
      <w:r w:rsidR="00E35A90">
        <w:t xml:space="preserve">hat </w:t>
      </w:r>
      <w:r w:rsidR="005A5A5B">
        <w:t xml:space="preserve">sich </w:t>
      </w:r>
      <w:r w:rsidR="00B4003D">
        <w:t xml:space="preserve">bei SBCF &amp; Cie. </w:t>
      </w:r>
      <w:r w:rsidR="00310785">
        <w:t>in</w:t>
      </w:r>
      <w:r w:rsidR="00DF6AC8">
        <w:t xml:space="preserve">sbesondere im </w:t>
      </w:r>
      <w:r w:rsidR="00310785">
        <w:t>Geschäftsb</w:t>
      </w:r>
      <w:r w:rsidR="00453970">
        <w:t>ereich</w:t>
      </w:r>
      <w:r w:rsidR="00DF6AC8">
        <w:t xml:space="preserve"> </w:t>
      </w:r>
      <w:r w:rsidR="00453970">
        <w:t>Mergers &amp; Acquisitions in den jeweiligen Phasen der Projekte</w:t>
      </w:r>
      <w:r w:rsidR="00292483">
        <w:t xml:space="preserve"> eingebracht und </w:t>
      </w:r>
      <w:r w:rsidR="00281ACC">
        <w:t xml:space="preserve">gemeinsam im Team und teilweise eigenständig </w:t>
      </w:r>
      <w:r w:rsidR="00292483">
        <w:t>in der Hauptsache</w:t>
      </w:r>
      <w:r w:rsidR="005A5A5B">
        <w:t xml:space="preserve"> </w:t>
      </w:r>
      <w:r w:rsidR="0018616A">
        <w:t xml:space="preserve">folgende Aufgaben </w:t>
      </w:r>
      <w:r w:rsidR="00A73D65">
        <w:t>übernommen</w:t>
      </w:r>
      <w:r w:rsidR="007F688B">
        <w:t>:</w:t>
      </w:r>
    </w:p>
    <w:p w14:paraId="6A210C0C" w14:textId="6F16E002" w:rsidR="00945ECE" w:rsidRDefault="00945ECE" w:rsidP="005E61F5"/>
    <w:p w14:paraId="00E45B36" w14:textId="16762D33" w:rsidR="00562D47" w:rsidRPr="00562D47" w:rsidRDefault="4D94670A" w:rsidP="00CE17A7">
      <w:pPr>
        <w:ind w:left="284"/>
      </w:pPr>
      <w:r>
        <w:t> </w:t>
      </w:r>
      <w:r w:rsidR="32B9A7D1" w:rsidRPr="2E9AD621">
        <w:rPr>
          <w:u w:val="single"/>
        </w:rPr>
        <w:t xml:space="preserve">M &amp; A-Projekte: </w:t>
      </w:r>
    </w:p>
    <w:p w14:paraId="22E9883B" w14:textId="31CA10E9" w:rsidR="3C740801" w:rsidRDefault="3C740801" w:rsidP="2E9AD621">
      <w:pPr>
        <w:pStyle w:val="Listenabsatz"/>
        <w:numPr>
          <w:ilvl w:val="0"/>
          <w:numId w:val="23"/>
        </w:numPr>
      </w:pPr>
      <w:r>
        <w:t>Kommunikation mit strategischen und institutionellen Investoren</w:t>
      </w:r>
    </w:p>
    <w:p w14:paraId="538BD885" w14:textId="11517D09" w:rsidR="00562D47" w:rsidRPr="00562D47" w:rsidRDefault="4D94670A" w:rsidP="00562D47">
      <w:pPr>
        <w:pStyle w:val="Listenabsatz"/>
        <w:numPr>
          <w:ilvl w:val="0"/>
          <w:numId w:val="23"/>
        </w:numPr>
      </w:pPr>
      <w:r>
        <w:t>Recherche zur Long</w:t>
      </w:r>
      <w:r w:rsidR="50B0517B">
        <w:t xml:space="preserve"> </w:t>
      </w:r>
      <w:r>
        <w:t>List mithilfe von internen und externen Datenbanken</w:t>
      </w:r>
    </w:p>
    <w:p w14:paraId="36FE3F1C" w14:textId="5A33B019" w:rsidR="00562D47" w:rsidRPr="00562D47" w:rsidRDefault="4D94670A" w:rsidP="00562D47">
      <w:pPr>
        <w:pStyle w:val="Listenabsatz"/>
        <w:numPr>
          <w:ilvl w:val="0"/>
          <w:numId w:val="23"/>
        </w:numPr>
      </w:pPr>
      <w:r>
        <w:t xml:space="preserve">Erstellung eines Information Memorandum (Herausarbeitung Alleinstellungsmerkmale, </w:t>
      </w:r>
      <w:r w:rsidR="4C258C52">
        <w:t xml:space="preserve">Business Model, </w:t>
      </w:r>
      <w:r>
        <w:t>Recherche</w:t>
      </w:r>
      <w:r w:rsidR="61E19771">
        <w:t>n</w:t>
      </w:r>
      <w:r>
        <w:t>)</w:t>
      </w:r>
    </w:p>
    <w:p w14:paraId="52C7DD7A" w14:textId="727EFFCB" w:rsidR="00562D47" w:rsidRPr="00562D47" w:rsidRDefault="00562D47" w:rsidP="00562D47">
      <w:pPr>
        <w:pStyle w:val="Listenabsatz"/>
        <w:numPr>
          <w:ilvl w:val="0"/>
          <w:numId w:val="23"/>
        </w:numPr>
      </w:pPr>
      <w:r w:rsidRPr="00562D47">
        <w:t>Kommunikation und Austausch mit Mandanten</w:t>
      </w:r>
      <w:r w:rsidR="004C041F">
        <w:t xml:space="preserve">, </w:t>
      </w:r>
      <w:r w:rsidRPr="00562D47">
        <w:t>Statusupdate, etc.</w:t>
      </w:r>
    </w:p>
    <w:p w14:paraId="5E5E8961" w14:textId="44192516" w:rsidR="00ED0319" w:rsidRDefault="52DB2E40" w:rsidP="00DF2509">
      <w:pPr>
        <w:pStyle w:val="Listenabsatz"/>
        <w:numPr>
          <w:ilvl w:val="0"/>
          <w:numId w:val="23"/>
        </w:numPr>
      </w:pPr>
      <w:r>
        <w:t xml:space="preserve">Pflege </w:t>
      </w:r>
      <w:r w:rsidR="39433836">
        <w:t xml:space="preserve">und Aufsetzung </w:t>
      </w:r>
      <w:r>
        <w:t xml:space="preserve">von Finanzmodellen, </w:t>
      </w:r>
      <w:r w:rsidR="4C258C52">
        <w:t>Planung GuV, Bilanz und zukünftigen Cash-Flows</w:t>
      </w:r>
    </w:p>
    <w:p w14:paraId="5BA0F5CE" w14:textId="244D7ADC" w:rsidR="00B725DE" w:rsidRDefault="00B725DE" w:rsidP="00DF2509">
      <w:pPr>
        <w:pStyle w:val="Listenabsatz"/>
        <w:numPr>
          <w:ilvl w:val="0"/>
          <w:numId w:val="23"/>
        </w:numPr>
      </w:pPr>
      <w:r>
        <w:t>Unterstützung bei der „Bereinigung</w:t>
      </w:r>
      <w:r w:rsidR="00ED0319">
        <w:t xml:space="preserve"> / Normalisierung</w:t>
      </w:r>
      <w:r>
        <w:t xml:space="preserve">“ der </w:t>
      </w:r>
      <w:r w:rsidR="00ED0319">
        <w:t>Unternehmensaufwendungen</w:t>
      </w:r>
      <w:r>
        <w:t xml:space="preserve"> </w:t>
      </w:r>
      <w:r w:rsidR="00ED0319">
        <w:t>von Zielgesellschaften</w:t>
      </w:r>
    </w:p>
    <w:p w14:paraId="404504AC" w14:textId="77777777" w:rsidR="00DF2509" w:rsidRDefault="00DF2509" w:rsidP="00DF2509">
      <w:pPr>
        <w:pStyle w:val="Listenabsatz"/>
      </w:pPr>
    </w:p>
    <w:p w14:paraId="58887606" w14:textId="52EBC430" w:rsidR="00562D47" w:rsidRPr="00B725DE" w:rsidRDefault="00B725DE" w:rsidP="00B725DE">
      <w:pPr>
        <w:ind w:left="360"/>
        <w:rPr>
          <w:u w:val="single"/>
        </w:rPr>
      </w:pPr>
      <w:r w:rsidRPr="00B725DE">
        <w:rPr>
          <w:u w:val="single"/>
        </w:rPr>
        <w:t>Interne Research</w:t>
      </w:r>
      <w:r>
        <w:rPr>
          <w:u w:val="single"/>
        </w:rPr>
        <w:t>-U</w:t>
      </w:r>
      <w:r w:rsidRPr="00B725DE">
        <w:rPr>
          <w:u w:val="single"/>
        </w:rPr>
        <w:t>nterstützung:</w:t>
      </w:r>
    </w:p>
    <w:p w14:paraId="4B21A26D" w14:textId="67A113DE" w:rsidR="00DF6AC8" w:rsidRDefault="00DF6AC8" w:rsidP="00DF2509">
      <w:pPr>
        <w:pStyle w:val="Listenabsatz"/>
        <w:numPr>
          <w:ilvl w:val="0"/>
          <w:numId w:val="23"/>
        </w:numPr>
      </w:pPr>
      <w:r>
        <w:t>Recherche</w:t>
      </w:r>
      <w:r w:rsidR="00DF2509">
        <w:t>n zu</w:t>
      </w:r>
      <w:r>
        <w:t xml:space="preserve"> Branchen und M</w:t>
      </w:r>
      <w:r w:rsidR="00DF2509">
        <w:t>ä</w:t>
      </w:r>
      <w:r>
        <w:t>rkt</w:t>
      </w:r>
      <w:r w:rsidR="00DF2509">
        <w:t>en,</w:t>
      </w:r>
      <w:r w:rsidR="00DF2509" w:rsidRPr="00DF2509">
        <w:t xml:space="preserve"> </w:t>
      </w:r>
      <w:r w:rsidR="00DF2509" w:rsidRPr="00562D47">
        <w:t>Deals und aktuellen Trends</w:t>
      </w:r>
    </w:p>
    <w:p w14:paraId="13D19AC1" w14:textId="77777777" w:rsidR="00DF6AC8" w:rsidRDefault="00DF6AC8" w:rsidP="00DF2509">
      <w:pPr>
        <w:pStyle w:val="Listenabsatz"/>
        <w:numPr>
          <w:ilvl w:val="0"/>
          <w:numId w:val="23"/>
        </w:numPr>
      </w:pPr>
      <w:r>
        <w:t>Unterstützung bei der Erstellung von Unternehmensbewertungen</w:t>
      </w:r>
    </w:p>
    <w:p w14:paraId="415869FD" w14:textId="77777777" w:rsidR="00DF2509" w:rsidRDefault="00DF6AC8" w:rsidP="00DF2509">
      <w:pPr>
        <w:pStyle w:val="Listenabsatz"/>
        <w:numPr>
          <w:ilvl w:val="0"/>
          <w:numId w:val="24"/>
        </w:numPr>
      </w:pPr>
      <w:r>
        <w:t>Pflege und Bearbeitung interner Datenbanken</w:t>
      </w:r>
      <w:r w:rsidR="00DF2509" w:rsidRPr="00DF2509">
        <w:t xml:space="preserve"> </w:t>
      </w:r>
      <w:r w:rsidR="00DF2509">
        <w:t xml:space="preserve">und </w:t>
      </w:r>
      <w:r w:rsidR="00DF2509" w:rsidRPr="00562D47">
        <w:t>Investorendatenbanken</w:t>
      </w:r>
    </w:p>
    <w:p w14:paraId="4686EF36" w14:textId="79413F1E" w:rsidR="00562D47" w:rsidRDefault="00562D47" w:rsidP="00562D47"/>
    <w:p w14:paraId="4E15DC9B" w14:textId="77777777" w:rsidR="00D8639D" w:rsidRPr="00DF2509" w:rsidRDefault="00D8639D" w:rsidP="00D8639D">
      <w:pPr>
        <w:ind w:left="360"/>
        <w:rPr>
          <w:u w:val="single"/>
        </w:rPr>
      </w:pPr>
      <w:r w:rsidRPr="00DF2509">
        <w:rPr>
          <w:u w:val="single"/>
        </w:rPr>
        <w:t>Mitwirkung an Forschungsprojekten:</w:t>
      </w:r>
    </w:p>
    <w:p w14:paraId="37BCFD3A" w14:textId="6F872B9C" w:rsidR="00D8639D" w:rsidRDefault="00D8639D" w:rsidP="00D8639D">
      <w:pPr>
        <w:pStyle w:val="Listenabsatz"/>
        <w:numPr>
          <w:ilvl w:val="0"/>
          <w:numId w:val="23"/>
        </w:numPr>
      </w:pPr>
      <w:r>
        <w:t>Mitwirkung beim Forschungsprojekt „CONTAIN“ für digitale Sicherheit von Unternehmen in der Supply Chain</w:t>
      </w:r>
      <w:r w:rsidR="00ED0319">
        <w:t xml:space="preserve"> (Bundesforschungsprojekt</w:t>
      </w:r>
      <w:r w:rsidR="004C041F">
        <w:t xml:space="preserve"> unter Leitung der </w:t>
      </w:r>
      <w:proofErr w:type="spellStart"/>
      <w:r w:rsidR="004C041F">
        <w:t>UniBW</w:t>
      </w:r>
      <w:proofErr w:type="spellEnd"/>
      <w:r w:rsidR="004C041F">
        <w:t xml:space="preserve"> München</w:t>
      </w:r>
      <w:r w:rsidR="00ED0319">
        <w:t>)</w:t>
      </w:r>
    </w:p>
    <w:p w14:paraId="4193C8CD" w14:textId="4EC40D9F" w:rsidR="00562D47" w:rsidRPr="00562D47" w:rsidRDefault="00562D47" w:rsidP="00F36CC5">
      <w:pPr>
        <w:ind w:firstLine="360"/>
        <w:rPr>
          <w:u w:val="single"/>
        </w:rPr>
      </w:pPr>
      <w:r w:rsidRPr="69025403">
        <w:rPr>
          <w:u w:val="single"/>
        </w:rPr>
        <w:lastRenderedPageBreak/>
        <w:t>Akquise</w:t>
      </w:r>
      <w:r w:rsidR="00DF2509" w:rsidRPr="69025403">
        <w:rPr>
          <w:u w:val="single"/>
        </w:rPr>
        <w:t>-Unterstützung</w:t>
      </w:r>
      <w:r w:rsidRPr="69025403">
        <w:rPr>
          <w:u w:val="single"/>
        </w:rPr>
        <w:t>:</w:t>
      </w:r>
    </w:p>
    <w:p w14:paraId="769F4E48" w14:textId="2A4D6E90" w:rsidR="70D6AA20" w:rsidRDefault="70D6AA20" w:rsidP="69025403">
      <w:pPr>
        <w:pStyle w:val="Listenabsatz"/>
        <w:numPr>
          <w:ilvl w:val="0"/>
          <w:numId w:val="24"/>
        </w:numPr>
      </w:pPr>
      <w:r>
        <w:t xml:space="preserve">Teilnahme an Akquise-Gesprächen und Pitches </w:t>
      </w:r>
    </w:p>
    <w:p w14:paraId="5D8B46AC" w14:textId="1013D438" w:rsidR="00562D47" w:rsidRPr="00562D47" w:rsidRDefault="00562D47" w:rsidP="00562D47">
      <w:pPr>
        <w:pStyle w:val="Listenabsatz"/>
        <w:numPr>
          <w:ilvl w:val="0"/>
          <w:numId w:val="24"/>
        </w:numPr>
      </w:pPr>
      <w:r>
        <w:t>Erstellung von verschiedenen </w:t>
      </w:r>
      <w:r w:rsidR="00ED0319">
        <w:t>Angebotsunterlagen</w:t>
      </w:r>
      <w:r>
        <w:t xml:space="preserve"> zur Akquise neuer Projekte</w:t>
      </w:r>
    </w:p>
    <w:p w14:paraId="5051816D" w14:textId="77777777" w:rsidR="00CF27C9" w:rsidRDefault="00CF27C9" w:rsidP="002E3EA4"/>
    <w:p w14:paraId="61DF06D1" w14:textId="1F1E349B" w:rsidR="002E3EA4" w:rsidRDefault="00162438" w:rsidP="002E3EA4">
      <w:r>
        <w:t xml:space="preserve">Herr </w:t>
      </w:r>
      <w:r w:rsidR="3B94D2D2">
        <w:t xml:space="preserve">Raffler </w:t>
      </w:r>
      <w:r w:rsidR="00453970">
        <w:t>war jederzeit ein äußerst lernmotivierte</w:t>
      </w:r>
      <w:r w:rsidR="00B12176">
        <w:t>r</w:t>
      </w:r>
      <w:r w:rsidR="00453970">
        <w:t>, engagierte</w:t>
      </w:r>
      <w:r w:rsidR="00B12176">
        <w:t>r</w:t>
      </w:r>
      <w:r w:rsidR="00453970">
        <w:t>, flexible</w:t>
      </w:r>
      <w:r w:rsidR="00B12176">
        <w:t>r</w:t>
      </w:r>
      <w:r w:rsidR="00453970">
        <w:t>, freundliche</w:t>
      </w:r>
      <w:r w:rsidR="00B12176">
        <w:t>r</w:t>
      </w:r>
      <w:r w:rsidR="00453970">
        <w:t xml:space="preserve"> und zuverlässige</w:t>
      </w:r>
      <w:r w:rsidR="001B60E0">
        <w:t>r</w:t>
      </w:r>
      <w:r w:rsidR="00453970">
        <w:t xml:space="preserve"> Mitarbeiter</w:t>
      </w:r>
      <w:r w:rsidR="00A527AD">
        <w:t>,</w:t>
      </w:r>
      <w:r w:rsidR="00E95FEF">
        <w:t xml:space="preserve"> d</w:t>
      </w:r>
      <w:r w:rsidR="000215B1">
        <w:t>er</w:t>
      </w:r>
      <w:r w:rsidR="00E95FEF">
        <w:t xml:space="preserve"> durch </w:t>
      </w:r>
      <w:r w:rsidR="000215B1">
        <w:t>seine</w:t>
      </w:r>
      <w:r w:rsidR="00E95FEF">
        <w:t xml:space="preserve"> selbstständige und eigenverantwortliche Arbeit stets </w:t>
      </w:r>
      <w:r w:rsidR="00281ACC">
        <w:t xml:space="preserve">sehr </w:t>
      </w:r>
      <w:r w:rsidR="00E95FEF">
        <w:t xml:space="preserve">gute Arbeitsergebnisse erzielte. </w:t>
      </w:r>
      <w:r w:rsidR="00F1360A">
        <w:t>Er beweis</w:t>
      </w:r>
      <w:r w:rsidR="001B60E0">
        <w:t>t</w:t>
      </w:r>
      <w:r w:rsidR="00F1360A">
        <w:t xml:space="preserve"> bei allen Lerninhalten </w:t>
      </w:r>
      <w:r w:rsidR="006D2B55">
        <w:t xml:space="preserve">eine </w:t>
      </w:r>
      <w:r w:rsidR="00D8639D">
        <w:t>sehr gute</w:t>
      </w:r>
      <w:r w:rsidR="00E95FEF">
        <w:t xml:space="preserve"> Auffassungsgabe und </w:t>
      </w:r>
      <w:r w:rsidR="001B60E0">
        <w:t>eignet</w:t>
      </w:r>
      <w:r w:rsidR="00F1360A">
        <w:t xml:space="preserve"> sich mit sehr großem Erfolg Fachkenntnisse an, die er sehr erfolgreich einsetzt</w:t>
      </w:r>
      <w:r w:rsidR="00E95FEF">
        <w:t xml:space="preserve">. </w:t>
      </w:r>
      <w:r w:rsidR="00F1360A">
        <w:t>Er</w:t>
      </w:r>
      <w:r w:rsidR="00086BB5">
        <w:t xml:space="preserve"> arbeitete äußerst pflichtbewusst</w:t>
      </w:r>
      <w:r w:rsidR="00F1360A">
        <w:t>, gewissenhaft</w:t>
      </w:r>
      <w:r w:rsidR="00086BB5">
        <w:t xml:space="preserve"> und mit absoluter Diskretion.</w:t>
      </w:r>
      <w:r w:rsidR="003242B7">
        <w:t xml:space="preserve"> </w:t>
      </w:r>
      <w:r w:rsidR="00F1360A">
        <w:t>H</w:t>
      </w:r>
      <w:r w:rsidR="006D2B55">
        <w:t xml:space="preserve">ervorzuheben ist </w:t>
      </w:r>
      <w:r w:rsidR="00F1360A">
        <w:t>sein</w:t>
      </w:r>
      <w:r w:rsidR="006D2B55">
        <w:t xml:space="preserve"> </w:t>
      </w:r>
      <w:r w:rsidR="00F1360A">
        <w:t>zügiger Arbeitsstil</w:t>
      </w:r>
      <w:r w:rsidR="006D2B55">
        <w:t>,</w:t>
      </w:r>
      <w:r w:rsidR="00D37C2C">
        <w:t xml:space="preserve"> </w:t>
      </w:r>
      <w:r w:rsidR="00F1360A">
        <w:t>sein</w:t>
      </w:r>
      <w:r w:rsidR="006D2B55">
        <w:t xml:space="preserve"> Blick für das Wesentliche und </w:t>
      </w:r>
      <w:r w:rsidR="00F1360A">
        <w:t>sein</w:t>
      </w:r>
      <w:r w:rsidR="006D2B55">
        <w:t xml:space="preserve"> analytisches Denkvermögen.</w:t>
      </w:r>
    </w:p>
    <w:p w14:paraId="4415600F" w14:textId="4CA5C7AC" w:rsidR="00086BB5" w:rsidRDefault="00F1360A" w:rsidP="00086BB5">
      <w:r>
        <w:t>Sein</w:t>
      </w:r>
      <w:r w:rsidR="00086BB5">
        <w:t xml:space="preserve"> Verhalten gegenüber Vorgesetzten und Mitarbeitern war immer einwandfrei. </w:t>
      </w:r>
      <w:r w:rsidR="00B725DE">
        <w:t>Wegen seiner stets verbindlichen, freundlichen und hilfsbereiten Art</w:t>
      </w:r>
      <w:r w:rsidR="00086BB5">
        <w:t xml:space="preserve"> war </w:t>
      </w:r>
      <w:r>
        <w:t>er</w:t>
      </w:r>
      <w:r w:rsidR="00086BB5">
        <w:t xml:space="preserve"> bei </w:t>
      </w:r>
      <w:r>
        <w:t>sein</w:t>
      </w:r>
      <w:r w:rsidR="00086BB5">
        <w:t>en Vorgesetzten und Kollegen gleichermaßen geschätzt und beliebt.</w:t>
      </w:r>
    </w:p>
    <w:p w14:paraId="66FF8E27" w14:textId="400C2B15" w:rsidR="0081288B" w:rsidRDefault="00F1360A" w:rsidP="00086BB5">
      <w:r>
        <w:t>Herr</w:t>
      </w:r>
      <w:r w:rsidR="00CF27C9">
        <w:t xml:space="preserve"> </w:t>
      </w:r>
      <w:r w:rsidR="11E7F6A8">
        <w:t xml:space="preserve">Raffler </w:t>
      </w:r>
      <w:r>
        <w:t xml:space="preserve">erledigte die ihm übertragenen Aufgaben auch unter hohem Arbeitsanfall sehr konzentriert und sorgfältig. Herr </w:t>
      </w:r>
      <w:r w:rsidR="1E9E3C23">
        <w:t>Raffle</w:t>
      </w:r>
      <w:commentRangeStart w:id="0"/>
      <w:r w:rsidR="1E9E3C23">
        <w:t xml:space="preserve">r </w:t>
      </w:r>
      <w:r w:rsidR="00162438">
        <w:t xml:space="preserve">hat unseren Erwartungen </w:t>
      </w:r>
      <w:r w:rsidR="004C041F">
        <w:t xml:space="preserve">stets </w:t>
      </w:r>
      <w:r w:rsidR="00162438">
        <w:t xml:space="preserve">in jeder Hinsicht entsprochen </w:t>
      </w:r>
      <w:commentRangeEnd w:id="0"/>
      <w:r w:rsidR="00EC7680">
        <w:rPr>
          <w:rStyle w:val="Kommentarzeichen"/>
        </w:rPr>
        <w:commentReference w:id="0"/>
      </w:r>
      <w:r w:rsidR="00162438">
        <w:t>und erledigte die ihm übertragenen Aufgaben stets zu unserer voll</w:t>
      </w:r>
      <w:r w:rsidR="004C041F">
        <w:t>st</w:t>
      </w:r>
      <w:r w:rsidR="00B12176">
        <w:t xml:space="preserve">en </w:t>
      </w:r>
      <w:r w:rsidR="00162438">
        <w:t>Zufriedenheit.</w:t>
      </w:r>
    </w:p>
    <w:p w14:paraId="0A347A95" w14:textId="73B189E3" w:rsidR="000432D4" w:rsidRDefault="000215B1" w:rsidP="00DE380B">
      <w:r>
        <w:t>Wir danken Herr</w:t>
      </w:r>
      <w:r w:rsidR="001B60E0">
        <w:t>n</w:t>
      </w:r>
      <w:r>
        <w:t xml:space="preserve"> </w:t>
      </w:r>
      <w:r w:rsidR="7AC4655C">
        <w:t xml:space="preserve">Raffler </w:t>
      </w:r>
      <w:r>
        <w:t xml:space="preserve">für die stets produktive und äußerst erfolgreiche Zusammenarbeit. </w:t>
      </w:r>
      <w:r w:rsidR="004C041F">
        <w:t xml:space="preserve">Wir </w:t>
      </w:r>
      <w:r>
        <w:t>wünschen ih</w:t>
      </w:r>
      <w:r w:rsidR="001B60E0">
        <w:t>m</w:t>
      </w:r>
      <w:r>
        <w:t xml:space="preserve"> für die Zukunft beruflich und persönlich alles Gute und </w:t>
      </w:r>
      <w:r w:rsidR="00162438">
        <w:t>weiterhin viel Erfolg.</w:t>
      </w:r>
    </w:p>
    <w:p w14:paraId="1A4F6D77" w14:textId="1C5B2D01" w:rsidR="0000571F" w:rsidRDefault="004C041F" w:rsidP="35876E4C">
      <w:pPr>
        <w:rPr>
          <w:highlight w:val="yellow"/>
        </w:rPr>
      </w:pPr>
      <w:r w:rsidRPr="35876E4C">
        <w:rPr>
          <w:highlight w:val="yellow"/>
        </w:rPr>
        <w:t xml:space="preserve">Wir freuen uns zunächst, dass Herr </w:t>
      </w:r>
      <w:r w:rsidR="55A88CC6" w:rsidRPr="35876E4C">
        <w:rPr>
          <w:highlight w:val="yellow"/>
        </w:rPr>
        <w:t xml:space="preserve">Raffler </w:t>
      </w:r>
      <w:r w:rsidRPr="35876E4C">
        <w:rPr>
          <w:highlight w:val="yellow"/>
        </w:rPr>
        <w:t>bis auf weiteres im Rahmen einer Werkstudententätigkeit weiterhin SBCF &amp; Cie. unterstützen wird.</w:t>
      </w:r>
    </w:p>
    <w:p w14:paraId="742735B3" w14:textId="58BBCC07" w:rsidR="001A0ADE" w:rsidRPr="006D2FF3" w:rsidRDefault="001A0ADE" w:rsidP="00DE380B">
      <w:r>
        <w:t>SBCF &amp; Cie.</w:t>
      </w:r>
      <w:r w:rsidR="00D37C2C">
        <w:t xml:space="preserve">, den </w:t>
      </w:r>
      <w:r w:rsidR="1AD05BF5">
        <w:t>31</w:t>
      </w:r>
      <w:r w:rsidR="004C041F">
        <w:t>.</w:t>
      </w:r>
      <w:r w:rsidR="003242B7">
        <w:t xml:space="preserve"> </w:t>
      </w:r>
      <w:r w:rsidR="31FE25C7">
        <w:t>Mai 2024</w:t>
      </w:r>
    </w:p>
    <w:p w14:paraId="1F440FEC" w14:textId="77777777" w:rsidR="001A0ADE" w:rsidRPr="006D2FF3" w:rsidRDefault="001A0ADE" w:rsidP="00DE380B"/>
    <w:p w14:paraId="1123A495" w14:textId="77777777" w:rsidR="00D87EC7" w:rsidRPr="006D2FF3" w:rsidRDefault="00D87EC7" w:rsidP="00DE380B"/>
    <w:p w14:paraId="49B06831" w14:textId="3285A44B" w:rsidR="00923E0B" w:rsidRPr="006D2FF3" w:rsidRDefault="00B725DE" w:rsidP="000432D4">
      <w:r>
        <w:t>Dr. Michael Schuster</w:t>
      </w:r>
      <w:r w:rsidR="00DE380B" w:rsidRPr="006D2FF3">
        <w:br/>
      </w:r>
      <w:r>
        <w:t xml:space="preserve">Managing </w:t>
      </w:r>
      <w:proofErr w:type="spellStart"/>
      <w:r w:rsidR="0000571F" w:rsidRPr="006D2FF3">
        <w:t>Director</w:t>
      </w:r>
      <w:proofErr w:type="spellEnd"/>
    </w:p>
    <w:sectPr w:rsidR="00923E0B" w:rsidRPr="006D2FF3" w:rsidSect="006D2FF3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2126" w:right="1814" w:bottom="1418" w:left="1814" w:header="851" w:footer="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vid Döbele" w:date="2024-05-27T18:11:00Z" w:initials="MOU">
    <w:p w14:paraId="446E089B" w14:textId="77777777" w:rsidR="00EC7680" w:rsidRDefault="00EC7680" w:rsidP="00EC7680">
      <w:pPr>
        <w:jc w:val="left"/>
      </w:pPr>
      <w:r>
        <w:rPr>
          <w:rStyle w:val="Kommentarzeichen"/>
        </w:rPr>
        <w:annotationRef/>
      </w:r>
      <w:r>
        <w:rPr>
          <w:sz w:val="20"/>
        </w:rPr>
        <w:t>Übertroffen wäre besser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6E08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619653F" w16cex:dateUtc="2024-05-27T16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6E089B" w16cid:durableId="261965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8017E" w14:textId="77777777" w:rsidR="006B42DF" w:rsidRDefault="006B42DF">
      <w:r>
        <w:separator/>
      </w:r>
    </w:p>
  </w:endnote>
  <w:endnote w:type="continuationSeparator" w:id="0">
    <w:p w14:paraId="541449C7" w14:textId="77777777" w:rsidR="006B42DF" w:rsidRDefault="006B4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2522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DE72E2" w14:textId="7AD96791" w:rsidR="006D2FF3" w:rsidRDefault="006D2FF3">
            <w:pPr>
              <w:pStyle w:val="Fuzeile"/>
              <w:jc w:val="center"/>
            </w:pPr>
            <w:r w:rsidRPr="006D2FF3">
              <w:rPr>
                <w:sz w:val="20"/>
                <w:szCs w:val="18"/>
              </w:rPr>
              <w:t xml:space="preserve">Seite </w:t>
            </w:r>
            <w:r w:rsidRPr="006D2FF3">
              <w:rPr>
                <w:b/>
                <w:bCs/>
                <w:szCs w:val="22"/>
              </w:rPr>
              <w:fldChar w:fldCharType="begin"/>
            </w:r>
            <w:r w:rsidRPr="006D2FF3">
              <w:rPr>
                <w:b/>
                <w:bCs/>
                <w:sz w:val="20"/>
                <w:szCs w:val="18"/>
              </w:rPr>
              <w:instrText>PAGE</w:instrText>
            </w:r>
            <w:r w:rsidRPr="006D2FF3">
              <w:rPr>
                <w:b/>
                <w:bCs/>
                <w:szCs w:val="22"/>
              </w:rPr>
              <w:fldChar w:fldCharType="separate"/>
            </w:r>
            <w:r w:rsidRPr="006D2FF3">
              <w:rPr>
                <w:b/>
                <w:bCs/>
                <w:sz w:val="20"/>
                <w:szCs w:val="18"/>
              </w:rPr>
              <w:t>2</w:t>
            </w:r>
            <w:r w:rsidRPr="006D2FF3">
              <w:rPr>
                <w:b/>
                <w:bCs/>
                <w:szCs w:val="22"/>
              </w:rPr>
              <w:fldChar w:fldCharType="end"/>
            </w:r>
            <w:r w:rsidRPr="006D2FF3">
              <w:rPr>
                <w:sz w:val="20"/>
                <w:szCs w:val="18"/>
              </w:rPr>
              <w:t xml:space="preserve"> von </w:t>
            </w:r>
            <w:r w:rsidRPr="006D2FF3">
              <w:rPr>
                <w:b/>
                <w:bCs/>
                <w:szCs w:val="22"/>
              </w:rPr>
              <w:fldChar w:fldCharType="begin"/>
            </w:r>
            <w:r w:rsidRPr="006D2FF3">
              <w:rPr>
                <w:b/>
                <w:bCs/>
                <w:sz w:val="20"/>
                <w:szCs w:val="18"/>
              </w:rPr>
              <w:instrText>NUMPAGES</w:instrText>
            </w:r>
            <w:r w:rsidRPr="006D2FF3">
              <w:rPr>
                <w:b/>
                <w:bCs/>
                <w:szCs w:val="22"/>
              </w:rPr>
              <w:fldChar w:fldCharType="separate"/>
            </w:r>
            <w:r w:rsidRPr="006D2FF3">
              <w:rPr>
                <w:b/>
                <w:bCs/>
                <w:sz w:val="20"/>
                <w:szCs w:val="18"/>
              </w:rPr>
              <w:t>2</w:t>
            </w:r>
            <w:r w:rsidRPr="006D2FF3">
              <w:rPr>
                <w:b/>
                <w:bCs/>
                <w:szCs w:val="22"/>
              </w:rPr>
              <w:fldChar w:fldCharType="end"/>
            </w:r>
          </w:p>
        </w:sdtContent>
      </w:sdt>
    </w:sdtContent>
  </w:sdt>
  <w:p w14:paraId="6D974C99" w14:textId="7AD60082" w:rsidR="00853C26" w:rsidRDefault="00853C2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4D1A2" w14:textId="77777777" w:rsidR="007E53E6" w:rsidRDefault="007E53E6" w:rsidP="007E53E6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</w:p>
  <w:p w14:paraId="00EAE08D" w14:textId="77777777" w:rsidR="007E53E6" w:rsidRDefault="007E53E6" w:rsidP="007E53E6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</w:p>
  <w:p w14:paraId="4DB52EE4" w14:textId="77777777" w:rsidR="007E53E6" w:rsidRPr="004D2850" w:rsidRDefault="007E53E6" w:rsidP="007E53E6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  <w:r w:rsidRPr="004D2850">
      <w:rPr>
        <w:b w:val="0"/>
        <w:i/>
        <w:sz w:val="14"/>
        <w:szCs w:val="14"/>
      </w:rPr>
      <w:t>SBCF &amp; Cie. GmbH · www.sbcf.de</w:t>
    </w:r>
    <w:r w:rsidRPr="004D2850">
      <w:rPr>
        <w:b w:val="0"/>
        <w:i/>
        <w:sz w:val="14"/>
        <w:szCs w:val="14"/>
      </w:rPr>
      <w:br/>
    </w:r>
    <w:r>
      <w:rPr>
        <w:b w:val="0"/>
        <w:i/>
        <w:sz w:val="14"/>
        <w:szCs w:val="14"/>
      </w:rPr>
      <w:t>Ohmstraße 13</w:t>
    </w:r>
    <w:r w:rsidRPr="004D2850">
      <w:rPr>
        <w:b w:val="0"/>
        <w:i/>
        <w:sz w:val="14"/>
        <w:szCs w:val="14"/>
      </w:rPr>
      <w:t xml:space="preserve"> · 80</w:t>
    </w:r>
    <w:r>
      <w:rPr>
        <w:b w:val="0"/>
        <w:i/>
        <w:sz w:val="14"/>
        <w:szCs w:val="14"/>
      </w:rPr>
      <w:t>802 München</w:t>
    </w:r>
  </w:p>
  <w:p w14:paraId="3AD4C2B9" w14:textId="77777777" w:rsidR="007E53E6" w:rsidRPr="004D2850" w:rsidRDefault="007E53E6" w:rsidP="007E53E6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  <w:r w:rsidRPr="004D2850">
      <w:rPr>
        <w:b w:val="0"/>
        <w:i/>
        <w:sz w:val="14"/>
        <w:szCs w:val="14"/>
      </w:rPr>
      <w:t xml:space="preserve">Amtsgericht München · HRB 18 13 72 · </w:t>
    </w:r>
    <w:proofErr w:type="spellStart"/>
    <w:r w:rsidRPr="004D2850">
      <w:rPr>
        <w:b w:val="0"/>
        <w:i/>
        <w:sz w:val="14"/>
        <w:szCs w:val="14"/>
      </w:rPr>
      <w:t>UstIdNr</w:t>
    </w:r>
    <w:proofErr w:type="spellEnd"/>
    <w:r w:rsidRPr="004D2850">
      <w:rPr>
        <w:b w:val="0"/>
        <w:i/>
        <w:sz w:val="14"/>
        <w:szCs w:val="14"/>
      </w:rPr>
      <w:t>. DE 2</w:t>
    </w:r>
    <w:r>
      <w:rPr>
        <w:b w:val="0"/>
        <w:i/>
        <w:sz w:val="14"/>
        <w:szCs w:val="14"/>
      </w:rPr>
      <w:t>73137000</w:t>
    </w:r>
    <w:r w:rsidRPr="004D2850">
      <w:rPr>
        <w:b w:val="0"/>
        <w:i/>
        <w:sz w:val="14"/>
        <w:szCs w:val="14"/>
      </w:rPr>
      <w:t xml:space="preserve"> · </w:t>
    </w:r>
    <w:proofErr w:type="spellStart"/>
    <w:r w:rsidRPr="004D2850">
      <w:rPr>
        <w:b w:val="0"/>
        <w:i/>
        <w:sz w:val="14"/>
        <w:szCs w:val="14"/>
      </w:rPr>
      <w:t>StNr</w:t>
    </w:r>
    <w:proofErr w:type="spellEnd"/>
    <w:r w:rsidRPr="004D2850">
      <w:rPr>
        <w:b w:val="0"/>
        <w:i/>
        <w:sz w:val="14"/>
        <w:szCs w:val="14"/>
      </w:rPr>
      <w:t>. 143 178 00895</w:t>
    </w:r>
  </w:p>
  <w:p w14:paraId="0F3F1165" w14:textId="77777777" w:rsidR="007E53E6" w:rsidRPr="007733C7" w:rsidRDefault="007E53E6" w:rsidP="007E53E6">
    <w:pPr>
      <w:tabs>
        <w:tab w:val="left" w:pos="765"/>
        <w:tab w:val="center" w:pos="4139"/>
      </w:tabs>
      <w:spacing w:after="0" w:line="240" w:lineRule="auto"/>
      <w:jc w:val="left"/>
      <w:rPr>
        <w:i/>
        <w:sz w:val="14"/>
        <w:szCs w:val="14"/>
      </w:rPr>
    </w:pPr>
    <w:r>
      <w:rPr>
        <w:i/>
        <w:sz w:val="14"/>
        <w:szCs w:val="14"/>
      </w:rPr>
      <w:tab/>
    </w:r>
    <w:r>
      <w:rPr>
        <w:i/>
        <w:sz w:val="14"/>
        <w:szCs w:val="14"/>
      </w:rPr>
      <w:tab/>
    </w:r>
    <w:r w:rsidRPr="004D2850">
      <w:rPr>
        <w:i/>
        <w:sz w:val="14"/>
        <w:szCs w:val="14"/>
      </w:rPr>
      <w:t>Geschäftsführung: Dr. Michael Schuster</w:t>
    </w:r>
  </w:p>
  <w:p w14:paraId="4EDFA4F4" w14:textId="77777777" w:rsidR="007E53E6" w:rsidRDefault="007E53E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0790A" w14:textId="77777777" w:rsidR="006B42DF" w:rsidRDefault="006B42DF">
      <w:r>
        <w:separator/>
      </w:r>
    </w:p>
  </w:footnote>
  <w:footnote w:type="continuationSeparator" w:id="0">
    <w:p w14:paraId="6D49D05A" w14:textId="77777777" w:rsidR="006B42DF" w:rsidRDefault="006B4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39D00" w14:textId="23CC83D1" w:rsidR="006C4E22" w:rsidRPr="00927847" w:rsidRDefault="008345E5" w:rsidP="00927847">
    <w:pPr>
      <w:pStyle w:val="Kopfzeile"/>
      <w:tabs>
        <w:tab w:val="clear" w:pos="4536"/>
        <w:tab w:val="clear" w:pos="9072"/>
      </w:tabs>
      <w:spacing w:after="0"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77E9AF0E" wp14:editId="5BC94F87">
          <wp:simplePos x="0" y="0"/>
          <wp:positionH relativeFrom="margin">
            <wp:align>center</wp:align>
          </wp:positionH>
          <wp:positionV relativeFrom="paragraph">
            <wp:posOffset>-140335</wp:posOffset>
          </wp:positionV>
          <wp:extent cx="2095500" cy="737310"/>
          <wp:effectExtent l="0" t="0" r="0" b="571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0" cy="737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DDADAAC" w14:textId="77777777" w:rsidR="006C4E22" w:rsidRDefault="006C4E22" w:rsidP="00927847">
    <w:pPr>
      <w:pStyle w:val="Kopfzeile"/>
      <w:tabs>
        <w:tab w:val="clear" w:pos="4536"/>
        <w:tab w:val="clear" w:pos="9072"/>
      </w:tabs>
      <w:spacing w:after="0" w:line="240" w:lineRule="auto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1" layoutInCell="1" allowOverlap="0" wp14:anchorId="57D8E3BC" wp14:editId="36A5811C">
              <wp:simplePos x="0" y="0"/>
              <wp:positionH relativeFrom="page">
                <wp:posOffset>288290</wp:posOffset>
              </wp:positionH>
              <wp:positionV relativeFrom="page">
                <wp:posOffset>3636644</wp:posOffset>
              </wp:positionV>
              <wp:extent cx="71755" cy="0"/>
              <wp:effectExtent l="0" t="0" r="23495" b="19050"/>
              <wp:wrapSquare wrapText="bothSides"/>
              <wp:docPr id="11" name="Lini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75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14="http://schemas.microsoft.com/office/drawing/2010/main" xmlns:pic="http://schemas.openxmlformats.org/drawingml/2006/picture" xmlns:a="http://schemas.openxmlformats.org/drawingml/2006/main">
          <w:pict>
            <v:line id="Linie 2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o:allowoverlap="f" strokeweight=".25pt" from="22.7pt,286.35pt" to="28.35pt,286.35pt" w14:anchorId="6BC225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">
              <w10:wrap type="square"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04E14" w14:textId="53059C0C" w:rsidR="006C4E22" w:rsidRPr="001528B9" w:rsidRDefault="008345E5" w:rsidP="007D730C">
    <w:pPr>
      <w:pStyle w:val="Kopfzeile"/>
      <w:tabs>
        <w:tab w:val="clear" w:pos="4536"/>
        <w:tab w:val="clear" w:pos="9072"/>
      </w:tabs>
      <w:spacing w:after="0"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6609E7AE" wp14:editId="5ADA53D8">
          <wp:simplePos x="0" y="0"/>
          <wp:positionH relativeFrom="margin">
            <wp:align>center</wp:align>
          </wp:positionH>
          <wp:positionV relativeFrom="paragraph">
            <wp:posOffset>-207010</wp:posOffset>
          </wp:positionV>
          <wp:extent cx="2190750" cy="770824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0" cy="770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303D1F" w14:textId="5BD68034" w:rsidR="006C4E22" w:rsidRDefault="008345E5" w:rsidP="008345E5">
    <w:pPr>
      <w:pStyle w:val="Kopfzeile"/>
      <w:tabs>
        <w:tab w:val="clear" w:pos="4536"/>
        <w:tab w:val="clear" w:pos="9072"/>
        <w:tab w:val="center" w:pos="4139"/>
        <w:tab w:val="left" w:pos="4560"/>
      </w:tabs>
      <w:spacing w:after="0" w:line="240" w:lineRule="auto"/>
      <w:jc w:val="left"/>
    </w:pPr>
    <w:r>
      <w:tab/>
    </w:r>
    <w:r w:rsidR="006C4E22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1" layoutInCell="1" allowOverlap="0" wp14:anchorId="27D1A008" wp14:editId="2FF523D5">
              <wp:simplePos x="0" y="0"/>
              <wp:positionH relativeFrom="page">
                <wp:posOffset>288290</wp:posOffset>
              </wp:positionH>
              <wp:positionV relativeFrom="page">
                <wp:posOffset>3636644</wp:posOffset>
              </wp:positionV>
              <wp:extent cx="71755" cy="0"/>
              <wp:effectExtent l="0" t="0" r="23495" b="19050"/>
              <wp:wrapSquare wrapText="bothSides"/>
              <wp:docPr id="2" name="Lini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75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14="http://schemas.microsoft.com/office/drawing/2010/main" xmlns:pic="http://schemas.openxmlformats.org/drawingml/2006/picture" xmlns:a="http://schemas.openxmlformats.org/drawingml/2006/main">
          <w:pict>
            <v:line id="Linie 2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o:allowoverlap="f" strokeweight=".25pt" from="22.7pt,286.35pt" to="28.35pt,286.35pt" w14:anchorId="76B90D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">
              <w10:wrap type="square" anchorx="page" anchory="page"/>
              <w10:anchorlock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3947"/>
    <w:multiLevelType w:val="hybridMultilevel"/>
    <w:tmpl w:val="4B6E20C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5522"/>
    <w:multiLevelType w:val="multilevel"/>
    <w:tmpl w:val="70A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1D30"/>
    <w:multiLevelType w:val="hybridMultilevel"/>
    <w:tmpl w:val="F4D2DC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4F11"/>
    <w:multiLevelType w:val="hybridMultilevel"/>
    <w:tmpl w:val="D70689A2"/>
    <w:lvl w:ilvl="0" w:tplc="93C0A77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F69DC"/>
    <w:multiLevelType w:val="hybridMultilevel"/>
    <w:tmpl w:val="B90A61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C70E8"/>
    <w:multiLevelType w:val="hybridMultilevel"/>
    <w:tmpl w:val="C652BC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B6234"/>
    <w:multiLevelType w:val="hybridMultilevel"/>
    <w:tmpl w:val="3AD8D75A"/>
    <w:lvl w:ilvl="0" w:tplc="40B60062">
      <w:numFmt w:val="bullet"/>
      <w:lvlText w:val="-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A6C08"/>
    <w:multiLevelType w:val="hybridMultilevel"/>
    <w:tmpl w:val="70DE97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C3ABE"/>
    <w:multiLevelType w:val="hybridMultilevel"/>
    <w:tmpl w:val="7D6874EA"/>
    <w:lvl w:ilvl="0" w:tplc="FC4C9144">
      <w:numFmt w:val="bullet"/>
      <w:lvlText w:val="-"/>
      <w:lvlJc w:val="left"/>
      <w:pPr>
        <w:ind w:left="720" w:hanging="360"/>
      </w:pPr>
      <w:rPr>
        <w:rFonts w:ascii="Constantia" w:eastAsia="Times New Roman" w:hAnsi="Constant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67E76"/>
    <w:multiLevelType w:val="hybridMultilevel"/>
    <w:tmpl w:val="16FAC5F4"/>
    <w:lvl w:ilvl="0" w:tplc="C960FCEE">
      <w:start w:val="1"/>
      <w:numFmt w:val="lowerLetter"/>
      <w:pStyle w:val="Aufza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F6E9C"/>
    <w:multiLevelType w:val="hybridMultilevel"/>
    <w:tmpl w:val="A5B0E52C"/>
    <w:lvl w:ilvl="0" w:tplc="655A972C">
      <w:start w:val="1"/>
      <w:numFmt w:val="decimal"/>
      <w:pStyle w:val="Aufz1"/>
      <w:lvlText w:val="(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863B5E"/>
    <w:multiLevelType w:val="hybridMultilevel"/>
    <w:tmpl w:val="14B4A2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915DB"/>
    <w:multiLevelType w:val="hybridMultilevel"/>
    <w:tmpl w:val="3FE6D1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F96D14"/>
    <w:multiLevelType w:val="multilevel"/>
    <w:tmpl w:val="E39C8170"/>
    <w:lvl w:ilvl="0">
      <w:start w:val="1"/>
      <w:numFmt w:val="decimal"/>
      <w:pStyle w:val="berschrift1"/>
      <w:lvlText w:val="%1."/>
      <w:lvlJc w:val="left"/>
      <w:pPr>
        <w:ind w:left="720" w:hanging="360"/>
      </w:pPr>
    </w:lvl>
    <w:lvl w:ilvl="1">
      <w:start w:val="1"/>
      <w:numFmt w:val="decimal"/>
      <w:pStyle w:val="berschrift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berschrift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86C1022"/>
    <w:multiLevelType w:val="hybridMultilevel"/>
    <w:tmpl w:val="18B63E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81D39"/>
    <w:multiLevelType w:val="hybridMultilevel"/>
    <w:tmpl w:val="5840E3C6"/>
    <w:lvl w:ilvl="0" w:tplc="81EE01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908E1"/>
    <w:multiLevelType w:val="hybridMultilevel"/>
    <w:tmpl w:val="8876BA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D038C"/>
    <w:multiLevelType w:val="hybridMultilevel"/>
    <w:tmpl w:val="A5C4D50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54A95"/>
    <w:multiLevelType w:val="hybridMultilevel"/>
    <w:tmpl w:val="1CC652DC"/>
    <w:lvl w:ilvl="0" w:tplc="492ED79C">
      <w:start w:val="1"/>
      <w:numFmt w:val="decimal"/>
      <w:pStyle w:val="Paragraph"/>
      <w:lvlText w:val="§ 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415B4"/>
    <w:multiLevelType w:val="hybridMultilevel"/>
    <w:tmpl w:val="8702F3A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9C272B"/>
    <w:multiLevelType w:val="hybridMultilevel"/>
    <w:tmpl w:val="C364628E"/>
    <w:lvl w:ilvl="0" w:tplc="0E7ADCEC">
      <w:start w:val="1"/>
      <w:numFmt w:val="decimal"/>
      <w:lvlText w:val="%1."/>
      <w:lvlJc w:val="left"/>
      <w:pPr>
        <w:ind w:left="757" w:hanging="360"/>
      </w:pPr>
    </w:lvl>
    <w:lvl w:ilvl="1" w:tplc="04070019" w:tentative="1">
      <w:start w:val="1"/>
      <w:numFmt w:val="lowerLetter"/>
      <w:lvlText w:val="%2."/>
      <w:lvlJc w:val="left"/>
      <w:pPr>
        <w:ind w:left="1477" w:hanging="360"/>
      </w:pPr>
    </w:lvl>
    <w:lvl w:ilvl="2" w:tplc="0407001B" w:tentative="1">
      <w:start w:val="1"/>
      <w:numFmt w:val="lowerRoman"/>
      <w:lvlText w:val="%3."/>
      <w:lvlJc w:val="right"/>
      <w:pPr>
        <w:ind w:left="2197" w:hanging="180"/>
      </w:pPr>
    </w:lvl>
    <w:lvl w:ilvl="3" w:tplc="0407000F" w:tentative="1">
      <w:start w:val="1"/>
      <w:numFmt w:val="decimal"/>
      <w:lvlText w:val="%4."/>
      <w:lvlJc w:val="left"/>
      <w:pPr>
        <w:ind w:left="2917" w:hanging="360"/>
      </w:pPr>
    </w:lvl>
    <w:lvl w:ilvl="4" w:tplc="04070019" w:tentative="1">
      <w:start w:val="1"/>
      <w:numFmt w:val="lowerLetter"/>
      <w:lvlText w:val="%5."/>
      <w:lvlJc w:val="left"/>
      <w:pPr>
        <w:ind w:left="3637" w:hanging="360"/>
      </w:pPr>
    </w:lvl>
    <w:lvl w:ilvl="5" w:tplc="0407001B" w:tentative="1">
      <w:start w:val="1"/>
      <w:numFmt w:val="lowerRoman"/>
      <w:lvlText w:val="%6."/>
      <w:lvlJc w:val="right"/>
      <w:pPr>
        <w:ind w:left="4357" w:hanging="180"/>
      </w:pPr>
    </w:lvl>
    <w:lvl w:ilvl="6" w:tplc="0407000F" w:tentative="1">
      <w:start w:val="1"/>
      <w:numFmt w:val="decimal"/>
      <w:lvlText w:val="%7."/>
      <w:lvlJc w:val="left"/>
      <w:pPr>
        <w:ind w:left="5077" w:hanging="360"/>
      </w:pPr>
    </w:lvl>
    <w:lvl w:ilvl="7" w:tplc="04070019" w:tentative="1">
      <w:start w:val="1"/>
      <w:numFmt w:val="lowerLetter"/>
      <w:lvlText w:val="%8."/>
      <w:lvlJc w:val="left"/>
      <w:pPr>
        <w:ind w:left="5797" w:hanging="360"/>
      </w:pPr>
    </w:lvl>
    <w:lvl w:ilvl="8" w:tplc="0407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1" w15:restartNumberingAfterBreak="0">
    <w:nsid w:val="6AC133E4"/>
    <w:multiLevelType w:val="hybridMultilevel"/>
    <w:tmpl w:val="C55CFF6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09051B"/>
    <w:multiLevelType w:val="hybridMultilevel"/>
    <w:tmpl w:val="2AAC94A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451D4"/>
    <w:multiLevelType w:val="hybridMultilevel"/>
    <w:tmpl w:val="E13E899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66F5F"/>
    <w:multiLevelType w:val="hybridMultilevel"/>
    <w:tmpl w:val="BE28B0D4"/>
    <w:lvl w:ilvl="0" w:tplc="40B60062">
      <w:numFmt w:val="bullet"/>
      <w:lvlText w:val="-"/>
      <w:lvlJc w:val="left"/>
      <w:pPr>
        <w:ind w:left="720" w:hanging="360"/>
      </w:pPr>
      <w:rPr>
        <w:rFonts w:ascii="Constantia" w:eastAsia="Times New Roman" w:hAnsi="Constanti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451336">
    <w:abstractNumId w:val="17"/>
  </w:num>
  <w:num w:numId="2" w16cid:durableId="732583174">
    <w:abstractNumId w:val="21"/>
  </w:num>
  <w:num w:numId="3" w16cid:durableId="1829440937">
    <w:abstractNumId w:val="0"/>
  </w:num>
  <w:num w:numId="4" w16cid:durableId="1012415966">
    <w:abstractNumId w:val="22"/>
  </w:num>
  <w:num w:numId="5" w16cid:durableId="1210219670">
    <w:abstractNumId w:val="23"/>
  </w:num>
  <w:num w:numId="6" w16cid:durableId="1687362706">
    <w:abstractNumId w:val="11"/>
  </w:num>
  <w:num w:numId="7" w16cid:durableId="1181819943">
    <w:abstractNumId w:val="13"/>
  </w:num>
  <w:num w:numId="8" w16cid:durableId="1999964952">
    <w:abstractNumId w:val="20"/>
  </w:num>
  <w:num w:numId="9" w16cid:durableId="1702584171">
    <w:abstractNumId w:val="18"/>
  </w:num>
  <w:num w:numId="10" w16cid:durableId="896433595">
    <w:abstractNumId w:val="10"/>
  </w:num>
  <w:num w:numId="11" w16cid:durableId="1302073871">
    <w:abstractNumId w:val="9"/>
  </w:num>
  <w:num w:numId="12" w16cid:durableId="981347273">
    <w:abstractNumId w:val="4"/>
  </w:num>
  <w:num w:numId="13" w16cid:durableId="628167476">
    <w:abstractNumId w:val="24"/>
  </w:num>
  <w:num w:numId="14" w16cid:durableId="993685242">
    <w:abstractNumId w:val="7"/>
  </w:num>
  <w:num w:numId="15" w16cid:durableId="733159013">
    <w:abstractNumId w:val="5"/>
  </w:num>
  <w:num w:numId="16" w16cid:durableId="154037083">
    <w:abstractNumId w:val="6"/>
  </w:num>
  <w:num w:numId="17" w16cid:durableId="303435071">
    <w:abstractNumId w:val="3"/>
  </w:num>
  <w:num w:numId="18" w16cid:durableId="670254861">
    <w:abstractNumId w:val="8"/>
  </w:num>
  <w:num w:numId="19" w16cid:durableId="1143504759">
    <w:abstractNumId w:val="19"/>
  </w:num>
  <w:num w:numId="20" w16cid:durableId="760874606">
    <w:abstractNumId w:val="14"/>
  </w:num>
  <w:num w:numId="21" w16cid:durableId="1227036887">
    <w:abstractNumId w:val="1"/>
  </w:num>
  <w:num w:numId="22" w16cid:durableId="1203522861">
    <w:abstractNumId w:val="2"/>
  </w:num>
  <w:num w:numId="23" w16cid:durableId="32392257">
    <w:abstractNumId w:val="12"/>
  </w:num>
  <w:num w:numId="24" w16cid:durableId="1527906418">
    <w:abstractNumId w:val="16"/>
  </w:num>
  <w:num w:numId="25" w16cid:durableId="45490531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675"/>
    <w:rsid w:val="0000514C"/>
    <w:rsid w:val="0000571F"/>
    <w:rsid w:val="00007867"/>
    <w:rsid w:val="000123BB"/>
    <w:rsid w:val="00014D8E"/>
    <w:rsid w:val="000215B1"/>
    <w:rsid w:val="000327C5"/>
    <w:rsid w:val="000432D4"/>
    <w:rsid w:val="00044FBB"/>
    <w:rsid w:val="00045B4F"/>
    <w:rsid w:val="00081019"/>
    <w:rsid w:val="00085B40"/>
    <w:rsid w:val="00086BB5"/>
    <w:rsid w:val="00086CC8"/>
    <w:rsid w:val="00086DD0"/>
    <w:rsid w:val="000A4C04"/>
    <w:rsid w:val="000A71DE"/>
    <w:rsid w:val="000D3294"/>
    <w:rsid w:val="000D4498"/>
    <w:rsid w:val="000D5680"/>
    <w:rsid w:val="000E04A8"/>
    <w:rsid w:val="000E7275"/>
    <w:rsid w:val="00111036"/>
    <w:rsid w:val="00124B9B"/>
    <w:rsid w:val="00131375"/>
    <w:rsid w:val="001447D3"/>
    <w:rsid w:val="001528B9"/>
    <w:rsid w:val="00154A2B"/>
    <w:rsid w:val="00162278"/>
    <w:rsid w:val="00162438"/>
    <w:rsid w:val="00167F68"/>
    <w:rsid w:val="0017183B"/>
    <w:rsid w:val="001724E8"/>
    <w:rsid w:val="00173DCA"/>
    <w:rsid w:val="00180875"/>
    <w:rsid w:val="0018616A"/>
    <w:rsid w:val="00194A71"/>
    <w:rsid w:val="00197A67"/>
    <w:rsid w:val="001A0080"/>
    <w:rsid w:val="001A0ADE"/>
    <w:rsid w:val="001A7DE3"/>
    <w:rsid w:val="001B57BB"/>
    <w:rsid w:val="001B60E0"/>
    <w:rsid w:val="001C282E"/>
    <w:rsid w:val="001D13CF"/>
    <w:rsid w:val="001D5413"/>
    <w:rsid w:val="001E61CC"/>
    <w:rsid w:val="00240D07"/>
    <w:rsid w:val="00247D93"/>
    <w:rsid w:val="00270932"/>
    <w:rsid w:val="002711B9"/>
    <w:rsid w:val="002814ED"/>
    <w:rsid w:val="00281ACC"/>
    <w:rsid w:val="00292483"/>
    <w:rsid w:val="002A028F"/>
    <w:rsid w:val="002A0799"/>
    <w:rsid w:val="002B0B38"/>
    <w:rsid w:val="002C558A"/>
    <w:rsid w:val="002E3EA4"/>
    <w:rsid w:val="00310785"/>
    <w:rsid w:val="003125D4"/>
    <w:rsid w:val="00313095"/>
    <w:rsid w:val="00314C7E"/>
    <w:rsid w:val="003242B7"/>
    <w:rsid w:val="0034706F"/>
    <w:rsid w:val="00363394"/>
    <w:rsid w:val="00367C67"/>
    <w:rsid w:val="00370112"/>
    <w:rsid w:val="00370EE0"/>
    <w:rsid w:val="003A665C"/>
    <w:rsid w:val="003B2425"/>
    <w:rsid w:val="003B3D63"/>
    <w:rsid w:val="003C2961"/>
    <w:rsid w:val="003C6689"/>
    <w:rsid w:val="003D18D3"/>
    <w:rsid w:val="003D1D1D"/>
    <w:rsid w:val="003E7CE7"/>
    <w:rsid w:val="0041746B"/>
    <w:rsid w:val="00453970"/>
    <w:rsid w:val="00462D0E"/>
    <w:rsid w:val="0048739F"/>
    <w:rsid w:val="004A23F6"/>
    <w:rsid w:val="004A72D9"/>
    <w:rsid w:val="004B560F"/>
    <w:rsid w:val="004C041F"/>
    <w:rsid w:val="004C5BBC"/>
    <w:rsid w:val="004F2672"/>
    <w:rsid w:val="00514797"/>
    <w:rsid w:val="00533835"/>
    <w:rsid w:val="0053770C"/>
    <w:rsid w:val="00545CC4"/>
    <w:rsid w:val="00562D47"/>
    <w:rsid w:val="0056489C"/>
    <w:rsid w:val="00590F80"/>
    <w:rsid w:val="005A5A5B"/>
    <w:rsid w:val="005B4956"/>
    <w:rsid w:val="005D22D2"/>
    <w:rsid w:val="005D2DF6"/>
    <w:rsid w:val="005E4422"/>
    <w:rsid w:val="005E61F5"/>
    <w:rsid w:val="005F26F9"/>
    <w:rsid w:val="0060171B"/>
    <w:rsid w:val="00620DB5"/>
    <w:rsid w:val="006256AC"/>
    <w:rsid w:val="00634658"/>
    <w:rsid w:val="00634B22"/>
    <w:rsid w:val="00641049"/>
    <w:rsid w:val="00647409"/>
    <w:rsid w:val="00675938"/>
    <w:rsid w:val="00677057"/>
    <w:rsid w:val="0068451B"/>
    <w:rsid w:val="006A4573"/>
    <w:rsid w:val="006A50DB"/>
    <w:rsid w:val="006B036B"/>
    <w:rsid w:val="006B42DF"/>
    <w:rsid w:val="006B547B"/>
    <w:rsid w:val="006C4E22"/>
    <w:rsid w:val="006D2B55"/>
    <w:rsid w:val="006D2FF3"/>
    <w:rsid w:val="006D6AD0"/>
    <w:rsid w:val="006D7251"/>
    <w:rsid w:val="006F357B"/>
    <w:rsid w:val="00714427"/>
    <w:rsid w:val="00723846"/>
    <w:rsid w:val="007336ED"/>
    <w:rsid w:val="007474CF"/>
    <w:rsid w:val="0075762C"/>
    <w:rsid w:val="007733C7"/>
    <w:rsid w:val="00794471"/>
    <w:rsid w:val="007A3C7F"/>
    <w:rsid w:val="007A45BC"/>
    <w:rsid w:val="007D730C"/>
    <w:rsid w:val="007E53E6"/>
    <w:rsid w:val="007F186A"/>
    <w:rsid w:val="007F688B"/>
    <w:rsid w:val="00802BC3"/>
    <w:rsid w:val="0081288B"/>
    <w:rsid w:val="00813111"/>
    <w:rsid w:val="00826481"/>
    <w:rsid w:val="008328FE"/>
    <w:rsid w:val="008345E5"/>
    <w:rsid w:val="00836431"/>
    <w:rsid w:val="00846761"/>
    <w:rsid w:val="00853C26"/>
    <w:rsid w:val="00856811"/>
    <w:rsid w:val="00877CE1"/>
    <w:rsid w:val="00880465"/>
    <w:rsid w:val="00885906"/>
    <w:rsid w:val="008A4982"/>
    <w:rsid w:val="008E3C70"/>
    <w:rsid w:val="008F346F"/>
    <w:rsid w:val="009162E7"/>
    <w:rsid w:val="009165FD"/>
    <w:rsid w:val="00921A62"/>
    <w:rsid w:val="00923E0B"/>
    <w:rsid w:val="00927847"/>
    <w:rsid w:val="00945ECE"/>
    <w:rsid w:val="00951BE6"/>
    <w:rsid w:val="009573EF"/>
    <w:rsid w:val="00960F19"/>
    <w:rsid w:val="00976B67"/>
    <w:rsid w:val="00980E34"/>
    <w:rsid w:val="009944F4"/>
    <w:rsid w:val="009978DE"/>
    <w:rsid w:val="009A28E1"/>
    <w:rsid w:val="009B09E3"/>
    <w:rsid w:val="009B2038"/>
    <w:rsid w:val="009B5231"/>
    <w:rsid w:val="009C1703"/>
    <w:rsid w:val="009C3A20"/>
    <w:rsid w:val="009C3A9F"/>
    <w:rsid w:val="009D4158"/>
    <w:rsid w:val="009D5735"/>
    <w:rsid w:val="009D6960"/>
    <w:rsid w:val="009D69F9"/>
    <w:rsid w:val="009E40C3"/>
    <w:rsid w:val="009E7C20"/>
    <w:rsid w:val="009F7107"/>
    <w:rsid w:val="00A17CB2"/>
    <w:rsid w:val="00A33387"/>
    <w:rsid w:val="00A33844"/>
    <w:rsid w:val="00A467B0"/>
    <w:rsid w:val="00A527AD"/>
    <w:rsid w:val="00A60F4F"/>
    <w:rsid w:val="00A65675"/>
    <w:rsid w:val="00A6708E"/>
    <w:rsid w:val="00A72E3A"/>
    <w:rsid w:val="00A73D65"/>
    <w:rsid w:val="00AA152E"/>
    <w:rsid w:val="00AD2280"/>
    <w:rsid w:val="00AD5E21"/>
    <w:rsid w:val="00AE361C"/>
    <w:rsid w:val="00AF0079"/>
    <w:rsid w:val="00AF39AD"/>
    <w:rsid w:val="00AF3DB2"/>
    <w:rsid w:val="00B003A6"/>
    <w:rsid w:val="00B12176"/>
    <w:rsid w:val="00B13739"/>
    <w:rsid w:val="00B14CFE"/>
    <w:rsid w:val="00B159C6"/>
    <w:rsid w:val="00B35E0B"/>
    <w:rsid w:val="00B4003D"/>
    <w:rsid w:val="00B47BD8"/>
    <w:rsid w:val="00B60DEC"/>
    <w:rsid w:val="00B619DB"/>
    <w:rsid w:val="00B6698A"/>
    <w:rsid w:val="00B725DE"/>
    <w:rsid w:val="00B83675"/>
    <w:rsid w:val="00BB17D7"/>
    <w:rsid w:val="00BB2A36"/>
    <w:rsid w:val="00BC2647"/>
    <w:rsid w:val="00BE7224"/>
    <w:rsid w:val="00BE74D8"/>
    <w:rsid w:val="00C073BF"/>
    <w:rsid w:val="00C21EA8"/>
    <w:rsid w:val="00C26679"/>
    <w:rsid w:val="00C40258"/>
    <w:rsid w:val="00C44A6F"/>
    <w:rsid w:val="00C51180"/>
    <w:rsid w:val="00C63D10"/>
    <w:rsid w:val="00C64B12"/>
    <w:rsid w:val="00C71259"/>
    <w:rsid w:val="00C76467"/>
    <w:rsid w:val="00CA6035"/>
    <w:rsid w:val="00CA7AB3"/>
    <w:rsid w:val="00CC3AB6"/>
    <w:rsid w:val="00CD3FA4"/>
    <w:rsid w:val="00CD7AF9"/>
    <w:rsid w:val="00CE17A7"/>
    <w:rsid w:val="00CF13D3"/>
    <w:rsid w:val="00CF1655"/>
    <w:rsid w:val="00CF27C9"/>
    <w:rsid w:val="00CF743D"/>
    <w:rsid w:val="00D04BD0"/>
    <w:rsid w:val="00D14384"/>
    <w:rsid w:val="00D31029"/>
    <w:rsid w:val="00D335CC"/>
    <w:rsid w:val="00D37C2C"/>
    <w:rsid w:val="00D417E7"/>
    <w:rsid w:val="00D64742"/>
    <w:rsid w:val="00D70ED2"/>
    <w:rsid w:val="00D719B3"/>
    <w:rsid w:val="00D76239"/>
    <w:rsid w:val="00D8639D"/>
    <w:rsid w:val="00D87EC7"/>
    <w:rsid w:val="00DA0691"/>
    <w:rsid w:val="00DA1F21"/>
    <w:rsid w:val="00DB2A3A"/>
    <w:rsid w:val="00DC65C6"/>
    <w:rsid w:val="00DD5785"/>
    <w:rsid w:val="00DE380B"/>
    <w:rsid w:val="00DF2509"/>
    <w:rsid w:val="00DF5E16"/>
    <w:rsid w:val="00DF6AC8"/>
    <w:rsid w:val="00E224FC"/>
    <w:rsid w:val="00E279CF"/>
    <w:rsid w:val="00E35A90"/>
    <w:rsid w:val="00E44411"/>
    <w:rsid w:val="00E66545"/>
    <w:rsid w:val="00E8549C"/>
    <w:rsid w:val="00E92712"/>
    <w:rsid w:val="00E95FEF"/>
    <w:rsid w:val="00EB0294"/>
    <w:rsid w:val="00EC7680"/>
    <w:rsid w:val="00ED0319"/>
    <w:rsid w:val="00F034E7"/>
    <w:rsid w:val="00F1204A"/>
    <w:rsid w:val="00F1360A"/>
    <w:rsid w:val="00F202D3"/>
    <w:rsid w:val="00F21F32"/>
    <w:rsid w:val="00F23CEC"/>
    <w:rsid w:val="00F340AD"/>
    <w:rsid w:val="00F34BF7"/>
    <w:rsid w:val="00F36CC5"/>
    <w:rsid w:val="00F66F08"/>
    <w:rsid w:val="00F7395F"/>
    <w:rsid w:val="00F824EC"/>
    <w:rsid w:val="00F93D47"/>
    <w:rsid w:val="00F96288"/>
    <w:rsid w:val="00FB7D40"/>
    <w:rsid w:val="00FD1985"/>
    <w:rsid w:val="00FE7BEA"/>
    <w:rsid w:val="0E413AF4"/>
    <w:rsid w:val="11E7F6A8"/>
    <w:rsid w:val="1699A6EF"/>
    <w:rsid w:val="1AD05BF5"/>
    <w:rsid w:val="1E9E3C23"/>
    <w:rsid w:val="2046CF26"/>
    <w:rsid w:val="2E9AD621"/>
    <w:rsid w:val="31FE25C7"/>
    <w:rsid w:val="32B9A7D1"/>
    <w:rsid w:val="35876E4C"/>
    <w:rsid w:val="35B2B064"/>
    <w:rsid w:val="39433836"/>
    <w:rsid w:val="3B94D2D2"/>
    <w:rsid w:val="3C740801"/>
    <w:rsid w:val="4C258C52"/>
    <w:rsid w:val="4D94670A"/>
    <w:rsid w:val="50B0517B"/>
    <w:rsid w:val="52DB2E40"/>
    <w:rsid w:val="53B01BE8"/>
    <w:rsid w:val="55A88CC6"/>
    <w:rsid w:val="55D8E2CD"/>
    <w:rsid w:val="5655539C"/>
    <w:rsid w:val="5AA9B542"/>
    <w:rsid w:val="5B6EFA88"/>
    <w:rsid w:val="5CF529F4"/>
    <w:rsid w:val="61E19771"/>
    <w:rsid w:val="658D1EC4"/>
    <w:rsid w:val="66204515"/>
    <w:rsid w:val="67D542C7"/>
    <w:rsid w:val="69025403"/>
    <w:rsid w:val="691489A8"/>
    <w:rsid w:val="6E49DEBB"/>
    <w:rsid w:val="706B7352"/>
    <w:rsid w:val="70D6AA20"/>
    <w:rsid w:val="741EA673"/>
    <w:rsid w:val="7AC4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2378D9"/>
  <w15:docId w15:val="{A014D378-4CE4-42DE-A16E-385A2714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1204A"/>
    <w:pPr>
      <w:overflowPunct w:val="0"/>
      <w:autoSpaceDE w:val="0"/>
      <w:autoSpaceDN w:val="0"/>
      <w:adjustRightInd w:val="0"/>
      <w:spacing w:after="120" w:line="288" w:lineRule="auto"/>
      <w:jc w:val="both"/>
      <w:textAlignment w:val="baseline"/>
    </w:pPr>
    <w:rPr>
      <w:rFonts w:ascii="Constantia" w:hAnsi="Constantia"/>
      <w:sz w:val="22"/>
    </w:rPr>
  </w:style>
  <w:style w:type="paragraph" w:styleId="berschrift1">
    <w:name w:val="heading 1"/>
    <w:basedOn w:val="Standard"/>
    <w:next w:val="Standard"/>
    <w:qFormat/>
    <w:rsid w:val="009B09E3"/>
    <w:pPr>
      <w:keepNext/>
      <w:numPr>
        <w:numId w:val="7"/>
      </w:numPr>
      <w:spacing w:before="360"/>
      <w:ind w:left="454" w:hanging="454"/>
      <w:jc w:val="left"/>
      <w:outlineLvl w:val="0"/>
    </w:pPr>
    <w:rPr>
      <w:rFonts w:cs="Arial"/>
      <w:b/>
    </w:rPr>
  </w:style>
  <w:style w:type="paragraph" w:styleId="berschrift2">
    <w:name w:val="heading 2"/>
    <w:basedOn w:val="Listenabsatz"/>
    <w:next w:val="Standard"/>
    <w:qFormat/>
    <w:rsid w:val="00714427"/>
    <w:pPr>
      <w:keepNext/>
      <w:numPr>
        <w:ilvl w:val="1"/>
        <w:numId w:val="7"/>
      </w:numPr>
      <w:spacing w:before="360"/>
      <w:ind w:left="454" w:hanging="454"/>
      <w:outlineLvl w:val="1"/>
    </w:pPr>
    <w:rPr>
      <w:b/>
    </w:rPr>
  </w:style>
  <w:style w:type="paragraph" w:styleId="berschrift3">
    <w:name w:val="heading 3"/>
    <w:basedOn w:val="Listenabsatz"/>
    <w:next w:val="Standard"/>
    <w:qFormat/>
    <w:rsid w:val="00714427"/>
    <w:pPr>
      <w:keepNext/>
      <w:numPr>
        <w:ilvl w:val="2"/>
        <w:numId w:val="7"/>
      </w:numPr>
      <w:spacing w:before="360"/>
      <w:ind w:left="454" w:hanging="454"/>
      <w:outlineLvl w:val="2"/>
    </w:pPr>
    <w:rPr>
      <w:b/>
    </w:rPr>
  </w:style>
  <w:style w:type="paragraph" w:styleId="berschrift4">
    <w:name w:val="heading 4"/>
    <w:basedOn w:val="Standard"/>
    <w:next w:val="Standard"/>
    <w:rsid w:val="009D5735"/>
    <w:pPr>
      <w:keepNext/>
      <w:outlineLvl w:val="3"/>
    </w:pPr>
    <w:rPr>
      <w:rFonts w:ascii="Arial" w:hAnsi="Arial" w:cs="Arial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NListe">
    <w:name w:val="TNListe"/>
    <w:basedOn w:val="Standard"/>
    <w:rsid w:val="009D5735"/>
    <w:pPr>
      <w:tabs>
        <w:tab w:val="left" w:pos="4800"/>
        <w:tab w:val="left" w:pos="5520"/>
        <w:tab w:val="left" w:pos="7200"/>
      </w:tabs>
      <w:spacing w:before="240"/>
      <w:ind w:left="7200" w:hanging="7200"/>
    </w:pPr>
    <w:rPr>
      <w:rFonts w:ascii="Courier New" w:hAnsi="Courier New"/>
      <w:sz w:val="16"/>
    </w:rPr>
  </w:style>
  <w:style w:type="paragraph" w:styleId="Kopfzeile">
    <w:name w:val="header"/>
    <w:basedOn w:val="Standard"/>
    <w:rsid w:val="009D5735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9D5735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51BE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B35E0B"/>
  </w:style>
  <w:style w:type="paragraph" w:styleId="Textkrper">
    <w:name w:val="Body Text"/>
    <w:basedOn w:val="Standard"/>
    <w:link w:val="TextkrperZchn"/>
    <w:rsid w:val="00B35E0B"/>
    <w:rPr>
      <w:b/>
      <w:sz w:val="28"/>
    </w:rPr>
  </w:style>
  <w:style w:type="paragraph" w:customStyle="1" w:styleId="Adresszeile">
    <w:name w:val="Adresszeile"/>
    <w:basedOn w:val="Standard"/>
    <w:rsid w:val="004B560F"/>
    <w:pPr>
      <w:overflowPunct/>
      <w:autoSpaceDE/>
      <w:autoSpaceDN/>
      <w:adjustRightInd/>
      <w:spacing w:after="100" w:line="240" w:lineRule="auto"/>
      <w:textAlignment w:val="auto"/>
    </w:pPr>
    <w:rPr>
      <w:i/>
      <w:sz w:val="16"/>
    </w:rPr>
  </w:style>
  <w:style w:type="character" w:styleId="Hyperlink">
    <w:name w:val="Hyperlink"/>
    <w:rsid w:val="004B560F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DA0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DA0691"/>
    <w:rPr>
      <w:rFonts w:ascii="Tahoma" w:hAnsi="Tahoma" w:cs="Tahoma"/>
      <w:sz w:val="16"/>
      <w:szCs w:val="16"/>
    </w:rPr>
  </w:style>
  <w:style w:type="character" w:customStyle="1" w:styleId="TextkrperZchn">
    <w:name w:val="Textkörper Zchn"/>
    <w:link w:val="Textkrper"/>
    <w:rsid w:val="00A33387"/>
    <w:rPr>
      <w:rFonts w:ascii="Constantia" w:hAnsi="Constantia"/>
      <w:b/>
      <w:sz w:val="28"/>
    </w:rPr>
  </w:style>
  <w:style w:type="paragraph" w:customStyle="1" w:styleId="Adresse">
    <w:name w:val="Adresse"/>
    <w:basedOn w:val="Standard"/>
    <w:link w:val="AdresseZchn"/>
    <w:rsid w:val="00BE7224"/>
    <w:pPr>
      <w:spacing w:after="0" w:line="240" w:lineRule="auto"/>
    </w:pPr>
  </w:style>
  <w:style w:type="character" w:customStyle="1" w:styleId="AdresseZchn">
    <w:name w:val="Adresse Zchn"/>
    <w:link w:val="Adresse"/>
    <w:rsid w:val="00BE7224"/>
    <w:rPr>
      <w:rFonts w:ascii="Constantia" w:hAnsi="Constantia"/>
      <w:sz w:val="22"/>
    </w:rPr>
  </w:style>
  <w:style w:type="paragraph" w:styleId="Listenabsatz">
    <w:name w:val="List Paragraph"/>
    <w:basedOn w:val="Standard"/>
    <w:link w:val="ListenabsatzZchn"/>
    <w:uiPriority w:val="34"/>
    <w:qFormat/>
    <w:rsid w:val="00E279CF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rsid w:val="005F26F9"/>
    <w:pPr>
      <w:pBdr>
        <w:bottom w:val="single" w:sz="8" w:space="4" w:color="E5E5E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F5F5F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5F26F9"/>
    <w:rPr>
      <w:rFonts w:asciiTheme="majorHAnsi" w:eastAsiaTheme="majorEastAsia" w:hAnsiTheme="majorHAnsi" w:cstheme="majorBidi"/>
      <w:color w:val="5F5F5F" w:themeColor="text2" w:themeShade="BF"/>
      <w:spacing w:val="5"/>
      <w:kern w:val="28"/>
      <w:sz w:val="52"/>
      <w:szCs w:val="52"/>
    </w:rPr>
  </w:style>
  <w:style w:type="paragraph" w:customStyle="1" w:styleId="Paragraph">
    <w:name w:val="Paragraph"/>
    <w:basedOn w:val="Standard"/>
    <w:next w:val="Standard"/>
    <w:link w:val="ParagraphZchn"/>
    <w:qFormat/>
    <w:rsid w:val="00976B67"/>
    <w:pPr>
      <w:keepNext/>
      <w:numPr>
        <w:numId w:val="9"/>
      </w:numPr>
      <w:spacing w:before="120"/>
      <w:contextualSpacing/>
      <w:jc w:val="center"/>
    </w:pPr>
    <w:rPr>
      <w:b/>
    </w:rPr>
  </w:style>
  <w:style w:type="character" w:customStyle="1" w:styleId="ParagraphZchn">
    <w:name w:val="Paragraph Zchn"/>
    <w:basedOn w:val="Absatz-Standardschriftart"/>
    <w:link w:val="Paragraph"/>
    <w:rsid w:val="00976B67"/>
    <w:rPr>
      <w:rFonts w:ascii="Constantia" w:hAnsi="Constantia"/>
      <w:b/>
      <w:sz w:val="22"/>
    </w:rPr>
  </w:style>
  <w:style w:type="paragraph" w:customStyle="1" w:styleId="berschriftStandard">
    <w:name w:val="Überschrift Standard"/>
    <w:basedOn w:val="Standard"/>
    <w:link w:val="berschriftStandardZchn"/>
    <w:qFormat/>
    <w:rsid w:val="009B09E3"/>
    <w:pPr>
      <w:keepNext/>
      <w:overflowPunct/>
      <w:autoSpaceDE/>
      <w:autoSpaceDN/>
      <w:adjustRightInd/>
      <w:spacing w:before="360" w:line="240" w:lineRule="auto"/>
      <w:jc w:val="left"/>
      <w:textAlignment w:val="auto"/>
    </w:pPr>
    <w:rPr>
      <w:b/>
      <w:lang w:val="en-US"/>
    </w:rPr>
  </w:style>
  <w:style w:type="character" w:customStyle="1" w:styleId="berschriftStandardZchn">
    <w:name w:val="Überschrift Standard Zchn"/>
    <w:basedOn w:val="Absatz-Standardschriftart"/>
    <w:link w:val="berschriftStandard"/>
    <w:rsid w:val="009B09E3"/>
    <w:rPr>
      <w:rFonts w:ascii="Constantia" w:hAnsi="Constantia"/>
      <w:b/>
      <w:sz w:val="22"/>
      <w:lang w:val="en-US"/>
    </w:rPr>
  </w:style>
  <w:style w:type="paragraph" w:customStyle="1" w:styleId="Aufz1">
    <w:name w:val="Aufz. (1)"/>
    <w:basedOn w:val="Listenabsatz"/>
    <w:link w:val="Aufz1Zchn"/>
    <w:qFormat/>
    <w:rsid w:val="00976B67"/>
    <w:pPr>
      <w:numPr>
        <w:numId w:val="10"/>
      </w:numPr>
      <w:ind w:left="714" w:hanging="357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976B67"/>
    <w:rPr>
      <w:rFonts w:ascii="Constantia" w:hAnsi="Constantia"/>
      <w:sz w:val="22"/>
    </w:rPr>
  </w:style>
  <w:style w:type="character" w:customStyle="1" w:styleId="Aufz1Zchn">
    <w:name w:val="Aufz. (1) Zchn"/>
    <w:basedOn w:val="ListenabsatzZchn"/>
    <w:link w:val="Aufz1"/>
    <w:rsid w:val="00976B67"/>
    <w:rPr>
      <w:rFonts w:ascii="Constantia" w:hAnsi="Constantia"/>
      <w:sz w:val="22"/>
    </w:rPr>
  </w:style>
  <w:style w:type="paragraph" w:customStyle="1" w:styleId="Aufza">
    <w:name w:val="Aufz. a)"/>
    <w:basedOn w:val="Listenabsatz"/>
    <w:next w:val="AufzaText"/>
    <w:link w:val="AufzaZchn"/>
    <w:qFormat/>
    <w:rsid w:val="00E224FC"/>
    <w:pPr>
      <w:keepNext/>
      <w:numPr>
        <w:numId w:val="11"/>
      </w:numPr>
      <w:spacing w:after="0"/>
      <w:ind w:left="714" w:hanging="357"/>
    </w:pPr>
    <w:rPr>
      <w:b/>
    </w:rPr>
  </w:style>
  <w:style w:type="paragraph" w:customStyle="1" w:styleId="AufzaText">
    <w:name w:val="Aufz. a) Text"/>
    <w:basedOn w:val="Listenabsatz"/>
    <w:next w:val="Aufza"/>
    <w:link w:val="AufzaTextZchn"/>
    <w:qFormat/>
    <w:rsid w:val="00E224FC"/>
    <w:pPr>
      <w:contextualSpacing w:val="0"/>
    </w:pPr>
  </w:style>
  <w:style w:type="character" w:customStyle="1" w:styleId="AufzaZchn">
    <w:name w:val="Aufz. a) Zchn"/>
    <w:basedOn w:val="ListenabsatzZchn"/>
    <w:link w:val="Aufza"/>
    <w:rsid w:val="00E224FC"/>
    <w:rPr>
      <w:rFonts w:ascii="Constantia" w:hAnsi="Constantia"/>
      <w:b/>
      <w:sz w:val="22"/>
    </w:rPr>
  </w:style>
  <w:style w:type="character" w:customStyle="1" w:styleId="AufzaTextZchn">
    <w:name w:val="Aufz. a) Text Zchn"/>
    <w:basedOn w:val="ListenabsatzZchn"/>
    <w:link w:val="AufzaText"/>
    <w:rsid w:val="00E224FC"/>
    <w:rPr>
      <w:rFonts w:ascii="Constantia" w:hAnsi="Constantia"/>
      <w:sz w:val="22"/>
    </w:rPr>
  </w:style>
  <w:style w:type="character" w:customStyle="1" w:styleId="FuzeileZchn">
    <w:name w:val="Fußzeile Zchn"/>
    <w:basedOn w:val="Absatz-Standardschriftart"/>
    <w:link w:val="Fuzeile"/>
    <w:uiPriority w:val="99"/>
    <w:rsid w:val="006D2FF3"/>
    <w:rPr>
      <w:rFonts w:ascii="Constantia" w:hAnsi="Constantia"/>
      <w:sz w:val="22"/>
    </w:rPr>
  </w:style>
  <w:style w:type="character" w:styleId="Kommentarzeichen">
    <w:name w:val="annotation reference"/>
    <w:basedOn w:val="Absatz-Standardschriftart"/>
    <w:semiHidden/>
    <w:unhideWhenUsed/>
    <w:rsid w:val="00EC7680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EC7680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EC7680"/>
    <w:rPr>
      <w:rFonts w:ascii="Constantia" w:hAnsi="Constantia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EC768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EC7680"/>
    <w:rPr>
      <w:rFonts w:ascii="Constantia" w:hAnsi="Constant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3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All%20Users\Dokumente\T_Team\TA_Team\TA10_Office-Vorlagen\SBCF-Brief-Allgemein_farbe.dotx" TargetMode="External"/></Relationships>
</file>

<file path=word/theme/theme1.xml><?xml version="1.0" encoding="utf-8"?>
<a:theme xmlns:a="http://schemas.openxmlformats.org/drawingml/2006/main" name="Larissa">
  <a:themeElements>
    <a:clrScheme name="SBCF&amp;Cie">
      <a:dk1>
        <a:srgbClr val="000000"/>
      </a:dk1>
      <a:lt1>
        <a:srgbClr val="FFFFFF"/>
      </a:lt1>
      <a:dk2>
        <a:srgbClr val="7F7F7F"/>
      </a:dk2>
      <a:lt2>
        <a:srgbClr val="E5E5E5"/>
      </a:lt2>
      <a:accent1>
        <a:srgbClr val="E5E5E5"/>
      </a:accent1>
      <a:accent2>
        <a:srgbClr val="B2B2B2"/>
      </a:accent2>
      <a:accent3>
        <a:srgbClr val="7F7F7F"/>
      </a:accent3>
      <a:accent4>
        <a:srgbClr val="4C4C4C"/>
      </a:accent4>
      <a:accent5>
        <a:srgbClr val="325A28"/>
      </a:accent5>
      <a:accent6>
        <a:srgbClr val="98AC93"/>
      </a:accent6>
      <a:hlink>
        <a:srgbClr val="17365D"/>
      </a:hlink>
      <a:folHlink>
        <a:srgbClr val="17365D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b2a4df-5f87-4db9-b9f2-0e602670c696">
      <Terms xmlns="http://schemas.microsoft.com/office/infopath/2007/PartnerControls"/>
    </lcf76f155ced4ddcb4097134ff3c332f>
    <TaxCatchAll xmlns="43da461a-6a3a-4247-87b7-581c0a6aaff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A69D4A433E1342A7423E459FA35E87" ma:contentTypeVersion="15" ma:contentTypeDescription="Ein neues Dokument erstellen." ma:contentTypeScope="" ma:versionID="386e36b5a5f2baf2a77069cc1b700aff">
  <xsd:schema xmlns:xsd="http://www.w3.org/2001/XMLSchema" xmlns:xs="http://www.w3.org/2001/XMLSchema" xmlns:p="http://schemas.microsoft.com/office/2006/metadata/properties" xmlns:ns2="3fb2a4df-5f87-4db9-b9f2-0e602670c696" xmlns:ns3="43da461a-6a3a-4247-87b7-581c0a6aaff2" targetNamespace="http://schemas.microsoft.com/office/2006/metadata/properties" ma:root="true" ma:fieldsID="d10134105933d7f67b8bfab690d15802" ns2:_="" ns3:_="">
    <xsd:import namespace="3fb2a4df-5f87-4db9-b9f2-0e602670c696"/>
    <xsd:import namespace="43da461a-6a3a-4247-87b7-581c0a6aaf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b2a4df-5f87-4db9-b9f2-0e602670c69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78a0005c-fef3-4a38-a183-794d0a6ba8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461a-6a3a-4247-87b7-581c0a6aaf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a56e2b6-ac67-4807-b8a4-2eef1e0a53fe}" ma:internalName="TaxCatchAll" ma:showField="CatchAllData" ma:web="43da461a-6a3a-4247-87b7-581c0a6aaf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210CAD-80DE-4179-8347-49EBB2C5FEF8}">
  <ds:schemaRefs>
    <ds:schemaRef ds:uri="http://schemas.microsoft.com/office/2006/metadata/properties"/>
    <ds:schemaRef ds:uri="http://schemas.microsoft.com/office/infopath/2007/PartnerControls"/>
    <ds:schemaRef ds:uri="3fb2a4df-5f87-4db9-b9f2-0e602670c696"/>
    <ds:schemaRef ds:uri="43da461a-6a3a-4247-87b7-581c0a6aaff2"/>
  </ds:schemaRefs>
</ds:datastoreItem>
</file>

<file path=customXml/itemProps2.xml><?xml version="1.0" encoding="utf-8"?>
<ds:datastoreItem xmlns:ds="http://schemas.openxmlformats.org/officeDocument/2006/customXml" ds:itemID="{55AB1C80-A4CC-4D9D-9161-28A0A7E837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F9FD9B-8D7A-4C2F-9CE0-A666BF5FF5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8A580C-B897-4A24-85B1-CA6DF0D33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b2a4df-5f87-4db9-b9f2-0e602670c696"/>
    <ds:schemaRef ds:uri="43da461a-6a3a-4247-87b7-581c0a6aaf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C:\Dokumente und Einstellungen\All Users\Dokumente\T_Team\TA_Team\TA10_Office-Vorlagen\SBCF-Brief-Allgemein_farbe.dotx</Template>
  <TotalTime>0</TotalTime>
  <Pages>2</Pages>
  <Words>485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Armin Müller</dc:creator>
  <cp:lastModifiedBy>David Döbele</cp:lastModifiedBy>
  <cp:revision>8</cp:revision>
  <cp:lastPrinted>2023-10-06T20:33:00Z</cp:lastPrinted>
  <dcterms:created xsi:type="dcterms:W3CDTF">2023-11-20T19:15:00Z</dcterms:created>
  <dcterms:modified xsi:type="dcterms:W3CDTF">2024-05-27T16:11:00Z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0x010100E1A69D4A433E1342A7423E459FA35E87</vt:lpwstr>
  </property>
  <property fmtid="{D5CDD505-2E9C-101B-9397-08002B2CF9AE}" pid="3" name="MediaServiceImageTags">
    <vt:lpwstr/>
  </property>
</Properties>
</file>