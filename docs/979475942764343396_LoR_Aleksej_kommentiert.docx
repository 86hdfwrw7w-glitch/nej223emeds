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bottomFromText="397" w:vertAnchor="text" w:tblpY="1"/>
        <w:tblOverlap w:val="never"/>
        <w:tblW w:w="9923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62"/>
        <w:gridCol w:w="1958"/>
        <w:gridCol w:w="1869"/>
        <w:gridCol w:w="3234"/>
      </w:tblGrid>
      <w:tr w:rsidR="002462BF" w:rsidRPr="001A3E9E" w14:paraId="3948209A" w14:textId="77777777" w:rsidTr="0068026C">
        <w:trPr>
          <w:trHeight w:hRule="exact" w:val="569"/>
        </w:trPr>
        <w:tc>
          <w:tcPr>
            <w:tcW w:w="4820" w:type="dxa"/>
            <w:gridSpan w:val="2"/>
          </w:tcPr>
          <w:p w14:paraId="76DA105B" w14:textId="77777777" w:rsidR="002462BF" w:rsidRPr="00B334FD" w:rsidRDefault="002462BF" w:rsidP="00AD2E6B">
            <w:pPr>
              <w:pStyle w:val="Postrcklauf"/>
              <w:suppressAutoHyphens/>
            </w:pPr>
          </w:p>
          <w:p w14:paraId="26B26879" w14:textId="77777777" w:rsidR="002462BF" w:rsidRPr="00A72DED" w:rsidRDefault="002462BF" w:rsidP="00AD2E6B">
            <w:pPr>
              <w:pStyle w:val="Postrcklauf"/>
              <w:suppressAutoHyphens/>
            </w:pPr>
          </w:p>
        </w:tc>
        <w:tc>
          <w:tcPr>
            <w:tcW w:w="1869" w:type="dxa"/>
            <w:shd w:val="clear" w:color="auto" w:fill="auto"/>
          </w:tcPr>
          <w:p w14:paraId="255EB5B6" w14:textId="77777777" w:rsidR="002462BF" w:rsidRDefault="002462BF" w:rsidP="00AD2E6B">
            <w:pPr>
              <w:suppressAutoHyphens/>
            </w:pPr>
          </w:p>
        </w:tc>
        <w:tc>
          <w:tcPr>
            <w:tcW w:w="3234" w:type="dxa"/>
          </w:tcPr>
          <w:p w14:paraId="3D6DD318" w14:textId="77777777" w:rsidR="002462BF" w:rsidRPr="003B4F3E" w:rsidRDefault="003B4F3E" w:rsidP="00AD2E6B">
            <w:pPr>
              <w:pStyle w:val="Fakultaet"/>
              <w:suppressAutoHyphens/>
              <w:rPr>
                <w:lang w:val="en-US"/>
              </w:rPr>
            </w:pPr>
            <w:r w:rsidRPr="003B4F3E">
              <w:rPr>
                <w:lang w:val="en-US"/>
              </w:rPr>
              <w:t>FACULTY OF MANAGEMENT AND ECONOMICS</w:t>
            </w:r>
          </w:p>
        </w:tc>
      </w:tr>
      <w:tr w:rsidR="002462BF" w:rsidRPr="001A3E9E" w14:paraId="3B99CC30" w14:textId="77777777" w:rsidTr="00C71D6A">
        <w:trPr>
          <w:trHeight w:val="20"/>
        </w:trPr>
        <w:tc>
          <w:tcPr>
            <w:tcW w:w="4820" w:type="dxa"/>
            <w:gridSpan w:val="2"/>
            <w:tcBorders>
              <w:bottom w:val="nil"/>
            </w:tcBorders>
          </w:tcPr>
          <w:p w14:paraId="1F178877" w14:textId="77777777" w:rsidR="002462BF" w:rsidRPr="00AE0ACE" w:rsidRDefault="002462BF" w:rsidP="00AD2E6B">
            <w:pPr>
              <w:pStyle w:val="AdresseEmpfaenger"/>
              <w:suppressAutoHyphens/>
              <w:rPr>
                <w:lang w:val="en-US"/>
              </w:rPr>
            </w:pPr>
          </w:p>
        </w:tc>
        <w:tc>
          <w:tcPr>
            <w:tcW w:w="1869" w:type="dxa"/>
            <w:tcBorders>
              <w:bottom w:val="nil"/>
            </w:tcBorders>
            <w:shd w:val="clear" w:color="auto" w:fill="auto"/>
          </w:tcPr>
          <w:p w14:paraId="64DB12DF" w14:textId="77777777" w:rsidR="002462BF" w:rsidRPr="00AE0ACE" w:rsidRDefault="002462BF" w:rsidP="00AD2E6B">
            <w:pPr>
              <w:suppressAutoHyphens/>
              <w:rPr>
                <w:lang w:val="en-US"/>
              </w:rPr>
            </w:pPr>
          </w:p>
        </w:tc>
        <w:tc>
          <w:tcPr>
            <w:tcW w:w="3234" w:type="dxa"/>
            <w:tcBorders>
              <w:bottom w:val="nil"/>
            </w:tcBorders>
            <w:shd w:val="clear" w:color="auto" w:fill="auto"/>
          </w:tcPr>
          <w:p w14:paraId="436FE674" w14:textId="77777777" w:rsidR="002462BF" w:rsidRPr="003B4F3E" w:rsidRDefault="00C72BE6" w:rsidP="00AD2E6B">
            <w:pPr>
              <w:pStyle w:val="AdresseAbsenderundDatumfett"/>
              <w:suppressAutoHyphens/>
              <w:rPr>
                <w:lang w:val="en-US"/>
              </w:rPr>
            </w:pPr>
            <w:r>
              <w:rPr>
                <w:lang w:val="en-US"/>
              </w:rPr>
              <w:t>Chair for</w:t>
            </w:r>
            <w:r w:rsidR="003B4F3E" w:rsidRPr="003B4F3E">
              <w:rPr>
                <w:lang w:val="en-US"/>
              </w:rPr>
              <w:t xml:space="preserve"> Innovation Man</w:t>
            </w:r>
            <w:r w:rsidR="00AA20DC">
              <w:rPr>
                <w:lang w:val="en-US"/>
              </w:rPr>
              <w:t>a</w:t>
            </w:r>
            <w:r w:rsidR="003B4F3E" w:rsidRPr="003B4F3E">
              <w:rPr>
                <w:lang w:val="en-US"/>
              </w:rPr>
              <w:t>gement</w:t>
            </w:r>
          </w:p>
          <w:p w14:paraId="36E8CA21" w14:textId="77777777" w:rsidR="002462BF" w:rsidRPr="008D133B" w:rsidRDefault="0068026C" w:rsidP="00B8449E">
            <w:pPr>
              <w:pStyle w:val="AdresseAbsendernormal"/>
              <w:suppressAutoHyphens/>
              <w:spacing w:after="120"/>
              <w:rPr>
                <w:lang w:val="en-US"/>
              </w:rPr>
            </w:pPr>
            <w:r>
              <w:rPr>
                <w:lang w:val="en-US"/>
              </w:rPr>
              <w:t>Suttner-Nobel-Allee 4, 44803</w:t>
            </w:r>
            <w:r w:rsidR="003B4F3E" w:rsidRPr="008D133B">
              <w:rPr>
                <w:lang w:val="en-US"/>
              </w:rPr>
              <w:t xml:space="preserve"> Bochum</w:t>
            </w:r>
          </w:p>
          <w:p w14:paraId="1B9F3399" w14:textId="77777777" w:rsidR="002462BF" w:rsidRPr="003B4F3E" w:rsidRDefault="003B4F3E" w:rsidP="00AD2E6B">
            <w:pPr>
              <w:pStyle w:val="AdresseAbsenderundDatumfett"/>
              <w:suppressAutoHyphens/>
              <w:rPr>
                <w:lang w:val="en-US"/>
              </w:rPr>
            </w:pPr>
            <w:r w:rsidRPr="003B4F3E">
              <w:rPr>
                <w:lang w:val="en-US"/>
              </w:rPr>
              <w:t xml:space="preserve">PROF. DR. </w:t>
            </w:r>
            <w:r w:rsidR="009F0C72">
              <w:rPr>
                <w:lang w:val="en-US"/>
              </w:rPr>
              <w:t>MATTHIAS</w:t>
            </w:r>
            <w:r w:rsidRPr="003B4F3E">
              <w:rPr>
                <w:lang w:val="en-US"/>
              </w:rPr>
              <w:t xml:space="preserve"> WEISS</w:t>
            </w:r>
          </w:p>
          <w:p w14:paraId="458B45BB" w14:textId="77777777" w:rsidR="002462BF" w:rsidRPr="00D06908" w:rsidRDefault="003B4F3E" w:rsidP="00AD2E6B">
            <w:pPr>
              <w:pStyle w:val="AdresseAbsendernormal"/>
              <w:suppressAutoHyphens/>
              <w:rPr>
                <w:lang w:val="fr-BE"/>
              </w:rPr>
            </w:pPr>
            <w:r>
              <w:fldChar w:fldCharType="begin">
                <w:ffData>
                  <w:name w:val="Absender_Fon"/>
                  <w:enabled/>
                  <w:calcOnExit/>
                  <w:textInput>
                    <w:default w:val="Fon  +49 (0)234 32-28195"/>
                  </w:textInput>
                </w:ffData>
              </w:fldChar>
            </w:r>
            <w:bookmarkStart w:id="0" w:name="Absender_Fon"/>
            <w:r w:rsidRPr="003B4F3E">
              <w:rPr>
                <w:lang w:val="en-US"/>
              </w:rPr>
              <w:instrText xml:space="preserve"> FORMTEXT </w:instrText>
            </w:r>
            <w:r>
              <w:fldChar w:fldCharType="separate"/>
            </w:r>
            <w:r w:rsidRPr="003B4F3E">
              <w:rPr>
                <w:noProof/>
                <w:lang w:val="en-US"/>
              </w:rPr>
              <w:t>Fon  +49 (0)234 32-28195</w:t>
            </w:r>
            <w:r>
              <w:fldChar w:fldCharType="end"/>
            </w:r>
            <w:bookmarkEnd w:id="0"/>
          </w:p>
          <w:p w14:paraId="0AFEE5E9" w14:textId="77777777" w:rsidR="002462BF" w:rsidRPr="00D06908" w:rsidRDefault="003B4F3E" w:rsidP="00AD2E6B">
            <w:pPr>
              <w:pStyle w:val="AdresseAbsendernormal"/>
              <w:suppressAutoHyphens/>
              <w:rPr>
                <w:lang w:val="fr-BE"/>
              </w:rPr>
            </w:pPr>
            <w:r>
              <w:fldChar w:fldCharType="begin">
                <w:ffData>
                  <w:name w:val="Absender_email"/>
                  <w:enabled/>
                  <w:calcOnExit w:val="0"/>
                  <w:textInput>
                    <w:default w:val="ceit@rub.de"/>
                  </w:textInput>
                </w:ffData>
              </w:fldChar>
            </w:r>
            <w:bookmarkStart w:id="1" w:name="Absender_email"/>
            <w:r w:rsidRPr="00241C85">
              <w:rPr>
                <w:lang w:val="fr-BE"/>
              </w:rPr>
              <w:instrText xml:space="preserve"> FORMTEXT </w:instrText>
            </w:r>
            <w:r>
              <w:fldChar w:fldCharType="separate"/>
            </w:r>
            <w:r w:rsidRPr="00241C85">
              <w:rPr>
                <w:noProof/>
                <w:lang w:val="fr-BE"/>
              </w:rPr>
              <w:t>ceit@rub.de</w:t>
            </w:r>
            <w:r>
              <w:fldChar w:fldCharType="end"/>
            </w:r>
            <w:bookmarkEnd w:id="1"/>
          </w:p>
          <w:p w14:paraId="6FC6E05A" w14:textId="77777777" w:rsidR="002462BF" w:rsidRPr="00D06908" w:rsidRDefault="003B4F3E" w:rsidP="00AD2E6B">
            <w:pPr>
              <w:pStyle w:val="AdresseAbsendernormal"/>
              <w:suppressAutoHyphens/>
              <w:rPr>
                <w:lang w:val="fr-BE"/>
              </w:rPr>
            </w:pPr>
            <w:r>
              <w:fldChar w:fldCharType="begin">
                <w:ffData>
                  <w:name w:val="Absender_URL"/>
                  <w:enabled/>
                  <w:calcOnExit w:val="0"/>
                  <w:textInput>
                    <w:default w:val="www.wiwi.ruhr-uni-bochum.de/innoman"/>
                  </w:textInput>
                </w:ffData>
              </w:fldChar>
            </w:r>
            <w:bookmarkStart w:id="2" w:name="Absender_URL"/>
            <w:r w:rsidRPr="00241C85">
              <w:rPr>
                <w:lang w:val="fr-BE"/>
              </w:rPr>
              <w:instrText xml:space="preserve"> FORMTEXT </w:instrText>
            </w:r>
            <w:r>
              <w:fldChar w:fldCharType="separate"/>
            </w:r>
            <w:r w:rsidRPr="00241C85">
              <w:rPr>
                <w:noProof/>
                <w:lang w:val="fr-BE"/>
              </w:rPr>
              <w:t>www.wiwi.ruhr-uni-bochum.de/innoman</w:t>
            </w:r>
            <w:r>
              <w:fldChar w:fldCharType="end"/>
            </w:r>
            <w:bookmarkEnd w:id="2"/>
          </w:p>
        </w:tc>
      </w:tr>
      <w:tr w:rsidR="00043F12" w14:paraId="0248F5AC" w14:textId="77777777" w:rsidTr="006D6387">
        <w:trPr>
          <w:trHeight w:val="635"/>
        </w:trPr>
        <w:tc>
          <w:tcPr>
            <w:tcW w:w="2862" w:type="dxa"/>
          </w:tcPr>
          <w:p w14:paraId="163B3212" w14:textId="77777777" w:rsidR="00043F12" w:rsidRPr="0022778A" w:rsidRDefault="00043F12" w:rsidP="00AD2E6B">
            <w:pPr>
              <w:pStyle w:val="AdresseAbsendernormal"/>
              <w:suppressAutoHyphens/>
              <w:rPr>
                <w:lang w:val="fr-BE"/>
              </w:rPr>
            </w:pPr>
          </w:p>
        </w:tc>
        <w:tc>
          <w:tcPr>
            <w:tcW w:w="3827" w:type="dxa"/>
            <w:gridSpan w:val="2"/>
          </w:tcPr>
          <w:p w14:paraId="77FC8DD7" w14:textId="77777777" w:rsidR="00043F12" w:rsidRPr="0022778A" w:rsidRDefault="00043F12" w:rsidP="00AD2E6B">
            <w:pPr>
              <w:pStyle w:val="AdresseAbsendernormal"/>
              <w:suppressAutoHyphens/>
              <w:rPr>
                <w:lang w:val="fr-BE"/>
              </w:rPr>
            </w:pPr>
          </w:p>
        </w:tc>
        <w:tc>
          <w:tcPr>
            <w:tcW w:w="3234" w:type="dxa"/>
          </w:tcPr>
          <w:p w14:paraId="2EDA5EE0" w14:textId="77777777" w:rsidR="006D6387" w:rsidRPr="0068026C" w:rsidRDefault="006D6387" w:rsidP="00AD2E6B">
            <w:pPr>
              <w:pStyle w:val="AdresseAbsenderundDatumfett"/>
              <w:suppressAutoHyphens/>
              <w:rPr>
                <w:lang w:val="fr-BE"/>
              </w:rPr>
            </w:pPr>
          </w:p>
          <w:p w14:paraId="0A769544" w14:textId="77777777" w:rsidR="00043F12" w:rsidRDefault="0068026C" w:rsidP="00AD2E6B">
            <w:pPr>
              <w:pStyle w:val="AdresseAbsenderundDatumfett"/>
              <w:suppressAutoHyphens/>
            </w:pPr>
            <w:r>
              <w:fldChar w:fldCharType="begin">
                <w:ffData>
                  <w:name w:val="Datum"/>
                  <w:enabled/>
                  <w:calcOnExit w:val="0"/>
                  <w:textInput>
                    <w:default w:val="May 25, 2022"/>
                  </w:textInput>
                </w:ffData>
              </w:fldChar>
            </w:r>
            <w:bookmarkStart w:id="3" w:name="Datum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May 25, 2022</w:t>
            </w:r>
            <w:r>
              <w:fldChar w:fldCharType="end"/>
            </w:r>
            <w:bookmarkEnd w:id="3"/>
          </w:p>
        </w:tc>
      </w:tr>
      <w:tr w:rsidR="002462BF" w:rsidRPr="001A3E9E" w14:paraId="2FDB8288" w14:textId="77777777" w:rsidTr="00215010">
        <w:trPr>
          <w:trHeight w:val="288"/>
        </w:trPr>
        <w:tc>
          <w:tcPr>
            <w:tcW w:w="9923" w:type="dxa"/>
            <w:gridSpan w:val="4"/>
          </w:tcPr>
          <w:p w14:paraId="44058227" w14:textId="77777777" w:rsidR="00A05B94" w:rsidRDefault="00A05B94" w:rsidP="00A05B94">
            <w:pPr>
              <w:pStyle w:val="Betreff"/>
              <w:suppressAutoHyphens/>
              <w:spacing w:after="0"/>
              <w:rPr>
                <w:sz w:val="24"/>
                <w:lang w:val="en-US"/>
              </w:rPr>
            </w:pPr>
          </w:p>
          <w:p w14:paraId="225EF4A1" w14:textId="77777777" w:rsidR="002462BF" w:rsidRPr="00A56DC7" w:rsidRDefault="007E57A6" w:rsidP="00A05B94">
            <w:pPr>
              <w:pStyle w:val="Betreff"/>
              <w:suppressAutoHyphens/>
              <w:spacing w:after="0"/>
              <w:ind w:right="0"/>
              <w:rPr>
                <w:sz w:val="24"/>
                <w:lang w:val="en-US"/>
              </w:rPr>
            </w:pPr>
            <w:r w:rsidRPr="00A56DC7">
              <w:rPr>
                <w:sz w:val="24"/>
                <w:lang w:val="en-US"/>
              </w:rPr>
              <w:t xml:space="preserve">Letter of Recommendation, </w:t>
            </w:r>
            <w:r w:rsidR="0068026C" w:rsidRPr="0068026C">
              <w:rPr>
                <w:sz w:val="24"/>
                <w:lang w:val="en-US"/>
              </w:rPr>
              <w:t>Aleksej Woroschbitow</w:t>
            </w:r>
          </w:p>
        </w:tc>
      </w:tr>
      <w:tr w:rsidR="00A05B94" w:rsidRPr="001A3E9E" w14:paraId="01C86B65" w14:textId="77777777" w:rsidTr="00215010">
        <w:trPr>
          <w:trHeight w:val="288"/>
        </w:trPr>
        <w:tc>
          <w:tcPr>
            <w:tcW w:w="9923" w:type="dxa"/>
            <w:gridSpan w:val="4"/>
          </w:tcPr>
          <w:p w14:paraId="132B5E2C" w14:textId="77777777" w:rsidR="00A05B94" w:rsidRPr="00A56DC7" w:rsidRDefault="00A05B94" w:rsidP="00A05B94">
            <w:pPr>
              <w:pStyle w:val="Betreff"/>
              <w:suppressAutoHyphens/>
              <w:spacing w:after="0"/>
              <w:rPr>
                <w:sz w:val="24"/>
                <w:lang w:val="en-US"/>
              </w:rPr>
            </w:pPr>
          </w:p>
        </w:tc>
      </w:tr>
    </w:tbl>
    <w:p w14:paraId="00CCB805" w14:textId="77777777" w:rsidR="006D6387" w:rsidRDefault="006D6387" w:rsidP="00A05B94">
      <w:pPr>
        <w:suppressAutoHyphens/>
        <w:spacing w:line="240" w:lineRule="auto"/>
        <w:rPr>
          <w:iCs/>
          <w:color w:val="000000" w:themeColor="text1"/>
          <w:sz w:val="23"/>
          <w:szCs w:val="23"/>
          <w:lang w:val="en-US"/>
        </w:rPr>
      </w:pPr>
    </w:p>
    <w:p w14:paraId="48BC3F61" w14:textId="77777777" w:rsidR="00782034" w:rsidRPr="00F77CCC" w:rsidRDefault="00D21485" w:rsidP="00A05B94">
      <w:pPr>
        <w:suppressAutoHyphens/>
        <w:ind w:right="0"/>
        <w:rPr>
          <w:iCs/>
          <w:color w:val="000000" w:themeColor="text1"/>
          <w:szCs w:val="23"/>
          <w:lang w:val="en-US"/>
        </w:rPr>
      </w:pPr>
      <w:r w:rsidRPr="00F77CCC">
        <w:rPr>
          <w:iCs/>
          <w:color w:val="000000" w:themeColor="text1"/>
          <w:szCs w:val="23"/>
          <w:lang w:val="en-US"/>
        </w:rPr>
        <w:t>To whom it may concern</w:t>
      </w:r>
      <w:r w:rsidR="00782034" w:rsidRPr="00F77CCC">
        <w:rPr>
          <w:iCs/>
          <w:color w:val="000000" w:themeColor="text1"/>
          <w:szCs w:val="23"/>
          <w:lang w:val="en-US"/>
        </w:rPr>
        <w:t>,</w:t>
      </w:r>
    </w:p>
    <w:p w14:paraId="78D8597A" w14:textId="77777777" w:rsidR="00782034" w:rsidRPr="00F77CCC" w:rsidRDefault="00782034" w:rsidP="00A05B94">
      <w:pPr>
        <w:suppressAutoHyphens/>
        <w:ind w:right="0"/>
        <w:rPr>
          <w:iCs/>
          <w:color w:val="000000" w:themeColor="text1"/>
          <w:szCs w:val="23"/>
          <w:lang w:val="en-US"/>
        </w:rPr>
      </w:pPr>
    </w:p>
    <w:p w14:paraId="1EED83F9" w14:textId="77777777" w:rsidR="00782034" w:rsidRPr="00F77CCC" w:rsidRDefault="00782034" w:rsidP="00A05B94">
      <w:pPr>
        <w:suppressAutoHyphens/>
        <w:spacing w:line="240" w:lineRule="auto"/>
        <w:ind w:right="0"/>
        <w:jc w:val="both"/>
        <w:rPr>
          <w:iCs/>
          <w:color w:val="000000" w:themeColor="text1"/>
          <w:szCs w:val="23"/>
          <w:lang w:val="en-US"/>
        </w:rPr>
      </w:pPr>
      <w:r w:rsidRPr="00F77CCC">
        <w:rPr>
          <w:iCs/>
          <w:color w:val="000000" w:themeColor="text1"/>
          <w:szCs w:val="23"/>
          <w:lang w:val="en-US"/>
        </w:rPr>
        <w:t xml:space="preserve">I am writing this reference to recommend </w:t>
      </w:r>
      <w:r w:rsidR="0068026C" w:rsidRPr="00F77CCC">
        <w:rPr>
          <w:iCs/>
          <w:color w:val="000000" w:themeColor="text1"/>
          <w:szCs w:val="23"/>
          <w:lang w:val="en-US"/>
        </w:rPr>
        <w:t>Aleksej Woroschbitow</w:t>
      </w:r>
      <w:r w:rsidRPr="00F77CCC">
        <w:rPr>
          <w:iCs/>
          <w:color w:val="000000" w:themeColor="text1"/>
          <w:szCs w:val="23"/>
          <w:lang w:val="en-US"/>
        </w:rPr>
        <w:t xml:space="preserve">. </w:t>
      </w:r>
      <w:r w:rsidR="0068026C" w:rsidRPr="00F77CCC">
        <w:rPr>
          <w:iCs/>
          <w:color w:val="000000" w:themeColor="text1"/>
          <w:szCs w:val="23"/>
          <w:lang w:val="en-US"/>
        </w:rPr>
        <w:t xml:space="preserve">Aleksej </w:t>
      </w:r>
      <w:r w:rsidR="00663342" w:rsidRPr="00F77CCC">
        <w:rPr>
          <w:iCs/>
          <w:color w:val="000000" w:themeColor="text1"/>
          <w:szCs w:val="23"/>
          <w:lang w:val="en-US"/>
        </w:rPr>
        <w:t>studie</w:t>
      </w:r>
      <w:r w:rsidR="003409FF" w:rsidRPr="00F77CCC">
        <w:rPr>
          <w:iCs/>
          <w:color w:val="000000" w:themeColor="text1"/>
          <w:szCs w:val="23"/>
          <w:lang w:val="en-US"/>
        </w:rPr>
        <w:t>s</w:t>
      </w:r>
      <w:r w:rsidR="00241C85" w:rsidRPr="00F77CCC">
        <w:rPr>
          <w:iCs/>
          <w:color w:val="000000" w:themeColor="text1"/>
          <w:szCs w:val="23"/>
          <w:lang w:val="en-US"/>
        </w:rPr>
        <w:t xml:space="preserve"> in the </w:t>
      </w:r>
      <w:r w:rsidR="0068026C" w:rsidRPr="00F77CCC">
        <w:rPr>
          <w:iCs/>
          <w:color w:val="000000" w:themeColor="text1"/>
          <w:szCs w:val="23"/>
          <w:lang w:val="en-US"/>
        </w:rPr>
        <w:t>Bachelor</w:t>
      </w:r>
      <w:r w:rsidR="00241C85" w:rsidRPr="00F77CCC">
        <w:rPr>
          <w:iCs/>
          <w:color w:val="000000" w:themeColor="text1"/>
          <w:szCs w:val="23"/>
          <w:lang w:val="en-US"/>
        </w:rPr>
        <w:t xml:space="preserve"> program of the Faculty of Management and Economics </w:t>
      </w:r>
      <w:r w:rsidR="00C65EB8" w:rsidRPr="00F77CCC">
        <w:rPr>
          <w:iCs/>
          <w:color w:val="000000" w:themeColor="text1"/>
          <w:szCs w:val="23"/>
          <w:lang w:val="en-US"/>
        </w:rPr>
        <w:t>at Ruhr-University</w:t>
      </w:r>
      <w:r w:rsidR="00AA7AFA" w:rsidRPr="00F77CCC">
        <w:rPr>
          <w:iCs/>
          <w:color w:val="000000" w:themeColor="text1"/>
          <w:szCs w:val="23"/>
          <w:lang w:val="en-US"/>
        </w:rPr>
        <w:t xml:space="preserve">, in which he successfully participated in </w:t>
      </w:r>
      <w:r w:rsidR="0068026C" w:rsidRPr="00F77CCC">
        <w:rPr>
          <w:iCs/>
          <w:color w:val="000000" w:themeColor="text1"/>
          <w:szCs w:val="23"/>
          <w:lang w:val="en-US"/>
        </w:rPr>
        <w:t>my seminar course</w:t>
      </w:r>
      <w:r w:rsidR="008D133B" w:rsidRPr="00F77CCC">
        <w:rPr>
          <w:iCs/>
          <w:color w:val="000000" w:themeColor="text1"/>
          <w:szCs w:val="23"/>
          <w:lang w:val="en-US"/>
        </w:rPr>
        <w:t xml:space="preserve"> </w:t>
      </w:r>
      <w:r w:rsidR="0068026C" w:rsidRPr="00F77CCC">
        <w:rPr>
          <w:iCs/>
          <w:color w:val="000000" w:themeColor="text1"/>
          <w:szCs w:val="23"/>
          <w:lang w:val="en-US"/>
        </w:rPr>
        <w:t>on foundations and application of design thinking</w:t>
      </w:r>
      <w:r w:rsidR="00AA7AFA" w:rsidRPr="00F77CCC">
        <w:rPr>
          <w:iCs/>
          <w:color w:val="000000" w:themeColor="text1"/>
          <w:szCs w:val="23"/>
          <w:lang w:val="en-US"/>
        </w:rPr>
        <w:t xml:space="preserve">. Moreover, </w:t>
      </w:r>
      <w:r w:rsidR="006230F7" w:rsidRPr="00F77CCC">
        <w:rPr>
          <w:iCs/>
          <w:color w:val="000000" w:themeColor="text1"/>
          <w:szCs w:val="23"/>
          <w:lang w:val="en-US"/>
        </w:rPr>
        <w:t xml:space="preserve">he is currently writing his </w:t>
      </w:r>
      <w:r w:rsidR="00F77CCC" w:rsidRPr="00F77CCC">
        <w:rPr>
          <w:iCs/>
          <w:color w:val="000000" w:themeColor="text1"/>
          <w:szCs w:val="23"/>
          <w:lang w:val="en-US"/>
        </w:rPr>
        <w:t>Bachelor</w:t>
      </w:r>
      <w:r w:rsidR="006230F7" w:rsidRPr="00F77CCC">
        <w:rPr>
          <w:iCs/>
          <w:color w:val="000000" w:themeColor="text1"/>
          <w:szCs w:val="23"/>
          <w:lang w:val="en-US"/>
        </w:rPr>
        <w:t xml:space="preserve">’s thesis at my Chair for Innovation Management, focusing on the </w:t>
      </w:r>
      <w:r w:rsidR="00F77CCC" w:rsidRPr="00F77CCC">
        <w:rPr>
          <w:iCs/>
          <w:color w:val="000000" w:themeColor="text1"/>
          <w:szCs w:val="23"/>
          <w:lang w:val="en-US"/>
        </w:rPr>
        <w:t>interplay between design thinking and agile work practices</w:t>
      </w:r>
      <w:r w:rsidR="006230F7" w:rsidRPr="00F77CCC">
        <w:rPr>
          <w:iCs/>
          <w:color w:val="000000" w:themeColor="text1"/>
          <w:szCs w:val="23"/>
          <w:lang w:val="en-US"/>
        </w:rPr>
        <w:t>, and I am supervisor of his thesis</w:t>
      </w:r>
      <w:r w:rsidR="00663342" w:rsidRPr="00F77CCC">
        <w:rPr>
          <w:iCs/>
          <w:color w:val="000000" w:themeColor="text1"/>
          <w:szCs w:val="23"/>
          <w:lang w:val="en-US"/>
        </w:rPr>
        <w:t xml:space="preserve">. Generally, </w:t>
      </w:r>
      <w:r w:rsidR="00E9613E" w:rsidRPr="00F77CCC">
        <w:rPr>
          <w:iCs/>
          <w:color w:val="000000" w:themeColor="text1"/>
          <w:szCs w:val="23"/>
          <w:lang w:val="en-US"/>
        </w:rPr>
        <w:t xml:space="preserve">he </w:t>
      </w:r>
      <w:r w:rsidR="003409FF" w:rsidRPr="00F77CCC">
        <w:rPr>
          <w:iCs/>
          <w:color w:val="000000" w:themeColor="text1"/>
          <w:szCs w:val="23"/>
          <w:lang w:val="en-US"/>
        </w:rPr>
        <w:t>is showing</w:t>
      </w:r>
      <w:r w:rsidR="00E9613E" w:rsidRPr="00F77CCC">
        <w:rPr>
          <w:iCs/>
          <w:color w:val="000000" w:themeColor="text1"/>
          <w:szCs w:val="23"/>
          <w:lang w:val="en-US"/>
        </w:rPr>
        <w:t xml:space="preserve"> a particular and tireless interest in </w:t>
      </w:r>
      <w:r w:rsidR="00241C85" w:rsidRPr="00F77CCC">
        <w:rPr>
          <w:iCs/>
          <w:color w:val="000000" w:themeColor="text1"/>
          <w:szCs w:val="23"/>
          <w:lang w:val="en-US"/>
        </w:rPr>
        <w:t xml:space="preserve">topics related to </w:t>
      </w:r>
      <w:r w:rsidR="003409FF" w:rsidRPr="00F77CCC">
        <w:rPr>
          <w:iCs/>
          <w:color w:val="000000" w:themeColor="text1"/>
          <w:szCs w:val="23"/>
          <w:lang w:val="en-US"/>
        </w:rPr>
        <w:t xml:space="preserve">entrepreneurship </w:t>
      </w:r>
      <w:r w:rsidR="00F77CCC" w:rsidRPr="00F77CCC">
        <w:rPr>
          <w:iCs/>
          <w:color w:val="000000" w:themeColor="text1"/>
          <w:szCs w:val="23"/>
          <w:lang w:val="en-US"/>
        </w:rPr>
        <w:t xml:space="preserve">and </w:t>
      </w:r>
      <w:r w:rsidR="00241C85" w:rsidRPr="00F77CCC">
        <w:rPr>
          <w:iCs/>
          <w:color w:val="000000" w:themeColor="text1"/>
          <w:szCs w:val="23"/>
          <w:lang w:val="en-US"/>
        </w:rPr>
        <w:t xml:space="preserve">innovation </w:t>
      </w:r>
      <w:r w:rsidR="00C65EB8" w:rsidRPr="00F77CCC">
        <w:rPr>
          <w:iCs/>
          <w:color w:val="000000" w:themeColor="text1"/>
          <w:szCs w:val="23"/>
          <w:lang w:val="en-US"/>
        </w:rPr>
        <w:t>management</w:t>
      </w:r>
      <w:r w:rsidR="003409FF" w:rsidRPr="00F77CCC">
        <w:rPr>
          <w:iCs/>
          <w:color w:val="000000" w:themeColor="text1"/>
          <w:szCs w:val="23"/>
          <w:lang w:val="en-US"/>
        </w:rPr>
        <w:t>.</w:t>
      </w:r>
      <w:r w:rsidR="00F77CCC" w:rsidRPr="00F77CCC">
        <w:rPr>
          <w:iCs/>
          <w:color w:val="000000" w:themeColor="text1"/>
          <w:szCs w:val="23"/>
          <w:lang w:val="en-US"/>
        </w:rPr>
        <w:t xml:space="preserve"> This interest in and passion for these topics becomes also clear through his substantial engagement and leadership role in the student consulting initiative VIA, of which I am academic advisor, as well as through his internships and part-time work activities.</w:t>
      </w:r>
    </w:p>
    <w:p w14:paraId="18ECBB9B" w14:textId="77777777" w:rsidR="00241C85" w:rsidRPr="00F77CCC" w:rsidRDefault="00241C85" w:rsidP="00A05B94">
      <w:pPr>
        <w:suppressAutoHyphens/>
        <w:spacing w:line="240" w:lineRule="auto"/>
        <w:ind w:right="0"/>
        <w:jc w:val="both"/>
        <w:rPr>
          <w:iCs/>
          <w:color w:val="000000" w:themeColor="text1"/>
          <w:szCs w:val="23"/>
          <w:lang w:val="en-US"/>
        </w:rPr>
      </w:pPr>
    </w:p>
    <w:p w14:paraId="4CE5DC1C" w14:textId="77777777" w:rsidR="007E57A6" w:rsidRPr="00F77CCC" w:rsidRDefault="00067338" w:rsidP="00A05B94">
      <w:pPr>
        <w:suppressAutoHyphens/>
        <w:spacing w:line="240" w:lineRule="auto"/>
        <w:ind w:right="0"/>
        <w:jc w:val="both"/>
        <w:rPr>
          <w:szCs w:val="23"/>
          <w:lang w:val="en-US"/>
        </w:rPr>
      </w:pPr>
      <w:r w:rsidRPr="00F77CCC">
        <w:rPr>
          <w:szCs w:val="23"/>
          <w:lang w:val="en-US"/>
        </w:rPr>
        <w:t>In</w:t>
      </w:r>
      <w:r w:rsidR="007A2FF7" w:rsidRPr="00F77CCC">
        <w:rPr>
          <w:szCs w:val="23"/>
          <w:lang w:val="en-US"/>
        </w:rPr>
        <w:t xml:space="preserve"> all </w:t>
      </w:r>
      <w:r w:rsidR="00E9613E" w:rsidRPr="00F77CCC">
        <w:rPr>
          <w:szCs w:val="23"/>
          <w:lang w:val="en-US"/>
        </w:rPr>
        <w:t>h</w:t>
      </w:r>
      <w:r w:rsidR="00663342" w:rsidRPr="00F77CCC">
        <w:rPr>
          <w:szCs w:val="23"/>
          <w:lang w:val="en-US"/>
        </w:rPr>
        <w:t>is</w:t>
      </w:r>
      <w:r w:rsidR="007A2FF7" w:rsidRPr="00F77CCC">
        <w:rPr>
          <w:szCs w:val="23"/>
          <w:lang w:val="en-US"/>
        </w:rPr>
        <w:t xml:space="preserve"> activities</w:t>
      </w:r>
      <w:r w:rsidRPr="00F77CCC">
        <w:rPr>
          <w:szCs w:val="23"/>
          <w:lang w:val="en-US"/>
        </w:rPr>
        <w:t xml:space="preserve">, </w:t>
      </w:r>
      <w:r w:rsidR="00F77CCC" w:rsidRPr="00F77CCC">
        <w:rPr>
          <w:iCs/>
          <w:color w:val="000000" w:themeColor="text1"/>
          <w:szCs w:val="23"/>
          <w:lang w:val="en-US"/>
        </w:rPr>
        <w:t>Aleksej</w:t>
      </w:r>
      <w:r w:rsidR="00F77CCC" w:rsidRPr="00F77CCC">
        <w:rPr>
          <w:szCs w:val="23"/>
          <w:lang w:val="en-US"/>
        </w:rPr>
        <w:t xml:space="preserve"> </w:t>
      </w:r>
      <w:r w:rsidRPr="00F77CCC">
        <w:rPr>
          <w:szCs w:val="23"/>
          <w:lang w:val="en-US"/>
        </w:rPr>
        <w:t>demonstrate</w:t>
      </w:r>
      <w:r w:rsidR="003409FF" w:rsidRPr="00F77CCC">
        <w:rPr>
          <w:szCs w:val="23"/>
          <w:lang w:val="en-US"/>
        </w:rPr>
        <w:t>s</w:t>
      </w:r>
      <w:r w:rsidRPr="00F77CCC">
        <w:rPr>
          <w:rFonts w:cs="Arial"/>
          <w:szCs w:val="23"/>
          <w:shd w:val="clear" w:color="auto" w:fill="FFFFFF"/>
          <w:lang w:val="en-US"/>
        </w:rPr>
        <w:t xml:space="preserve"> </w:t>
      </w:r>
      <w:r w:rsidR="00E9613E" w:rsidRPr="00F77CCC">
        <w:rPr>
          <w:rFonts w:cs="Arial"/>
          <w:szCs w:val="23"/>
          <w:shd w:val="clear" w:color="auto" w:fill="FFFFFF"/>
          <w:lang w:val="en-US"/>
        </w:rPr>
        <w:t xml:space="preserve">strong </w:t>
      </w:r>
      <w:r w:rsidR="000B4964" w:rsidRPr="00F77CCC">
        <w:rPr>
          <w:rFonts w:cs="Arial"/>
          <w:szCs w:val="23"/>
          <w:shd w:val="clear" w:color="auto" w:fill="FFFFFF"/>
          <w:lang w:val="en-US"/>
        </w:rPr>
        <w:t>ambition</w:t>
      </w:r>
      <w:r w:rsidR="008D133B" w:rsidRPr="00F77CCC">
        <w:rPr>
          <w:rFonts w:cs="Arial"/>
          <w:szCs w:val="23"/>
          <w:shd w:val="clear" w:color="auto" w:fill="FFFFFF"/>
          <w:lang w:val="en-US"/>
        </w:rPr>
        <w:t xml:space="preserve"> and clearly above average performance</w:t>
      </w:r>
      <w:r w:rsidR="00AA7AFA" w:rsidRPr="00F77CCC">
        <w:rPr>
          <w:rFonts w:cs="Arial"/>
          <w:szCs w:val="23"/>
          <w:shd w:val="clear" w:color="auto" w:fill="FFFFFF"/>
          <w:lang w:val="en-US"/>
        </w:rPr>
        <w:t>.</w:t>
      </w:r>
      <w:r w:rsidR="000B4964" w:rsidRPr="00F77CCC">
        <w:rPr>
          <w:rFonts w:cs="Arial"/>
          <w:szCs w:val="23"/>
          <w:shd w:val="clear" w:color="auto" w:fill="FFFFFF"/>
          <w:lang w:val="en-US"/>
        </w:rPr>
        <w:t xml:space="preserve"> </w:t>
      </w:r>
      <w:r w:rsidR="008D133B" w:rsidRPr="00F77CCC">
        <w:rPr>
          <w:rFonts w:cs="Arial"/>
          <w:szCs w:val="23"/>
          <w:shd w:val="clear" w:color="auto" w:fill="FFFFFF"/>
          <w:lang w:val="en-US"/>
        </w:rPr>
        <w:t>H</w:t>
      </w:r>
      <w:r w:rsidRPr="00F77CCC">
        <w:rPr>
          <w:szCs w:val="23"/>
          <w:lang w:val="en-US"/>
        </w:rPr>
        <w:t xml:space="preserve">e </w:t>
      </w:r>
      <w:r w:rsidR="00AA7AFA" w:rsidRPr="00F77CCC">
        <w:rPr>
          <w:szCs w:val="23"/>
          <w:lang w:val="en-US"/>
        </w:rPr>
        <w:t>i</w:t>
      </w:r>
      <w:r w:rsidR="00C65EB8" w:rsidRPr="00F77CCC">
        <w:rPr>
          <w:szCs w:val="23"/>
          <w:lang w:val="en-US"/>
        </w:rPr>
        <w:t>s</w:t>
      </w:r>
      <w:r w:rsidRPr="00F77CCC">
        <w:rPr>
          <w:szCs w:val="23"/>
          <w:lang w:val="en-US"/>
        </w:rPr>
        <w:t xml:space="preserve"> an </w:t>
      </w:r>
      <w:r w:rsidR="004823E8" w:rsidRPr="00F77CCC">
        <w:rPr>
          <w:szCs w:val="23"/>
          <w:lang w:val="en-US"/>
        </w:rPr>
        <w:t>excellent</w:t>
      </w:r>
      <w:r w:rsidRPr="00F77CCC">
        <w:rPr>
          <w:szCs w:val="23"/>
          <w:lang w:val="en-US"/>
        </w:rPr>
        <w:t xml:space="preserve"> stud</w:t>
      </w:r>
      <w:r w:rsidR="007A2FF7" w:rsidRPr="00F77CCC">
        <w:rPr>
          <w:szCs w:val="23"/>
          <w:lang w:val="en-US"/>
        </w:rPr>
        <w:t>ent in every respect.</w:t>
      </w:r>
      <w:r w:rsidR="00663342" w:rsidRPr="00F77CCC">
        <w:rPr>
          <w:szCs w:val="23"/>
          <w:lang w:val="en-US"/>
        </w:rPr>
        <w:t xml:space="preserve"> </w:t>
      </w:r>
      <w:r w:rsidR="00F77CCC" w:rsidRPr="00F77CCC">
        <w:rPr>
          <w:szCs w:val="23"/>
          <w:lang w:val="en-US"/>
        </w:rPr>
        <w:t>In my seminar course</w:t>
      </w:r>
      <w:r w:rsidR="00AA7AFA" w:rsidRPr="00F77CCC">
        <w:rPr>
          <w:szCs w:val="23"/>
          <w:lang w:val="en-US"/>
        </w:rPr>
        <w:t>, he participated actively from the very beginning, showed a very quick grasp of the topics covered in the course, and displayed strong passion and interest in the</w:t>
      </w:r>
      <w:r w:rsidR="00F77CCC" w:rsidRPr="00F77CCC">
        <w:rPr>
          <w:szCs w:val="23"/>
          <w:lang w:val="en-US"/>
        </w:rPr>
        <w:t>se topics</w:t>
      </w:r>
      <w:r w:rsidR="00AA7AFA" w:rsidRPr="00F77CCC">
        <w:rPr>
          <w:szCs w:val="23"/>
          <w:lang w:val="en-US"/>
        </w:rPr>
        <w:t xml:space="preserve">. Due to his very cooperative and helpful character, he was a valuable asset for the </w:t>
      </w:r>
      <w:r w:rsidR="00F77CCC" w:rsidRPr="00F77CCC">
        <w:rPr>
          <w:szCs w:val="23"/>
          <w:lang w:val="en-US"/>
        </w:rPr>
        <w:t>seminar team he worked in and for the whole course</w:t>
      </w:r>
      <w:r w:rsidR="00AA7AFA" w:rsidRPr="00F77CCC">
        <w:rPr>
          <w:szCs w:val="23"/>
          <w:lang w:val="en-US"/>
        </w:rPr>
        <w:t xml:space="preserve">. </w:t>
      </w:r>
      <w:r w:rsidR="00F77CCC" w:rsidRPr="00F77CCC">
        <w:rPr>
          <w:szCs w:val="23"/>
          <w:lang w:val="en-US"/>
        </w:rPr>
        <w:t xml:space="preserve">Here, </w:t>
      </w:r>
      <w:r w:rsidR="00F77CCC" w:rsidRPr="00F77CCC">
        <w:rPr>
          <w:iCs/>
          <w:color w:val="000000" w:themeColor="text1"/>
          <w:szCs w:val="23"/>
          <w:lang w:val="en-US"/>
        </w:rPr>
        <w:t>Aleksej</w:t>
      </w:r>
      <w:r w:rsidR="00AA7AFA" w:rsidRPr="00F77CCC">
        <w:rPr>
          <w:szCs w:val="23"/>
          <w:lang w:val="en-US"/>
        </w:rPr>
        <w:t xml:space="preserve"> has been constantly regarded as a great partner who completes his tasks always </w:t>
      </w:r>
      <w:r w:rsidR="000426AF" w:rsidRPr="00F77CCC">
        <w:rPr>
          <w:szCs w:val="23"/>
          <w:lang w:val="en-US"/>
        </w:rPr>
        <w:t>on time</w:t>
      </w:r>
      <w:r w:rsidR="00AA7AFA" w:rsidRPr="00F77CCC">
        <w:rPr>
          <w:szCs w:val="23"/>
          <w:lang w:val="en-US"/>
        </w:rPr>
        <w:t xml:space="preserve"> and </w:t>
      </w:r>
      <w:r w:rsidR="000426AF" w:rsidRPr="00F77CCC">
        <w:rPr>
          <w:szCs w:val="23"/>
          <w:lang w:val="en-US"/>
        </w:rPr>
        <w:t>who produces</w:t>
      </w:r>
      <w:r w:rsidR="00AA7AFA" w:rsidRPr="00F77CCC">
        <w:rPr>
          <w:szCs w:val="23"/>
          <w:lang w:val="en-US"/>
        </w:rPr>
        <w:t xml:space="preserve"> </w:t>
      </w:r>
      <w:r w:rsidR="00F77CCC" w:rsidRPr="00F77CCC">
        <w:rPr>
          <w:szCs w:val="23"/>
          <w:lang w:val="en-US"/>
        </w:rPr>
        <w:t xml:space="preserve">creative and </w:t>
      </w:r>
      <w:r w:rsidR="00AA7AFA" w:rsidRPr="00F77CCC">
        <w:rPr>
          <w:szCs w:val="23"/>
          <w:lang w:val="en-US"/>
        </w:rPr>
        <w:t>high-quality outcomes. Moreover, his general personal characteristics like dedication, integrity, and open-mindedness stand out.</w:t>
      </w:r>
      <w:r w:rsidR="008D133B" w:rsidRPr="00F77CCC">
        <w:rPr>
          <w:szCs w:val="23"/>
          <w:lang w:val="en-US"/>
        </w:rPr>
        <w:t xml:space="preserve"> In his </w:t>
      </w:r>
      <w:proofErr w:type="gramStart"/>
      <w:r w:rsidR="00F77CCC" w:rsidRPr="00F77CCC">
        <w:rPr>
          <w:szCs w:val="23"/>
          <w:lang w:val="en-US"/>
        </w:rPr>
        <w:t>Bachelor</w:t>
      </w:r>
      <w:r w:rsidR="008D133B" w:rsidRPr="00F77CCC">
        <w:rPr>
          <w:szCs w:val="23"/>
          <w:lang w:val="en-US"/>
        </w:rPr>
        <w:t>’s</w:t>
      </w:r>
      <w:proofErr w:type="gramEnd"/>
      <w:r w:rsidR="008D133B" w:rsidRPr="00F77CCC">
        <w:rPr>
          <w:szCs w:val="23"/>
          <w:lang w:val="en-US"/>
        </w:rPr>
        <w:t xml:space="preserve"> thesis, which builds on a</w:t>
      </w:r>
      <w:r w:rsidR="00F77CCC" w:rsidRPr="00F77CCC">
        <w:rPr>
          <w:szCs w:val="23"/>
          <w:lang w:val="en-US"/>
        </w:rPr>
        <w:t>n extensive literature analysis</w:t>
      </w:r>
      <w:r w:rsidR="008D133B" w:rsidRPr="00F77CCC">
        <w:rPr>
          <w:szCs w:val="23"/>
          <w:lang w:val="en-US"/>
        </w:rPr>
        <w:t xml:space="preserve">, he </w:t>
      </w:r>
      <w:r w:rsidR="00C43D79" w:rsidRPr="00F77CCC">
        <w:rPr>
          <w:szCs w:val="23"/>
          <w:lang w:val="en-US"/>
        </w:rPr>
        <w:t>i</w:t>
      </w:r>
      <w:r w:rsidR="008D133B" w:rsidRPr="00F77CCC">
        <w:rPr>
          <w:szCs w:val="23"/>
          <w:lang w:val="en-US"/>
        </w:rPr>
        <w:t xml:space="preserve">s required to learn how </w:t>
      </w:r>
      <w:commentRangeStart w:id="4"/>
      <w:r w:rsidR="008D133B" w:rsidRPr="00F77CCC">
        <w:rPr>
          <w:szCs w:val="23"/>
          <w:lang w:val="en-US"/>
        </w:rPr>
        <w:t>to methods</w:t>
      </w:r>
      <w:commentRangeEnd w:id="4"/>
      <w:r w:rsidR="0039661F">
        <w:rPr>
          <w:rStyle w:val="Kommentarzeichen"/>
        </w:rPr>
        <w:commentReference w:id="4"/>
      </w:r>
      <w:r w:rsidR="00F77CCC" w:rsidRPr="00F77CCC">
        <w:rPr>
          <w:szCs w:val="23"/>
          <w:lang w:val="en-US"/>
        </w:rPr>
        <w:t xml:space="preserve"> of literature analysis and bibliometrics</w:t>
      </w:r>
      <w:r w:rsidR="005D4ACD" w:rsidRPr="00F77CCC">
        <w:rPr>
          <w:szCs w:val="23"/>
          <w:lang w:val="en-US"/>
        </w:rPr>
        <w:t>. H</w:t>
      </w:r>
      <w:r w:rsidR="008D133B" w:rsidRPr="00F77CCC">
        <w:rPr>
          <w:szCs w:val="23"/>
          <w:lang w:val="en-US"/>
        </w:rPr>
        <w:t>e managed to quickly gather and apply the necessary knowledge in order to derive meaningful insights</w:t>
      </w:r>
      <w:r w:rsidR="00C43D79" w:rsidRPr="00F77CCC">
        <w:rPr>
          <w:szCs w:val="23"/>
          <w:lang w:val="en-US"/>
        </w:rPr>
        <w:t xml:space="preserve"> and I am looking forward to the final version of the thesis</w:t>
      </w:r>
      <w:r w:rsidR="008D133B" w:rsidRPr="00F77CCC">
        <w:rPr>
          <w:szCs w:val="23"/>
          <w:lang w:val="en-US"/>
        </w:rPr>
        <w:t>.</w:t>
      </w:r>
      <w:r w:rsidR="00F77CCC" w:rsidRPr="00F77CCC">
        <w:rPr>
          <w:szCs w:val="23"/>
          <w:lang w:val="en-US"/>
        </w:rPr>
        <w:t xml:space="preserve"> Apart from these study-related strengths, </w:t>
      </w:r>
      <w:r w:rsidR="00F77CCC" w:rsidRPr="00F77CCC">
        <w:rPr>
          <w:iCs/>
          <w:color w:val="000000" w:themeColor="text1"/>
          <w:szCs w:val="23"/>
          <w:lang w:val="en-US"/>
        </w:rPr>
        <w:t xml:space="preserve">Aleksej also demonstrates a high level of responsibility and care for society and the greater good, as evidenced through </w:t>
      </w:r>
      <w:commentRangeStart w:id="5"/>
      <w:r w:rsidR="00F77CCC" w:rsidRPr="00F77CCC">
        <w:rPr>
          <w:iCs/>
          <w:color w:val="000000" w:themeColor="text1"/>
          <w:szCs w:val="23"/>
          <w:lang w:val="en-US"/>
        </w:rPr>
        <w:t xml:space="preserve">his substantial </w:t>
      </w:r>
      <w:commentRangeEnd w:id="5"/>
      <w:r w:rsidR="001A3E9E">
        <w:rPr>
          <w:rStyle w:val="Kommentarzeichen"/>
        </w:rPr>
        <w:commentReference w:id="5"/>
      </w:r>
    </w:p>
    <w:p w14:paraId="2939FDDB" w14:textId="77777777" w:rsidR="007E57A6" w:rsidRPr="00F77CCC" w:rsidRDefault="007E57A6" w:rsidP="00A05B94">
      <w:pPr>
        <w:suppressAutoHyphens/>
        <w:spacing w:line="240" w:lineRule="auto"/>
        <w:ind w:right="0"/>
        <w:jc w:val="both"/>
        <w:rPr>
          <w:szCs w:val="23"/>
          <w:lang w:val="en-US"/>
        </w:rPr>
      </w:pPr>
    </w:p>
    <w:p w14:paraId="30CC92AD" w14:textId="77777777" w:rsidR="002462BF" w:rsidRPr="00F77CCC" w:rsidRDefault="00AA20DC" w:rsidP="00A05B94">
      <w:pPr>
        <w:suppressAutoHyphens/>
        <w:spacing w:line="240" w:lineRule="auto"/>
        <w:ind w:right="0"/>
        <w:jc w:val="both"/>
        <w:rPr>
          <w:szCs w:val="23"/>
          <w:lang w:val="en-US"/>
        </w:rPr>
      </w:pPr>
      <w:r w:rsidRPr="00F77CCC">
        <w:rPr>
          <w:rFonts w:cs="Arial"/>
          <w:szCs w:val="23"/>
          <w:shd w:val="clear" w:color="auto" w:fill="FFFFFF"/>
          <w:lang w:val="en-US"/>
        </w:rPr>
        <w:t xml:space="preserve">Therefore, I wholeheartedly recommend </w:t>
      </w:r>
      <w:r w:rsidR="00F77CCC" w:rsidRPr="00F77CCC">
        <w:rPr>
          <w:iCs/>
          <w:color w:val="000000" w:themeColor="text1"/>
          <w:szCs w:val="23"/>
          <w:lang w:val="en-US"/>
        </w:rPr>
        <w:t>Aleksej</w:t>
      </w:r>
      <w:r w:rsidR="00F77CCC" w:rsidRPr="00F77CCC">
        <w:rPr>
          <w:rFonts w:cs="Arial"/>
          <w:szCs w:val="23"/>
          <w:shd w:val="clear" w:color="auto" w:fill="FFFFFF"/>
          <w:lang w:val="en-US"/>
        </w:rPr>
        <w:t xml:space="preserve"> </w:t>
      </w:r>
      <w:r w:rsidR="00C65EB8" w:rsidRPr="00F77CCC">
        <w:rPr>
          <w:rFonts w:cs="Arial"/>
          <w:szCs w:val="23"/>
          <w:shd w:val="clear" w:color="auto" w:fill="FFFFFF"/>
          <w:lang w:val="en-US"/>
        </w:rPr>
        <w:t xml:space="preserve">for </w:t>
      </w:r>
      <w:r w:rsidR="000B4964" w:rsidRPr="00F77CCC">
        <w:rPr>
          <w:rFonts w:cs="Arial"/>
          <w:szCs w:val="23"/>
          <w:shd w:val="clear" w:color="auto" w:fill="FFFFFF"/>
          <w:lang w:val="en-US"/>
        </w:rPr>
        <w:t xml:space="preserve">any </w:t>
      </w:r>
      <w:r w:rsidR="00C65EB8" w:rsidRPr="00F77CCC">
        <w:rPr>
          <w:rFonts w:cs="Arial"/>
          <w:szCs w:val="23"/>
          <w:shd w:val="clear" w:color="auto" w:fill="FFFFFF"/>
          <w:lang w:val="en-US"/>
        </w:rPr>
        <w:t>positions that require independent problem solving, quick learning, and an open mindset</w:t>
      </w:r>
      <w:r w:rsidRPr="00F77CCC">
        <w:rPr>
          <w:rFonts w:cs="Arial"/>
          <w:szCs w:val="23"/>
          <w:shd w:val="clear" w:color="auto" w:fill="FFFFFF"/>
          <w:lang w:val="en-US"/>
        </w:rPr>
        <w:t xml:space="preserve">. If any questions arise regarding </w:t>
      </w:r>
      <w:r w:rsidR="00094F78" w:rsidRPr="00F77CCC">
        <w:rPr>
          <w:rFonts w:cs="Arial"/>
          <w:szCs w:val="23"/>
          <w:shd w:val="clear" w:color="auto" w:fill="FFFFFF"/>
          <w:lang w:val="en-US"/>
        </w:rPr>
        <w:t>t</w:t>
      </w:r>
      <w:r w:rsidRPr="00F77CCC">
        <w:rPr>
          <w:rFonts w:cs="Arial"/>
          <w:szCs w:val="23"/>
          <w:shd w:val="clear" w:color="auto" w:fill="FFFFFF"/>
          <w:lang w:val="en-US"/>
        </w:rPr>
        <w:t xml:space="preserve">his reference, please feel free to contact me. </w:t>
      </w:r>
    </w:p>
    <w:p w14:paraId="3323C1B4" w14:textId="77777777" w:rsidR="00B8449E" w:rsidRPr="00F77CCC" w:rsidRDefault="00B8449E" w:rsidP="00A05B94">
      <w:pPr>
        <w:suppressAutoHyphens/>
        <w:ind w:right="0"/>
        <w:rPr>
          <w:sz w:val="20"/>
          <w:lang w:val="en-US"/>
        </w:rPr>
      </w:pPr>
    </w:p>
    <w:p w14:paraId="7DCADB79" w14:textId="77777777" w:rsidR="00B8449E" w:rsidRPr="00F77CCC" w:rsidRDefault="00B8449E" w:rsidP="00A05B94">
      <w:pPr>
        <w:suppressAutoHyphens/>
        <w:ind w:right="0"/>
        <w:rPr>
          <w:sz w:val="20"/>
          <w:lang w:val="en-US"/>
        </w:rPr>
      </w:pPr>
    </w:p>
    <w:p w14:paraId="6A529CED" w14:textId="77777777" w:rsidR="00B8449E" w:rsidRPr="00F77CCC" w:rsidRDefault="00B8449E" w:rsidP="00A05B94">
      <w:pPr>
        <w:suppressAutoHyphens/>
        <w:ind w:right="0"/>
        <w:rPr>
          <w:sz w:val="20"/>
          <w:lang w:val="en-US"/>
        </w:rPr>
      </w:pPr>
    </w:p>
    <w:p w14:paraId="7E5B268E" w14:textId="77777777" w:rsidR="00B8449E" w:rsidRPr="00F77CCC" w:rsidRDefault="00B8449E" w:rsidP="00A05B94">
      <w:pPr>
        <w:suppressAutoHyphens/>
        <w:ind w:right="0"/>
        <w:rPr>
          <w:lang w:val="en-US"/>
        </w:rPr>
      </w:pPr>
    </w:p>
    <w:p w14:paraId="09E31C76" w14:textId="77777777" w:rsidR="002462BF" w:rsidRPr="00F77CCC" w:rsidRDefault="007E57A6" w:rsidP="00A05B94">
      <w:pPr>
        <w:suppressAutoHyphens/>
        <w:ind w:right="0"/>
        <w:rPr>
          <w:szCs w:val="23"/>
          <w:lang w:val="en-US"/>
        </w:rPr>
      </w:pPr>
      <w:r w:rsidRPr="00F77CCC">
        <w:rPr>
          <w:szCs w:val="23"/>
          <w:lang w:val="en-US"/>
        </w:rPr>
        <w:t xml:space="preserve">Prof. Dr. </w:t>
      </w:r>
      <w:r w:rsidR="009F0C72" w:rsidRPr="00F77CCC">
        <w:rPr>
          <w:szCs w:val="23"/>
          <w:lang w:val="en-US"/>
        </w:rPr>
        <w:t>Matthias</w:t>
      </w:r>
      <w:r w:rsidRPr="00F77CCC">
        <w:rPr>
          <w:szCs w:val="23"/>
          <w:lang w:val="en-US"/>
        </w:rPr>
        <w:t xml:space="preserve"> Weiss</w:t>
      </w:r>
    </w:p>
    <w:sectPr w:rsidR="002462BF" w:rsidRPr="00F77CCC" w:rsidSect="00A05B94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680" w:right="1134" w:bottom="567" w:left="1134" w:header="1134" w:footer="567" w:gutter="0"/>
      <w:cols w:space="708"/>
      <w:formProt w:val="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Aleksej Woroschbitow" w:date="2022-05-26T21:56:00Z" w:initials="AW">
    <w:p w14:paraId="7461F0F0" w14:textId="77777777" w:rsidR="0039661F" w:rsidRDefault="0039661F" w:rsidP="00F13ED6">
      <w:pPr>
        <w:pStyle w:val="Kommentartext"/>
      </w:pPr>
      <w:r>
        <w:rPr>
          <w:rStyle w:val="Kommentarzeichen"/>
        </w:rPr>
        <w:annotationRef/>
      </w:r>
      <w:r>
        <w:t>Fehlt hier nicht noch ein Verb zwischen?</w:t>
      </w:r>
    </w:p>
  </w:comment>
  <w:comment w:id="5" w:author="Aleksej Woroschbitow" w:date="2022-05-26T21:33:00Z" w:initials="AW">
    <w:p w14:paraId="23DBFF9F" w14:textId="6C651D46" w:rsidR="001A3E9E" w:rsidRDefault="001A3E9E" w:rsidP="005C30A2">
      <w:pPr>
        <w:pStyle w:val="Kommentartext"/>
      </w:pPr>
      <w:r>
        <w:rPr>
          <w:rStyle w:val="Kommentarzeichen"/>
        </w:rPr>
        <w:annotationRef/>
      </w:r>
      <w:r>
        <w:t>Ich fürchte hier fehlt das Ende des Satzes.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61F0F0" w15:done="0"/>
  <w15:commentEx w15:paraId="23DBFF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A761A" w16cex:dateUtc="2022-05-26T19:56:00Z"/>
  <w16cex:commentExtensible w16cex:durableId="263A708C" w16cex:dateUtc="2022-05-26T1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61F0F0" w16cid:durableId="263A761A"/>
  <w16cid:commentId w16cid:paraId="23DBFF9F" w16cid:durableId="263A70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58B08" w14:textId="77777777" w:rsidR="00923DC1" w:rsidRDefault="00923DC1">
      <w:r>
        <w:separator/>
      </w:r>
    </w:p>
    <w:p w14:paraId="470368E7" w14:textId="77777777" w:rsidR="00923DC1" w:rsidRDefault="00923DC1"/>
  </w:endnote>
  <w:endnote w:type="continuationSeparator" w:id="0">
    <w:p w14:paraId="6663F1AE" w14:textId="77777777" w:rsidR="00923DC1" w:rsidRDefault="00923DC1">
      <w:r>
        <w:continuationSeparator/>
      </w:r>
    </w:p>
    <w:p w14:paraId="233B800C" w14:textId="77777777" w:rsidR="00923DC1" w:rsidRDefault="00923D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 Scala MZ">
    <w:altName w:val="Calibri"/>
    <w:charset w:val="00"/>
    <w:family w:val="auto"/>
    <w:pitch w:val="variable"/>
    <w:sig w:usb0="A00000AF" w:usb1="4000E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Flama">
    <w:altName w:val="Calibri"/>
    <w:charset w:val="00"/>
    <w:family w:val="auto"/>
    <w:pitch w:val="variable"/>
    <w:sig w:usb0="A00000AF" w:usb1="4000207B" w:usb2="00000000" w:usb3="00000000" w:csb0="0000008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ma-Bo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cala-Regular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RUB Scala TZ">
    <w:charset w:val="00"/>
    <w:family w:val="auto"/>
    <w:pitch w:val="variable"/>
    <w:sig w:usb0="A00000AF" w:usb1="4000E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Flama-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5426" w14:textId="77777777" w:rsidR="00CF5A15" w:rsidRPr="00215010" w:rsidRDefault="00CF5A15" w:rsidP="00215010">
    <w:pPr>
      <w:pStyle w:val="Fuzeile"/>
      <w:rPr>
        <w:rFonts w:ascii="RubFlama-Medium" w:hAnsi="RubFlama-Medium"/>
      </w:rPr>
    </w:pPr>
    <w:r w:rsidRPr="003D22B6">
      <w:rPr>
        <w:b/>
      </w:rPr>
      <w:t>SEITE</w:t>
    </w:r>
    <w:r w:rsidRPr="00E73C09">
      <w:rPr>
        <w:rFonts w:ascii="RubFlama-Medium" w:hAnsi="RubFlama-Medium"/>
      </w:rPr>
      <w:t xml:space="preserve"> </w:t>
    </w:r>
    <w:r w:rsidR="00031E33">
      <w:fldChar w:fldCharType="begin"/>
    </w:r>
    <w:r w:rsidR="00031E33">
      <w:instrText>PAGE</w:instrText>
    </w:r>
    <w:r w:rsidR="00031E33">
      <w:fldChar w:fldCharType="separate"/>
    </w:r>
    <w:r w:rsidR="00A05B94">
      <w:rPr>
        <w:noProof/>
      </w:rPr>
      <w:t>2</w:t>
    </w:r>
    <w:r w:rsidR="00031E33">
      <w:rPr>
        <w:noProof/>
      </w:rPr>
      <w:fldChar w:fldCharType="end"/>
    </w:r>
    <w:r w:rsidRPr="00E73C09">
      <w:t xml:space="preserve"> </w:t>
    </w:r>
    <w:r w:rsidRPr="00E73C09">
      <w:rPr>
        <w:rFonts w:cs="Helvetica"/>
        <w:szCs w:val="16"/>
      </w:rPr>
      <w:t>|</w:t>
    </w:r>
    <w:r w:rsidRPr="00E73C09">
      <w:t xml:space="preserve"> </w:t>
    </w:r>
    <w:r w:rsidR="00031E33">
      <w:fldChar w:fldCharType="begin"/>
    </w:r>
    <w:r w:rsidR="00031E33">
      <w:instrText>NUMPAGES</w:instrText>
    </w:r>
    <w:r w:rsidR="00031E33">
      <w:fldChar w:fldCharType="separate"/>
    </w:r>
    <w:r w:rsidR="00A05B94">
      <w:rPr>
        <w:noProof/>
      </w:rPr>
      <w:t>2</w:t>
    </w:r>
    <w:r w:rsidR="00031E33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rightFromText="1418" w:topFromText="567" w:bottomFromText="284" w:vertAnchor="page" w:horzAnchor="page" w:tblpX="1419" w:tblpY="15820"/>
      <w:tblOverlap w:val="never"/>
      <w:tblW w:w="9922" w:type="dxa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6663"/>
      <w:gridCol w:w="3259"/>
    </w:tblGrid>
    <w:tr w:rsidR="00CF5A15" w:rsidRPr="002B4B7B" w14:paraId="2EBB3624" w14:textId="77777777" w:rsidTr="0022778A">
      <w:trPr>
        <w:cantSplit/>
        <w:trHeight w:val="567"/>
      </w:trPr>
      <w:tc>
        <w:tcPr>
          <w:tcW w:w="6663" w:type="dxa"/>
        </w:tcPr>
        <w:p w14:paraId="01D9F05B" w14:textId="77777777" w:rsidR="00CF5A15" w:rsidRPr="00D677CC" w:rsidRDefault="00CF5A15" w:rsidP="0022778A">
          <w:pPr>
            <w:pStyle w:val="Fuzeile"/>
            <w:rPr>
              <w:b/>
            </w:rPr>
          </w:pPr>
          <w:r w:rsidRPr="003D22B6">
            <w:rPr>
              <w:b/>
            </w:rPr>
            <w:t>ADRESSE</w:t>
          </w:r>
          <w:r>
            <w:t xml:space="preserve"> U</w:t>
          </w:r>
          <w:r w:rsidRPr="00E41098">
            <w:t>niversitätsstraße 150 | 44801 Bochum, Germany</w:t>
          </w:r>
        </w:p>
        <w:p w14:paraId="20E674EE" w14:textId="77777777" w:rsidR="00CF5A15" w:rsidRPr="008A54C1" w:rsidRDefault="00CF5A15" w:rsidP="0022778A">
          <w:pPr>
            <w:pStyle w:val="Fuzeile"/>
          </w:pPr>
          <w:r w:rsidRPr="003D22B6">
            <w:rPr>
              <w:b/>
            </w:rPr>
            <w:t>ANFAHRT</w:t>
          </w:r>
          <w:r>
            <w:rPr>
              <w:b/>
            </w:rPr>
            <w:t xml:space="preserve"> </w:t>
          </w:r>
          <w:r w:rsidRPr="00E41098">
            <w:t xml:space="preserve">U-Bahn: U35 </w:t>
          </w:r>
          <w:r w:rsidR="00533E1D">
            <w:t>(</w:t>
          </w:r>
          <w:proofErr w:type="spellStart"/>
          <w:r w:rsidR="00533E1D">
            <w:t>CampusLinie</w:t>
          </w:r>
          <w:proofErr w:type="spellEnd"/>
          <w:r w:rsidR="00533E1D">
            <w:t>)</w:t>
          </w:r>
          <w:r w:rsidR="00533E1D" w:rsidRPr="00E41098">
            <w:t xml:space="preserve"> </w:t>
          </w:r>
          <w:r w:rsidRPr="00E41098">
            <w:t>| Auto: A43, Abfahrt (19) Bochum Witten</w:t>
          </w:r>
        </w:p>
      </w:tc>
      <w:tc>
        <w:tcPr>
          <w:tcW w:w="3259" w:type="dxa"/>
          <w:vAlign w:val="bottom"/>
        </w:tcPr>
        <w:p w14:paraId="442085D6" w14:textId="77777777" w:rsidR="00CF5A15" w:rsidRPr="003D22B6" w:rsidRDefault="00CF5A15" w:rsidP="0022778A">
          <w:pPr>
            <w:pStyle w:val="webadresse"/>
          </w:pPr>
          <w:r>
            <w:t>www.rub.de</w:t>
          </w:r>
        </w:p>
      </w:tc>
    </w:tr>
  </w:tbl>
  <w:p w14:paraId="5F18BCEC" w14:textId="77777777" w:rsidR="00CF5A15" w:rsidRDefault="00CF5A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B7FFD" w14:textId="77777777" w:rsidR="00923DC1" w:rsidRDefault="00923DC1">
      <w:r>
        <w:separator/>
      </w:r>
    </w:p>
    <w:p w14:paraId="5F19EB8B" w14:textId="77777777" w:rsidR="00923DC1" w:rsidRDefault="00923DC1"/>
  </w:footnote>
  <w:footnote w:type="continuationSeparator" w:id="0">
    <w:p w14:paraId="1B60F2A1" w14:textId="77777777" w:rsidR="00923DC1" w:rsidRDefault="00923DC1">
      <w:r>
        <w:continuationSeparator/>
      </w:r>
    </w:p>
    <w:p w14:paraId="7148CA53" w14:textId="77777777" w:rsidR="00923DC1" w:rsidRDefault="00923D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D90EE" w14:textId="77777777" w:rsidR="00CF5A15" w:rsidRDefault="00CF5A15" w:rsidP="002462BF">
    <w:pPr>
      <w:tabs>
        <w:tab w:val="center" w:pos="4961"/>
        <w:tab w:val="right" w:pos="9922"/>
      </w:tabs>
    </w:pPr>
    <w:r w:rsidRPr="002220BF">
      <w:rPr>
        <w:noProof/>
      </w:rPr>
      <w:drawing>
        <wp:anchor distT="0" distB="180340" distL="114300" distR="114300" simplePos="0" relativeHeight="251663872" behindDoc="1" locked="0" layoutInCell="1" allowOverlap="1" wp14:anchorId="37A85D9C" wp14:editId="511BFCFE">
          <wp:simplePos x="0" y="0"/>
          <wp:positionH relativeFrom="page">
            <wp:posOffset>5143500</wp:posOffset>
          </wp:positionH>
          <wp:positionV relativeFrom="page">
            <wp:posOffset>541020</wp:posOffset>
          </wp:positionV>
          <wp:extent cx="2052000" cy="410400"/>
          <wp:effectExtent l="0" t="0" r="5715" b="8890"/>
          <wp:wrapTight wrapText="bothSides">
            <wp:wrapPolygon edited="0">
              <wp:start x="0" y="0"/>
              <wp:lineTo x="0" y="21065"/>
              <wp:lineTo x="21460" y="21065"/>
              <wp:lineTo x="21460" y="0"/>
              <wp:lineTo x="0" y="0"/>
            </wp:wrapPolygon>
          </wp:wrapTight>
          <wp:docPr id="1" name="Grafik 1" descr="Logo_RUB_SCHWAR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 descr="Logo_RUB_SCHWARZ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410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E56C7" w14:textId="77777777" w:rsidR="00CF5A15" w:rsidRDefault="00384768">
    <w:pPr>
      <w:pStyle w:val="Kopfzeile"/>
    </w:pPr>
    <w:r w:rsidRPr="00215010">
      <w:rPr>
        <w:noProof/>
      </w:rPr>
      <w:drawing>
        <wp:anchor distT="0" distB="0" distL="114300" distR="114300" simplePos="0" relativeHeight="251665920" behindDoc="0" locked="0" layoutInCell="1" allowOverlap="1" wp14:anchorId="39C57584" wp14:editId="673A093D">
          <wp:simplePos x="0" y="0"/>
          <wp:positionH relativeFrom="page">
            <wp:posOffset>4975860</wp:posOffset>
          </wp:positionH>
          <wp:positionV relativeFrom="page">
            <wp:posOffset>538480</wp:posOffset>
          </wp:positionV>
          <wp:extent cx="2052000" cy="406800"/>
          <wp:effectExtent l="0" t="0" r="5715" b="0"/>
          <wp:wrapTopAndBottom/>
          <wp:docPr id="3" name="Grafik 3" descr="Logo_RUB_SCHWAR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 descr="Logo_RUB_SCHWARZ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406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1C85">
      <w:rPr>
        <w:noProof/>
      </w:rPr>
      <w:drawing>
        <wp:anchor distT="0" distB="0" distL="114300" distR="114300" simplePos="0" relativeHeight="251666944" behindDoc="0" locked="0" layoutInCell="1" allowOverlap="1" wp14:anchorId="38816385" wp14:editId="56D3B08B">
          <wp:simplePos x="0" y="0"/>
          <wp:positionH relativeFrom="column">
            <wp:posOffset>71120</wp:posOffset>
          </wp:positionH>
          <wp:positionV relativeFrom="paragraph">
            <wp:posOffset>-329565</wp:posOffset>
          </wp:positionV>
          <wp:extent cx="1695450" cy="621030"/>
          <wp:effectExtent l="0" t="0" r="0" b="7620"/>
          <wp:wrapSquare wrapText="bothSides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CEIT_klein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9A259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38C29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84F7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2CC5D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D04E0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82A3C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E96D7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90EA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E42ED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D5A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668E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646150">
    <w:abstractNumId w:val="10"/>
  </w:num>
  <w:num w:numId="2" w16cid:durableId="1702516446">
    <w:abstractNumId w:val="8"/>
  </w:num>
  <w:num w:numId="3" w16cid:durableId="1254702528">
    <w:abstractNumId w:val="7"/>
  </w:num>
  <w:num w:numId="4" w16cid:durableId="2059434762">
    <w:abstractNumId w:val="6"/>
  </w:num>
  <w:num w:numId="5" w16cid:durableId="1427309183">
    <w:abstractNumId w:val="5"/>
  </w:num>
  <w:num w:numId="6" w16cid:durableId="343897212">
    <w:abstractNumId w:val="9"/>
  </w:num>
  <w:num w:numId="7" w16cid:durableId="1872377036">
    <w:abstractNumId w:val="4"/>
  </w:num>
  <w:num w:numId="8" w16cid:durableId="443305807">
    <w:abstractNumId w:val="3"/>
  </w:num>
  <w:num w:numId="9" w16cid:durableId="1620187989">
    <w:abstractNumId w:val="2"/>
  </w:num>
  <w:num w:numId="10" w16cid:durableId="2045908842">
    <w:abstractNumId w:val="1"/>
  </w:num>
  <w:num w:numId="11" w16cid:durableId="3727785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j Woroschbitow">
    <w15:presenceInfo w15:providerId="None" w15:userId="Aleksej Woroschbito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A6"/>
    <w:rsid w:val="00010FF3"/>
    <w:rsid w:val="0002485E"/>
    <w:rsid w:val="00024E4F"/>
    <w:rsid w:val="0003147C"/>
    <w:rsid w:val="00031E33"/>
    <w:rsid w:val="000426AF"/>
    <w:rsid w:val="00043F12"/>
    <w:rsid w:val="00052113"/>
    <w:rsid w:val="00067338"/>
    <w:rsid w:val="00094F78"/>
    <w:rsid w:val="0009607C"/>
    <w:rsid w:val="000B23A9"/>
    <w:rsid w:val="000B4964"/>
    <w:rsid w:val="000E7091"/>
    <w:rsid w:val="000F54B5"/>
    <w:rsid w:val="000F6E6A"/>
    <w:rsid w:val="00112C8D"/>
    <w:rsid w:val="00117D7C"/>
    <w:rsid w:val="00174325"/>
    <w:rsid w:val="001A3E9E"/>
    <w:rsid w:val="001B3303"/>
    <w:rsid w:val="001D56DB"/>
    <w:rsid w:val="001E1E56"/>
    <w:rsid w:val="001E36BF"/>
    <w:rsid w:val="001F7FE8"/>
    <w:rsid w:val="00215010"/>
    <w:rsid w:val="002220BF"/>
    <w:rsid w:val="0022778A"/>
    <w:rsid w:val="0023138C"/>
    <w:rsid w:val="00241786"/>
    <w:rsid w:val="00241C85"/>
    <w:rsid w:val="00242D45"/>
    <w:rsid w:val="002462BF"/>
    <w:rsid w:val="002543A5"/>
    <w:rsid w:val="002560CB"/>
    <w:rsid w:val="002668EB"/>
    <w:rsid w:val="002728DC"/>
    <w:rsid w:val="00275A85"/>
    <w:rsid w:val="00276549"/>
    <w:rsid w:val="00285DA0"/>
    <w:rsid w:val="002C163A"/>
    <w:rsid w:val="002D13C6"/>
    <w:rsid w:val="002D4126"/>
    <w:rsid w:val="00315898"/>
    <w:rsid w:val="00316B02"/>
    <w:rsid w:val="003330D9"/>
    <w:rsid w:val="003409FF"/>
    <w:rsid w:val="00342890"/>
    <w:rsid w:val="00365F57"/>
    <w:rsid w:val="003779F5"/>
    <w:rsid w:val="00382BEE"/>
    <w:rsid w:val="00384768"/>
    <w:rsid w:val="0039661F"/>
    <w:rsid w:val="003B0C1E"/>
    <w:rsid w:val="003B4F3E"/>
    <w:rsid w:val="003F4DC8"/>
    <w:rsid w:val="00424C66"/>
    <w:rsid w:val="004271F4"/>
    <w:rsid w:val="00440D4A"/>
    <w:rsid w:val="00465BBA"/>
    <w:rsid w:val="004823E8"/>
    <w:rsid w:val="004863F4"/>
    <w:rsid w:val="004B2D0F"/>
    <w:rsid w:val="004D10B7"/>
    <w:rsid w:val="00533E1D"/>
    <w:rsid w:val="005774C6"/>
    <w:rsid w:val="005818E9"/>
    <w:rsid w:val="00592ACC"/>
    <w:rsid w:val="00595C88"/>
    <w:rsid w:val="005A3EDB"/>
    <w:rsid w:val="005D4ACD"/>
    <w:rsid w:val="005E3A84"/>
    <w:rsid w:val="005F3011"/>
    <w:rsid w:val="005F4246"/>
    <w:rsid w:val="005F7340"/>
    <w:rsid w:val="00615189"/>
    <w:rsid w:val="006214E2"/>
    <w:rsid w:val="006230F7"/>
    <w:rsid w:val="00626454"/>
    <w:rsid w:val="00655A7C"/>
    <w:rsid w:val="00663342"/>
    <w:rsid w:val="006656D1"/>
    <w:rsid w:val="00672C55"/>
    <w:rsid w:val="0068026C"/>
    <w:rsid w:val="006C0F08"/>
    <w:rsid w:val="006C4ADA"/>
    <w:rsid w:val="006D6387"/>
    <w:rsid w:val="006E24C5"/>
    <w:rsid w:val="006F11B6"/>
    <w:rsid w:val="006F646A"/>
    <w:rsid w:val="007165CC"/>
    <w:rsid w:val="00737A1B"/>
    <w:rsid w:val="00747813"/>
    <w:rsid w:val="00754D73"/>
    <w:rsid w:val="0076513A"/>
    <w:rsid w:val="00782034"/>
    <w:rsid w:val="007A0E48"/>
    <w:rsid w:val="007A2FF7"/>
    <w:rsid w:val="007B467C"/>
    <w:rsid w:val="007B5B53"/>
    <w:rsid w:val="007D0459"/>
    <w:rsid w:val="007D2D26"/>
    <w:rsid w:val="007E57A6"/>
    <w:rsid w:val="00866F9C"/>
    <w:rsid w:val="00870FC3"/>
    <w:rsid w:val="00886563"/>
    <w:rsid w:val="008B4961"/>
    <w:rsid w:val="008D133B"/>
    <w:rsid w:val="008F1192"/>
    <w:rsid w:val="00923DC1"/>
    <w:rsid w:val="0092739C"/>
    <w:rsid w:val="00927A4A"/>
    <w:rsid w:val="00930EEC"/>
    <w:rsid w:val="00932B8D"/>
    <w:rsid w:val="00945CCE"/>
    <w:rsid w:val="009903AD"/>
    <w:rsid w:val="009C39FE"/>
    <w:rsid w:val="009C67E3"/>
    <w:rsid w:val="009F0C72"/>
    <w:rsid w:val="00A04658"/>
    <w:rsid w:val="00A05B94"/>
    <w:rsid w:val="00A07D36"/>
    <w:rsid w:val="00A1147A"/>
    <w:rsid w:val="00A15F14"/>
    <w:rsid w:val="00A20ADA"/>
    <w:rsid w:val="00A22B80"/>
    <w:rsid w:val="00A26A45"/>
    <w:rsid w:val="00A30482"/>
    <w:rsid w:val="00A56DC7"/>
    <w:rsid w:val="00A620FA"/>
    <w:rsid w:val="00A72B8C"/>
    <w:rsid w:val="00A844AF"/>
    <w:rsid w:val="00A953DC"/>
    <w:rsid w:val="00AA20DC"/>
    <w:rsid w:val="00AA7AFA"/>
    <w:rsid w:val="00AC5B8E"/>
    <w:rsid w:val="00AD2E6B"/>
    <w:rsid w:val="00AD3367"/>
    <w:rsid w:val="00AE0ACE"/>
    <w:rsid w:val="00AE542F"/>
    <w:rsid w:val="00B074EB"/>
    <w:rsid w:val="00B27BAC"/>
    <w:rsid w:val="00B408C3"/>
    <w:rsid w:val="00B41913"/>
    <w:rsid w:val="00B56CD3"/>
    <w:rsid w:val="00B57ABF"/>
    <w:rsid w:val="00B62961"/>
    <w:rsid w:val="00B8449E"/>
    <w:rsid w:val="00B9631D"/>
    <w:rsid w:val="00BC1132"/>
    <w:rsid w:val="00BC67D9"/>
    <w:rsid w:val="00BD322F"/>
    <w:rsid w:val="00C140B1"/>
    <w:rsid w:val="00C27E33"/>
    <w:rsid w:val="00C43D79"/>
    <w:rsid w:val="00C45017"/>
    <w:rsid w:val="00C65EB8"/>
    <w:rsid w:val="00C71D6A"/>
    <w:rsid w:val="00C72BE6"/>
    <w:rsid w:val="00C9151B"/>
    <w:rsid w:val="00CF42BF"/>
    <w:rsid w:val="00CF5A15"/>
    <w:rsid w:val="00D0621E"/>
    <w:rsid w:val="00D06908"/>
    <w:rsid w:val="00D06A03"/>
    <w:rsid w:val="00D21485"/>
    <w:rsid w:val="00D3076F"/>
    <w:rsid w:val="00D35314"/>
    <w:rsid w:val="00DC56AD"/>
    <w:rsid w:val="00DE03B3"/>
    <w:rsid w:val="00DF5198"/>
    <w:rsid w:val="00E00B0C"/>
    <w:rsid w:val="00E22286"/>
    <w:rsid w:val="00E37E43"/>
    <w:rsid w:val="00E41A3D"/>
    <w:rsid w:val="00E64A7C"/>
    <w:rsid w:val="00E656FC"/>
    <w:rsid w:val="00E71BA1"/>
    <w:rsid w:val="00E7768B"/>
    <w:rsid w:val="00E95385"/>
    <w:rsid w:val="00E9613E"/>
    <w:rsid w:val="00EB2EFE"/>
    <w:rsid w:val="00EF554A"/>
    <w:rsid w:val="00F03A41"/>
    <w:rsid w:val="00F054C8"/>
    <w:rsid w:val="00F42BED"/>
    <w:rsid w:val="00F726CA"/>
    <w:rsid w:val="00F77CCC"/>
    <w:rsid w:val="00FC5F9F"/>
    <w:rsid w:val="00FD0F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B829A"/>
  <w15:docId w15:val="{7BF2124F-120A-4A90-A72D-EFE20182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E03B3"/>
    <w:pPr>
      <w:spacing w:line="280" w:lineRule="exact"/>
      <w:ind w:right="851"/>
    </w:pPr>
    <w:rPr>
      <w:rFonts w:ascii="RUB Scala MZ" w:hAnsi="RUB Scala MZ"/>
      <w:sz w:val="22"/>
      <w:szCs w:val="24"/>
    </w:rPr>
  </w:style>
  <w:style w:type="paragraph" w:styleId="berschrift1">
    <w:name w:val="heading 1"/>
    <w:basedOn w:val="Standard"/>
    <w:rsid w:val="00672C55"/>
    <w:pPr>
      <w:outlineLvl w:val="0"/>
    </w:pPr>
    <w:rPr>
      <w:b/>
    </w:rPr>
  </w:style>
  <w:style w:type="paragraph" w:styleId="berschrift2">
    <w:name w:val="heading 2"/>
    <w:basedOn w:val="berschrift1"/>
    <w:rsid w:val="00672C55"/>
    <w:pPr>
      <w:outlineLvl w:val="1"/>
    </w:pPr>
  </w:style>
  <w:style w:type="paragraph" w:styleId="berschrift3">
    <w:name w:val="heading 3"/>
    <w:basedOn w:val="berschrift2"/>
    <w:rsid w:val="00672C55"/>
    <w:pPr>
      <w:outlineLvl w:val="2"/>
    </w:pPr>
  </w:style>
  <w:style w:type="paragraph" w:styleId="berschrift4">
    <w:name w:val="heading 4"/>
    <w:basedOn w:val="berschrift3"/>
    <w:rsid w:val="00672C55"/>
    <w:pPr>
      <w:outlineLvl w:val="3"/>
    </w:pPr>
  </w:style>
  <w:style w:type="paragraph" w:styleId="berschrift5">
    <w:name w:val="heading 5"/>
    <w:next w:val="Standard"/>
    <w:link w:val="berschrift5Zchn"/>
    <w:semiHidden/>
    <w:unhideWhenUsed/>
    <w:rsid w:val="00B57ABF"/>
    <w:pPr>
      <w:spacing w:before="240" w:after="60"/>
      <w:outlineLvl w:val="4"/>
    </w:pPr>
    <w:rPr>
      <w:rFonts w:ascii="RUB Scala MZ" w:eastAsiaTheme="minorEastAsia" w:hAnsi="RUB Scala MZ" w:cstheme="minorBidi"/>
      <w:b/>
      <w:bCs/>
      <w:iCs/>
      <w:sz w:val="22"/>
      <w:szCs w:val="26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F66F2F"/>
    <w:pPr>
      <w:spacing w:before="240" w:after="60"/>
      <w:outlineLvl w:val="5"/>
    </w:pPr>
    <w:rPr>
      <w:rFonts w:ascii="Calibri" w:hAnsi="Calibri"/>
      <w:b/>
      <w:bCs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6Zchn">
    <w:name w:val="Überschrift 6 Zchn"/>
    <w:basedOn w:val="Absatz-Standardschriftart"/>
    <w:link w:val="berschrift6"/>
    <w:semiHidden/>
    <w:rsid w:val="00F66F2F"/>
    <w:rPr>
      <w:rFonts w:ascii="Calibri" w:eastAsia="Times New Roman" w:hAnsi="Calibri" w:cs="Times New Roman"/>
      <w:b/>
      <w:bCs/>
      <w:sz w:val="22"/>
      <w:szCs w:val="22"/>
    </w:rPr>
  </w:style>
  <w:style w:type="paragraph" w:styleId="Sprechblasentext">
    <w:name w:val="Balloon Text"/>
    <w:basedOn w:val="Standard"/>
    <w:semiHidden/>
    <w:rsid w:val="00814882"/>
    <w:rPr>
      <w:rFonts w:ascii="Tahoma" w:hAnsi="Tahoma" w:cs="Tahoma"/>
      <w:sz w:val="16"/>
      <w:szCs w:val="16"/>
    </w:rPr>
  </w:style>
  <w:style w:type="paragraph" w:customStyle="1" w:styleId="Postrcklauf">
    <w:name w:val="Postrücklauf"/>
    <w:qFormat/>
    <w:rsid w:val="007B467C"/>
    <w:pPr>
      <w:widowControl w:val="0"/>
      <w:autoSpaceDE w:val="0"/>
      <w:autoSpaceDN w:val="0"/>
      <w:adjustRightInd w:val="0"/>
      <w:spacing w:line="200" w:lineRule="atLeast"/>
      <w:textAlignment w:val="center"/>
    </w:pPr>
    <w:rPr>
      <w:rFonts w:ascii="RubFlama" w:eastAsia="Cambria" w:hAnsi="RubFlama" w:cs="Flama-Book"/>
      <w:color w:val="000000"/>
      <w:sz w:val="14"/>
      <w:szCs w:val="14"/>
      <w:lang w:eastAsia="en-US"/>
    </w:rPr>
  </w:style>
  <w:style w:type="paragraph" w:customStyle="1" w:styleId="AdresseEmpfaenger">
    <w:name w:val="Adresse Empfaenger"/>
    <w:qFormat/>
    <w:rsid w:val="006E24C5"/>
    <w:pPr>
      <w:spacing w:line="280" w:lineRule="exact"/>
    </w:pPr>
    <w:rPr>
      <w:rFonts w:ascii="RUB Scala MZ" w:hAnsi="RUB Scala MZ" w:cs="Scala-Regular"/>
      <w:color w:val="000000"/>
      <w:sz w:val="22"/>
      <w:szCs w:val="22"/>
    </w:rPr>
  </w:style>
  <w:style w:type="paragraph" w:customStyle="1" w:styleId="Betreff">
    <w:name w:val="Betreff"/>
    <w:basedOn w:val="Standard"/>
    <w:qFormat/>
    <w:rsid w:val="006E24C5"/>
    <w:pPr>
      <w:autoSpaceDE w:val="0"/>
      <w:autoSpaceDN w:val="0"/>
      <w:adjustRightInd w:val="0"/>
      <w:spacing w:after="20" w:line="280" w:lineRule="atLeast"/>
      <w:textAlignment w:val="center"/>
    </w:pPr>
    <w:rPr>
      <w:rFonts w:cs="Scala-Regular"/>
      <w:b/>
      <w:color w:val="000000"/>
      <w:szCs w:val="22"/>
    </w:rPr>
  </w:style>
  <w:style w:type="paragraph" w:customStyle="1" w:styleId="AdresseAbsendernormal">
    <w:name w:val="Adresse Absender normal"/>
    <w:qFormat/>
    <w:rsid w:val="00C45017"/>
    <w:pPr>
      <w:spacing w:line="240" w:lineRule="exact"/>
    </w:pPr>
    <w:rPr>
      <w:rFonts w:ascii="RubFlama" w:hAnsi="RubFlama"/>
      <w:color w:val="000000"/>
      <w:sz w:val="16"/>
      <w:szCs w:val="24"/>
    </w:rPr>
  </w:style>
  <w:style w:type="paragraph" w:customStyle="1" w:styleId="AdresseAbsenderundDatumfett">
    <w:name w:val="Adresse Absender und Datum fett"/>
    <w:basedOn w:val="AdresseAbsendernormal"/>
    <w:qFormat/>
    <w:rsid w:val="00D06908"/>
    <w:rPr>
      <w:b/>
    </w:rPr>
  </w:style>
  <w:style w:type="paragraph" w:customStyle="1" w:styleId="Fakultaet">
    <w:name w:val="Fakultaet"/>
    <w:qFormat/>
    <w:rsid w:val="007B467C"/>
    <w:pPr>
      <w:spacing w:line="260" w:lineRule="exact"/>
    </w:pPr>
    <w:rPr>
      <w:rFonts w:ascii="RubFlama" w:hAnsi="RubFlama"/>
      <w:b/>
      <w:sz w:val="18"/>
      <w:szCs w:val="24"/>
    </w:rPr>
  </w:style>
  <w:style w:type="paragraph" w:styleId="Fuzeile">
    <w:name w:val="footer"/>
    <w:link w:val="FuzeileZchn"/>
    <w:qFormat/>
    <w:rsid w:val="007B467C"/>
    <w:pPr>
      <w:tabs>
        <w:tab w:val="center" w:pos="4153"/>
        <w:tab w:val="right" w:pos="8306"/>
      </w:tabs>
      <w:spacing w:line="240" w:lineRule="exact"/>
    </w:pPr>
    <w:rPr>
      <w:rFonts w:ascii="RubFlama" w:hAnsi="RubFlama"/>
      <w:sz w:val="16"/>
      <w:szCs w:val="24"/>
    </w:rPr>
  </w:style>
  <w:style w:type="character" w:customStyle="1" w:styleId="FuzeileZchn">
    <w:name w:val="Fußzeile Zchn"/>
    <w:basedOn w:val="Absatz-Standardschriftart"/>
    <w:link w:val="Fuzeile"/>
    <w:rsid w:val="007B467C"/>
    <w:rPr>
      <w:rFonts w:ascii="RubFlama" w:hAnsi="RubFlama"/>
      <w:sz w:val="16"/>
      <w:szCs w:val="24"/>
    </w:rPr>
  </w:style>
  <w:style w:type="paragraph" w:customStyle="1" w:styleId="Logo-Info">
    <w:name w:val="Logo-Info"/>
    <w:qFormat/>
    <w:rsid w:val="00D06908"/>
    <w:pPr>
      <w:framePr w:hSpace="142" w:wrap="around" w:hAnchor="text" w:y="1"/>
      <w:suppressOverlap/>
    </w:pPr>
    <w:rPr>
      <w:rFonts w:ascii="RubFlama" w:eastAsia="Times" w:hAnsi="RubFlama"/>
      <w:b/>
      <w:sz w:val="18"/>
      <w:szCs w:val="24"/>
    </w:rPr>
  </w:style>
  <w:style w:type="paragraph" w:customStyle="1" w:styleId="Tabellentext">
    <w:name w:val="Tabellentext"/>
    <w:qFormat/>
    <w:rsid w:val="00B57ABF"/>
    <w:rPr>
      <w:rFonts w:ascii="RUB Scala TZ" w:hAnsi="RUB Scala TZ"/>
      <w:sz w:val="22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B57ABF"/>
    <w:rPr>
      <w:rFonts w:ascii="RUB Scala MZ" w:eastAsiaTheme="minorEastAsia" w:hAnsi="RUB Scala MZ" w:cstheme="minorBidi"/>
      <w:b/>
      <w:bCs/>
      <w:iCs/>
      <w:sz w:val="22"/>
      <w:szCs w:val="26"/>
    </w:rPr>
  </w:style>
  <w:style w:type="paragraph" w:customStyle="1" w:styleId="webadresse">
    <w:name w:val="webadresse"/>
    <w:qFormat/>
    <w:rsid w:val="007B467C"/>
    <w:pPr>
      <w:spacing w:after="60"/>
      <w:jc w:val="right"/>
    </w:pPr>
    <w:rPr>
      <w:rFonts w:ascii="RubFlama" w:hAnsi="RubFlama"/>
      <w:b/>
      <w:caps/>
      <w:sz w:val="22"/>
      <w:szCs w:val="24"/>
    </w:rPr>
  </w:style>
  <w:style w:type="paragraph" w:styleId="Kopfzeile">
    <w:name w:val="header"/>
    <w:basedOn w:val="Standard"/>
    <w:link w:val="KopfzeileZchn"/>
    <w:rsid w:val="0021501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sid w:val="00215010"/>
    <w:rPr>
      <w:rFonts w:ascii="RUB Scala MZ" w:hAnsi="RUB Scala MZ"/>
      <w:sz w:val="22"/>
      <w:szCs w:val="24"/>
    </w:rPr>
  </w:style>
  <w:style w:type="character" w:styleId="Kommentarzeichen">
    <w:name w:val="annotation reference"/>
    <w:basedOn w:val="Absatz-Standardschriftart"/>
    <w:semiHidden/>
    <w:unhideWhenUsed/>
    <w:rsid w:val="001A3E9E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1A3E9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1A3E9E"/>
    <w:rPr>
      <w:rFonts w:ascii="RUB Scala MZ" w:hAnsi="RUB Scala MZ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1A3E9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1A3E9E"/>
    <w:rPr>
      <w:rFonts w:ascii="RUB Scala MZ" w:hAnsi="RUB Scala MZ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febook-u727\Desktop\CEIT\Vorlagen\03-Brief-Selbstdruc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03-Brief-Selbstdruck.dotx</Template>
  <TotalTime>0</TotalTime>
  <Pages>1</Pages>
  <Words>372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RUB_Briefkopf_Word_2_Seiten</vt:lpstr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RUB_Briefkopf_Word_2_Seiten</dc:title>
  <dc:creator>Matthias Weiss</dc:creator>
  <cp:lastModifiedBy>Aleksej Woroschbitow</cp:lastModifiedBy>
  <cp:revision>2</cp:revision>
  <cp:lastPrinted>2018-12-07T09:56:00Z</cp:lastPrinted>
  <dcterms:created xsi:type="dcterms:W3CDTF">2022-05-26T19:58:00Z</dcterms:created>
  <dcterms:modified xsi:type="dcterms:W3CDTF">2022-05-26T19:58:00Z</dcterms:modified>
</cp:coreProperties>
</file>