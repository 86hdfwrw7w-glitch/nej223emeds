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63492" w14:textId="77777777" w:rsidR="00521F8F" w:rsidRPr="003C3A20" w:rsidRDefault="00521F8F" w:rsidP="00521F8F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Duc </w:t>
      </w:r>
      <w:proofErr w:type="spellStart"/>
      <w:r>
        <w:rPr>
          <w:rFonts w:ascii="Times New Roman" w:hAnsi="Times New Roman" w:cs="Times New Roman"/>
          <w:sz w:val="21"/>
          <w:szCs w:val="21"/>
        </w:rPr>
        <w:t>Anh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Hoang</w:t>
      </w:r>
    </w:p>
    <w:p w14:paraId="7FBB92E3" w14:textId="77777777" w:rsidR="00521F8F" w:rsidRPr="003C3A20" w:rsidRDefault="00521F8F" w:rsidP="00521F8F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Antoniuskirchplatz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8</w:t>
      </w:r>
    </w:p>
    <w:p w14:paraId="59FF041A" w14:textId="77777777" w:rsidR="00521F8F" w:rsidRPr="003C3A20" w:rsidRDefault="00521F8F" w:rsidP="00521F8F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48151 Münster</w:t>
      </w:r>
    </w:p>
    <w:p w14:paraId="274D3A2E" w14:textId="77777777" w:rsidR="00521F8F" w:rsidRPr="003C3A20" w:rsidRDefault="00521F8F" w:rsidP="00521F8F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Hoang.DucAnh@outlook.com</w:t>
      </w:r>
    </w:p>
    <w:p w14:paraId="58BDBD4B" w14:textId="77777777" w:rsidR="00521F8F" w:rsidRPr="003C3A20" w:rsidRDefault="00521F8F" w:rsidP="00521F8F">
      <w:pPr>
        <w:spacing w:after="0"/>
        <w:jc w:val="right"/>
        <w:rPr>
          <w:rFonts w:ascii="Times New Roman" w:hAnsi="Times New Roman" w:cs="Times New Roman"/>
          <w:color w:val="000000"/>
          <w:sz w:val="21"/>
          <w:szCs w:val="21"/>
        </w:rPr>
      </w:pPr>
      <w:r w:rsidRPr="003C3A20">
        <w:rPr>
          <w:rFonts w:ascii="Times New Roman" w:hAnsi="Times New Roman" w:cs="Times New Roman"/>
          <w:color w:val="000000"/>
          <w:sz w:val="21"/>
          <w:szCs w:val="21"/>
        </w:rPr>
        <w:t>+49 1</w:t>
      </w:r>
      <w:r>
        <w:rPr>
          <w:rFonts w:ascii="Times New Roman" w:hAnsi="Times New Roman" w:cs="Times New Roman"/>
          <w:color w:val="000000"/>
          <w:sz w:val="21"/>
          <w:szCs w:val="21"/>
        </w:rPr>
        <w:t>52</w:t>
      </w:r>
      <w:r w:rsidRPr="003C3A20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36987346</w:t>
      </w:r>
    </w:p>
    <w:p w14:paraId="4D6D9300" w14:textId="10EFBF0E" w:rsidR="006A5099" w:rsidRPr="003C3A20" w:rsidRDefault="00061D0A" w:rsidP="006A5099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AUTO1 Group SE</w:t>
      </w:r>
    </w:p>
    <w:p w14:paraId="7FAD4C4D" w14:textId="717DCDE4" w:rsidR="006A5099" w:rsidRPr="003C3A20" w:rsidRDefault="00061D0A" w:rsidP="006A5099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Bergmannstraße 72</w:t>
      </w:r>
      <w:r w:rsidR="006A5099" w:rsidRPr="003C3A20"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sz w:val="21"/>
          <w:szCs w:val="21"/>
        </w:rPr>
        <w:t>10961 Berlin</w:t>
      </w:r>
    </w:p>
    <w:p w14:paraId="656F5AAE" w14:textId="0A581B1E" w:rsidR="001E0088" w:rsidRPr="003C3A20" w:rsidRDefault="00521F8F" w:rsidP="00521F8F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Münster</w:t>
      </w:r>
      <w:r w:rsidRPr="003C3A20">
        <w:rPr>
          <w:rFonts w:ascii="Times New Roman" w:hAnsi="Times New Roman" w:cs="Times New Roman"/>
          <w:sz w:val="21"/>
          <w:szCs w:val="21"/>
        </w:rPr>
        <w:t xml:space="preserve">, </w:t>
      </w:r>
      <w:r w:rsidR="00EA0227">
        <w:rPr>
          <w:rFonts w:ascii="Times New Roman" w:hAnsi="Times New Roman" w:cs="Times New Roman"/>
          <w:sz w:val="21"/>
          <w:szCs w:val="21"/>
        </w:rPr>
        <w:t>20</w:t>
      </w:r>
      <w:r w:rsidRPr="003C3A20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>0</w:t>
      </w:r>
      <w:r w:rsidR="00767A66">
        <w:rPr>
          <w:rFonts w:ascii="Times New Roman" w:hAnsi="Times New Roman" w:cs="Times New Roman"/>
          <w:sz w:val="21"/>
          <w:szCs w:val="21"/>
        </w:rPr>
        <w:t>7</w:t>
      </w:r>
      <w:r w:rsidRPr="003C3A20">
        <w:rPr>
          <w:rFonts w:ascii="Times New Roman" w:hAnsi="Times New Roman" w:cs="Times New Roman"/>
          <w:sz w:val="21"/>
          <w:szCs w:val="21"/>
        </w:rPr>
        <w:t>.20</w:t>
      </w:r>
      <w:r>
        <w:rPr>
          <w:rFonts w:ascii="Times New Roman" w:hAnsi="Times New Roman" w:cs="Times New Roman"/>
          <w:sz w:val="21"/>
          <w:szCs w:val="21"/>
        </w:rPr>
        <w:t>23</w:t>
      </w:r>
    </w:p>
    <w:p w14:paraId="7BF6A411" w14:textId="77777777" w:rsidR="00D75367" w:rsidRPr="003C3A20" w:rsidRDefault="00D75367" w:rsidP="00D75367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</w:p>
    <w:p w14:paraId="79397A07" w14:textId="12AA3309" w:rsidR="006A5099" w:rsidRPr="00061D0A" w:rsidRDefault="00061D0A" w:rsidP="006A5099">
      <w:pPr>
        <w:spacing w:after="0"/>
        <w:rPr>
          <w:rFonts w:ascii="Times New Roman" w:hAnsi="Times New Roman" w:cs="Times New Roman"/>
          <w:b/>
          <w:sz w:val="21"/>
          <w:szCs w:val="21"/>
          <w:lang w:val="en-US"/>
        </w:rPr>
      </w:pPr>
      <w:r w:rsidRPr="00061D0A">
        <w:rPr>
          <w:rFonts w:ascii="Times New Roman" w:hAnsi="Times New Roman" w:cs="Times New Roman"/>
          <w:b/>
          <w:sz w:val="21"/>
          <w:szCs w:val="21"/>
          <w:lang w:val="en-US"/>
        </w:rPr>
        <w:t>Application for an internship</w:t>
      </w:r>
    </w:p>
    <w:p w14:paraId="0604BDD6" w14:textId="77777777" w:rsidR="004A615C" w:rsidRPr="00061D0A" w:rsidRDefault="004A615C" w:rsidP="000A5AB8">
      <w:pPr>
        <w:spacing w:after="0"/>
        <w:rPr>
          <w:rFonts w:ascii="Times New Roman" w:hAnsi="Times New Roman" w:cs="Times New Roman"/>
          <w:b/>
          <w:sz w:val="21"/>
          <w:szCs w:val="21"/>
          <w:lang w:val="en-US"/>
        </w:rPr>
      </w:pPr>
    </w:p>
    <w:p w14:paraId="01E23F66" w14:textId="0CD4B7EA" w:rsidR="00A77FAD" w:rsidRPr="00061D0A" w:rsidRDefault="00061D0A" w:rsidP="00A77FAD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sz w:val="21"/>
          <w:szCs w:val="21"/>
          <w:lang w:val="en-US"/>
        </w:rPr>
        <w:t xml:space="preserve">Dear </w:t>
      </w:r>
      <w:proofErr w:type="spellStart"/>
      <w:r w:rsidR="00FB47AA">
        <w:rPr>
          <w:rFonts w:ascii="Times New Roman" w:hAnsi="Times New Roman" w:cs="Times New Roman"/>
          <w:sz w:val="21"/>
          <w:szCs w:val="21"/>
          <w:lang w:val="en-US"/>
        </w:rPr>
        <w:t>Ms</w:t>
      </w:r>
      <w:proofErr w:type="spellEnd"/>
      <w:r w:rsidR="00FB47AA">
        <w:rPr>
          <w:rFonts w:ascii="Times New Roman" w:hAnsi="Times New Roman" w:cs="Times New Roman"/>
          <w:sz w:val="21"/>
          <w:szCs w:val="21"/>
          <w:lang w:val="en-US"/>
        </w:rPr>
        <w:t xml:space="preserve"> Nguyen,</w:t>
      </w:r>
      <w:r w:rsidR="00A77FAD" w:rsidRPr="00061D0A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59292AEC" w14:textId="77777777" w:rsidR="00E65B09" w:rsidRPr="00061D0A" w:rsidRDefault="00E65B09" w:rsidP="00375D2D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2F6221A" w14:textId="7332F67A" w:rsidR="00D75367" w:rsidRPr="00862539" w:rsidRDefault="00061D0A" w:rsidP="00E65B09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sz w:val="21"/>
          <w:szCs w:val="21"/>
          <w:lang w:val="en-US"/>
        </w:rPr>
        <w:t xml:space="preserve">I came across strategic work for the first time after attending several networking events conducted by the student consultancy “Münster move </w:t>
      </w:r>
      <w:proofErr w:type="spellStart"/>
      <w:r>
        <w:rPr>
          <w:rFonts w:ascii="Times New Roman" w:hAnsi="Times New Roman" w:cs="Times New Roman"/>
          <w:sz w:val="21"/>
          <w:szCs w:val="21"/>
          <w:lang w:val="en-US"/>
        </w:rPr>
        <w:t>e.V.</w:t>
      </w:r>
      <w:proofErr w:type="spellEnd"/>
      <w:r>
        <w:rPr>
          <w:rFonts w:ascii="Times New Roman" w:hAnsi="Times New Roman" w:cs="Times New Roman"/>
          <w:sz w:val="21"/>
          <w:szCs w:val="21"/>
          <w:lang w:val="en-US"/>
        </w:rPr>
        <w:t xml:space="preserve">” and the student stock market club. </w:t>
      </w:r>
      <w:r w:rsidRPr="00061D0A">
        <w:rPr>
          <w:rFonts w:ascii="Times New Roman" w:hAnsi="Times New Roman" w:cs="Times New Roman"/>
          <w:sz w:val="21"/>
          <w:szCs w:val="21"/>
          <w:lang w:val="en-US"/>
        </w:rPr>
        <w:t>There, I had the chance to exchange ideas with experi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enced consultants and gain insight into their daily routines. </w:t>
      </w:r>
      <w:r w:rsidR="00AD7E10">
        <w:rPr>
          <w:rFonts w:ascii="Times New Roman" w:hAnsi="Times New Roman" w:cs="Times New Roman"/>
          <w:sz w:val="21"/>
          <w:szCs w:val="21"/>
          <w:lang w:val="en-US"/>
        </w:rPr>
        <w:t>It</w:t>
      </w:r>
      <w:r w:rsidRPr="00061D0A">
        <w:rPr>
          <w:rFonts w:ascii="Times New Roman" w:hAnsi="Times New Roman" w:cs="Times New Roman"/>
          <w:sz w:val="21"/>
          <w:szCs w:val="21"/>
          <w:lang w:val="en-US"/>
        </w:rPr>
        <w:t xml:space="preserve"> is highly appealing to immerse myself in a 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new industry, face </w:t>
      </w:r>
      <w:r w:rsidR="00862539">
        <w:rPr>
          <w:rFonts w:ascii="Times New Roman" w:hAnsi="Times New Roman" w:cs="Times New Roman"/>
          <w:sz w:val="21"/>
          <w:szCs w:val="21"/>
          <w:lang w:val="en-US"/>
        </w:rPr>
        <w:t xml:space="preserve">different challenges every day, and benefit from a steep learning curve. </w:t>
      </w:r>
      <w:r w:rsidR="00862539" w:rsidRPr="00862539">
        <w:rPr>
          <w:rFonts w:ascii="Times New Roman" w:hAnsi="Times New Roman" w:cs="Times New Roman"/>
          <w:sz w:val="21"/>
          <w:szCs w:val="21"/>
          <w:lang w:val="en-US"/>
        </w:rPr>
        <w:t xml:space="preserve">Collaborating with colleagues from various backgrounds and personalities on diverse projects offers tremendous potential for personal growth. Additionally, I am deeply impressed by </w:t>
      </w:r>
      <w:r w:rsidR="009F0E6B" w:rsidRPr="009F0E6B">
        <w:rPr>
          <w:rFonts w:ascii="Times New Roman" w:hAnsi="Times New Roman" w:cs="Times New Roman"/>
          <w:sz w:val="21"/>
          <w:szCs w:val="21"/>
          <w:lang w:val="en-US"/>
        </w:rPr>
        <w:t xml:space="preserve">how positively </w:t>
      </w:r>
      <w:r w:rsidR="00FB47AA">
        <w:rPr>
          <w:rFonts w:ascii="Times New Roman" w:hAnsi="Times New Roman" w:cs="Times New Roman"/>
          <w:sz w:val="21"/>
          <w:szCs w:val="21"/>
          <w:lang w:val="en-US"/>
        </w:rPr>
        <w:t>an effective strategy</w:t>
      </w:r>
      <w:r w:rsidR="009F0E6B" w:rsidRPr="009F0E6B">
        <w:rPr>
          <w:rFonts w:ascii="Times New Roman" w:hAnsi="Times New Roman" w:cs="Times New Roman"/>
          <w:sz w:val="21"/>
          <w:szCs w:val="21"/>
          <w:lang w:val="en-US"/>
        </w:rPr>
        <w:t xml:space="preserve"> can actively shape a company's success and</w:t>
      </w:r>
      <w:r w:rsidR="009F0E6B">
        <w:rPr>
          <w:rFonts w:ascii="Times New Roman" w:hAnsi="Times New Roman" w:cs="Times New Roman"/>
          <w:sz w:val="21"/>
          <w:szCs w:val="21"/>
          <w:lang w:val="en-US"/>
        </w:rPr>
        <w:t xml:space="preserve"> the </w:t>
      </w:r>
      <w:r w:rsidR="009F0E6B" w:rsidRPr="009F0E6B">
        <w:rPr>
          <w:rFonts w:ascii="Times New Roman" w:hAnsi="Times New Roman" w:cs="Times New Roman"/>
          <w:sz w:val="21"/>
          <w:szCs w:val="21"/>
          <w:lang w:val="en-US"/>
        </w:rPr>
        <w:t>economy.</w:t>
      </w:r>
      <w:r w:rsidR="009F0E6B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="00862539" w:rsidRPr="00862539">
        <w:rPr>
          <w:rFonts w:ascii="Times New Roman" w:hAnsi="Times New Roman" w:cs="Times New Roman"/>
          <w:sz w:val="21"/>
          <w:szCs w:val="21"/>
          <w:lang w:val="en-US"/>
        </w:rPr>
        <w:t xml:space="preserve">Therefore, I am excited to support </w:t>
      </w:r>
      <w:r w:rsidR="009F0E6B">
        <w:rPr>
          <w:rFonts w:ascii="Times New Roman" w:hAnsi="Times New Roman" w:cs="Times New Roman"/>
          <w:sz w:val="21"/>
          <w:szCs w:val="21"/>
          <w:lang w:val="en-US"/>
        </w:rPr>
        <w:t xml:space="preserve">you </w:t>
      </w:r>
      <w:r w:rsidR="00862539" w:rsidRPr="00862539">
        <w:rPr>
          <w:rFonts w:ascii="Times New Roman" w:hAnsi="Times New Roman" w:cs="Times New Roman"/>
          <w:sz w:val="21"/>
          <w:szCs w:val="21"/>
          <w:lang w:val="en-US"/>
        </w:rPr>
        <w:t xml:space="preserve">as an intern </w:t>
      </w:r>
      <w:r w:rsidR="009F0E6B">
        <w:rPr>
          <w:rFonts w:ascii="Times New Roman" w:hAnsi="Times New Roman" w:cs="Times New Roman"/>
          <w:sz w:val="21"/>
          <w:szCs w:val="21"/>
          <w:lang w:val="en-US"/>
        </w:rPr>
        <w:t xml:space="preserve">starting from </w:t>
      </w:r>
      <w:r w:rsidR="00FB47AA">
        <w:rPr>
          <w:rFonts w:ascii="Times New Roman" w:hAnsi="Times New Roman" w:cs="Times New Roman"/>
          <w:sz w:val="21"/>
          <w:szCs w:val="21"/>
          <w:lang w:val="en-US"/>
        </w:rPr>
        <w:t>September</w:t>
      </w:r>
      <w:r w:rsidR="00862539" w:rsidRPr="00862539">
        <w:rPr>
          <w:rFonts w:ascii="Times New Roman" w:hAnsi="Times New Roman" w:cs="Times New Roman"/>
          <w:sz w:val="21"/>
          <w:szCs w:val="21"/>
          <w:lang w:val="en-US"/>
        </w:rPr>
        <w:t xml:space="preserve"> 2023</w:t>
      </w:r>
      <w:r w:rsidR="009F0E6B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6EFEF9C2" w14:textId="77777777" w:rsidR="00862539" w:rsidRDefault="0086253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01C08DE" w14:textId="47CA9738" w:rsidR="003628BE" w:rsidRDefault="002A12A4" w:rsidP="002A12A4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During my stay in Canada in 2018, I thoroughly explored my university and career </w:t>
      </w:r>
      <w:r>
        <w:rPr>
          <w:rFonts w:ascii="Times New Roman" w:hAnsi="Times New Roman" w:cs="Times New Roman"/>
          <w:sz w:val="21"/>
          <w:szCs w:val="21"/>
          <w:lang w:val="en-US"/>
        </w:rPr>
        <w:t>opportunities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>.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 I have always enjoyed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en-US"/>
        </w:rPr>
        <w:t>a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>nalytical and structured thinking, which led me to choose Mathematics as my major during high school. Additionally, I am fascinated by economic and technological topics, and I frequently follow podcasts like "</w:t>
      </w:r>
      <w:proofErr w:type="spellStart"/>
      <w:r w:rsidRPr="00F12DEF">
        <w:rPr>
          <w:rFonts w:ascii="Times New Roman" w:hAnsi="Times New Roman" w:cs="Times New Roman"/>
          <w:sz w:val="21"/>
          <w:szCs w:val="21"/>
          <w:lang w:val="en-US"/>
        </w:rPr>
        <w:t>Handelsblatt</w:t>
      </w:r>
      <w:proofErr w:type="spellEnd"/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Today." Being part of an international environment surrounded by ambitious students was important to me. </w:t>
      </w:r>
      <w:r>
        <w:rPr>
          <w:rFonts w:ascii="Times New Roman" w:hAnsi="Times New Roman" w:cs="Times New Roman"/>
          <w:sz w:val="21"/>
          <w:szCs w:val="21"/>
          <w:lang w:val="en-US"/>
        </w:rPr>
        <w:t>Thus, I opted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for Business Informatics at the University of Münster due to its reputation and well-suited curriculum. The program, particularly its emphasis on computer science, honed my ability to abstract problems. This mindset was beneficial during my work as a tutor for the </w:t>
      </w:r>
      <w:r>
        <w:rPr>
          <w:rFonts w:ascii="Times New Roman" w:hAnsi="Times New Roman" w:cs="Times New Roman"/>
          <w:sz w:val="21"/>
          <w:szCs w:val="21"/>
          <w:lang w:val="en-US"/>
        </w:rPr>
        <w:t>“Algorithms and Data Structures” module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, where 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I 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supervised a group of about 20 students. </w:t>
      </w:r>
      <w:r>
        <w:rPr>
          <w:rFonts w:ascii="Times New Roman" w:hAnsi="Times New Roman" w:cs="Times New Roman"/>
          <w:sz w:val="21"/>
          <w:szCs w:val="21"/>
          <w:lang w:val="en-US"/>
        </w:rPr>
        <w:t>Dealing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with 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individual challenges and tailoring solutions for each student was inspiring. My social skills improved during my time as a volunteer at </w:t>
      </w:r>
      <w:r>
        <w:rPr>
          <w:rFonts w:ascii="Times New Roman" w:hAnsi="Times New Roman" w:cs="Times New Roman"/>
          <w:sz w:val="21"/>
          <w:szCs w:val="21"/>
          <w:lang w:val="en-US"/>
        </w:rPr>
        <w:t>a food bank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. To </w:t>
      </w:r>
      <w:r>
        <w:rPr>
          <w:rFonts w:ascii="Times New Roman" w:hAnsi="Times New Roman" w:cs="Times New Roman"/>
          <w:sz w:val="21"/>
          <w:szCs w:val="21"/>
          <w:lang w:val="en-US"/>
        </w:rPr>
        <w:t>gain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intercultural experiences, I studied 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for 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a semester at the Ulsan National Institute of Science and Technology in South Korea. I am expected to complete my bachelor's degree in September 2023 and subsequently undertake a </w:t>
      </w:r>
      <w:r>
        <w:rPr>
          <w:rFonts w:ascii="Times New Roman" w:hAnsi="Times New Roman" w:cs="Times New Roman"/>
          <w:sz w:val="21"/>
          <w:szCs w:val="21"/>
          <w:lang w:val="en-US"/>
        </w:rPr>
        <w:t>g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>ap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 y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>ear.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During my eleven-month internship at KPMG, I participated in a transformation project for a major German insurance company. My former team appreciated my quick grasp of concepts, diligent work ethic, and enthusiasm. I particularly enjoyed the opportunity to contribute 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with 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my ideas and receive </w:t>
      </w:r>
      <w:r>
        <w:rPr>
          <w:rFonts w:ascii="Times New Roman" w:hAnsi="Times New Roman" w:cs="Times New Roman"/>
          <w:sz w:val="21"/>
          <w:szCs w:val="21"/>
          <w:lang w:val="en-US"/>
        </w:rPr>
        <w:t>various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tasks. Now, I wish to bring my curiosity and ambition to contribute to strategic questions.</w:t>
      </w:r>
    </w:p>
    <w:p w14:paraId="015CCFAF" w14:textId="77777777" w:rsidR="002A12A4" w:rsidRDefault="002A12A4" w:rsidP="002A12A4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CA1CFEA" w14:textId="30F7A379" w:rsidR="002A12A4" w:rsidRPr="00F12DEF" w:rsidRDefault="002A12A4" w:rsidP="002A12A4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I believe that </w:t>
      </w:r>
      <w:r w:rsidR="003F0B59">
        <w:rPr>
          <w:rFonts w:ascii="Times New Roman" w:hAnsi="Times New Roman" w:cs="Times New Roman"/>
          <w:sz w:val="21"/>
          <w:szCs w:val="21"/>
          <w:lang w:val="en-US"/>
        </w:rPr>
        <w:t>XXX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possesses exactly the potential I seek. Apart from </w:t>
      </w:r>
      <w:r w:rsidR="001A7ADC">
        <w:rPr>
          <w:rFonts w:ascii="Times New Roman" w:hAnsi="Times New Roman" w:cs="Times New Roman"/>
          <w:sz w:val="21"/>
          <w:szCs w:val="21"/>
          <w:lang w:val="en-US"/>
        </w:rPr>
        <w:t>your status as Europe´s leading digital platform for buying and selling used cars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>, you are shaping the world of tomorrow and driving sustainable change.</w:t>
      </w:r>
      <w:r w:rsidR="00FB47AA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I strongly associate </w:t>
      </w:r>
      <w:r w:rsidR="00F90B5C">
        <w:rPr>
          <w:rFonts w:ascii="Times New Roman" w:hAnsi="Times New Roman" w:cs="Times New Roman"/>
          <w:sz w:val="21"/>
          <w:szCs w:val="21"/>
          <w:lang w:val="en-US"/>
        </w:rPr>
        <w:t>A</w:t>
      </w:r>
      <w:r w:rsidR="001A7ADC">
        <w:rPr>
          <w:rFonts w:ascii="Times New Roman" w:hAnsi="Times New Roman" w:cs="Times New Roman"/>
          <w:sz w:val="21"/>
          <w:szCs w:val="21"/>
          <w:lang w:val="en-US"/>
        </w:rPr>
        <w:t>UTO</w:t>
      </w:r>
      <w:r w:rsidR="00F90B5C">
        <w:rPr>
          <w:rFonts w:ascii="Times New Roman" w:hAnsi="Times New Roman" w:cs="Times New Roman"/>
          <w:sz w:val="21"/>
          <w:szCs w:val="21"/>
          <w:lang w:val="en-US"/>
        </w:rPr>
        <w:t>1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with teamwork, innovation, and responsibility – values that are deeply ingrained within the company and that I fully identify with. All these factors describe an environment marked by exciting and challenging tasks, offering rapid development opportunities, and where I would love to make meaningful contributions. </w:t>
      </w:r>
    </w:p>
    <w:p w14:paraId="2297A374" w14:textId="77777777" w:rsidR="002A12A4" w:rsidRDefault="002A12A4" w:rsidP="00E65B09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14FAA00" w14:textId="7694121D" w:rsidR="002A12A4" w:rsidRPr="00F12DEF" w:rsidRDefault="002A12A4" w:rsidP="002A12A4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I </w:t>
      </w:r>
      <w:r>
        <w:rPr>
          <w:rFonts w:ascii="Times New Roman" w:hAnsi="Times New Roman" w:cs="Times New Roman"/>
          <w:sz w:val="21"/>
          <w:szCs w:val="21"/>
          <w:lang w:val="en-US"/>
        </w:rPr>
        <w:t>look forward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to 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engaging in a broad range of practical activities and experiencing a diverse corporate culture in a compelling company like </w:t>
      </w:r>
      <w:r w:rsidR="001A7ADC">
        <w:rPr>
          <w:rFonts w:ascii="Times New Roman" w:hAnsi="Times New Roman" w:cs="Times New Roman"/>
          <w:sz w:val="21"/>
          <w:szCs w:val="21"/>
          <w:lang w:val="en-US"/>
        </w:rPr>
        <w:t>AUTO1</w:t>
      </w:r>
      <w:r>
        <w:rPr>
          <w:rFonts w:ascii="Times New Roman" w:hAnsi="Times New Roman" w:cs="Times New Roman"/>
          <w:sz w:val="21"/>
          <w:szCs w:val="21"/>
          <w:lang w:val="en-US"/>
        </w:rPr>
        <w:t>.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 I consider 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that </w:t>
      </w:r>
      <w:r w:rsidRPr="00F12DEF">
        <w:rPr>
          <w:rFonts w:ascii="Times New Roman" w:hAnsi="Times New Roman" w:cs="Times New Roman"/>
          <w:sz w:val="21"/>
          <w:szCs w:val="21"/>
          <w:lang w:val="en-US"/>
        </w:rPr>
        <w:t xml:space="preserve">to be a groundbreaking experience. The alignment of this position with my goals, aspirations, and interests fuels my motivation and commitment. 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I am certain I will </w:t>
      </w:r>
      <w:r w:rsidR="001A7ADC">
        <w:rPr>
          <w:rFonts w:ascii="Times New Roman" w:hAnsi="Times New Roman" w:cs="Times New Roman"/>
          <w:sz w:val="21"/>
          <w:szCs w:val="21"/>
          <w:lang w:val="en-US"/>
        </w:rPr>
        <w:t>be a valuable addition to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="00F90B5C">
        <w:rPr>
          <w:rFonts w:ascii="Times New Roman" w:hAnsi="Times New Roman" w:cs="Times New Roman"/>
          <w:sz w:val="21"/>
          <w:szCs w:val="21"/>
          <w:lang w:val="en-US"/>
        </w:rPr>
        <w:t>your company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 and would be happy to convince you of me in a personal interview.</w:t>
      </w:r>
    </w:p>
    <w:p w14:paraId="38AF5719" w14:textId="77777777" w:rsidR="00F90B5C" w:rsidRDefault="00F90B5C" w:rsidP="00E65B09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729BAA37" w14:textId="42D9DDF7" w:rsidR="002A12A4" w:rsidRPr="00F12DEF" w:rsidRDefault="00F90B5C" w:rsidP="002A12A4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3C3A20">
        <w:rPr>
          <w:rFonts w:ascii="Times New Roman" w:hAnsi="Times New Roman" w:cs="Times New Roman"/>
          <w:noProof/>
          <w:color w:val="404040" w:themeColor="text1" w:themeTint="BF"/>
          <w:sz w:val="21"/>
          <w:szCs w:val="21"/>
        </w:rPr>
        <w:drawing>
          <wp:anchor distT="0" distB="0" distL="114300" distR="114300" simplePos="0" relativeHeight="251659264" behindDoc="1" locked="0" layoutInCell="1" allowOverlap="1" wp14:anchorId="565B2C99" wp14:editId="6F18E351">
            <wp:simplePos x="0" y="0"/>
            <wp:positionH relativeFrom="margin">
              <wp:posOffset>-19358</wp:posOffset>
            </wp:positionH>
            <wp:positionV relativeFrom="paragraph">
              <wp:posOffset>144490</wp:posOffset>
            </wp:positionV>
            <wp:extent cx="1257300" cy="387350"/>
            <wp:effectExtent l="0" t="0" r="0" b="6350"/>
            <wp:wrapNone/>
            <wp:docPr id="6" name="Grafik 6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9"/>
                    <a:stretch/>
                  </pic:blipFill>
                  <pic:spPr bwMode="auto">
                    <a:xfrm>
                      <a:off x="0" y="0"/>
                      <a:ext cx="12573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1"/>
          <w:szCs w:val="21"/>
          <w:lang w:val="en-US"/>
        </w:rPr>
        <w:t>Sincerely</w:t>
      </w:r>
      <w:r w:rsidR="002A12A4" w:rsidRPr="00F12DEF">
        <w:rPr>
          <w:rFonts w:ascii="Times New Roman" w:hAnsi="Times New Roman" w:cs="Times New Roman"/>
          <w:sz w:val="21"/>
          <w:szCs w:val="21"/>
          <w:lang w:val="en-US"/>
        </w:rPr>
        <w:t>,</w:t>
      </w:r>
    </w:p>
    <w:p w14:paraId="58DDF70A" w14:textId="2A66BFD3" w:rsidR="002A12A4" w:rsidRPr="00F12DEF" w:rsidRDefault="002A12A4" w:rsidP="002A12A4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E52F393" w14:textId="77777777" w:rsidR="00F12DEF" w:rsidRPr="00F12DEF" w:rsidRDefault="00F12DEF" w:rsidP="00F12DEF">
      <w:pPr>
        <w:spacing w:after="0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sectPr w:rsidR="00F12DEF" w:rsidRPr="00F12DEF" w:rsidSect="00FB47AA">
      <w:pgSz w:w="11906" w:h="16838"/>
      <w:pgMar w:top="851" w:right="907" w:bottom="680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F8F"/>
    <w:rsid w:val="00012D78"/>
    <w:rsid w:val="00034B68"/>
    <w:rsid w:val="000450DE"/>
    <w:rsid w:val="0004591A"/>
    <w:rsid w:val="00046459"/>
    <w:rsid w:val="000555E4"/>
    <w:rsid w:val="0005670D"/>
    <w:rsid w:val="00061D0A"/>
    <w:rsid w:val="000710B0"/>
    <w:rsid w:val="00073B45"/>
    <w:rsid w:val="00073C82"/>
    <w:rsid w:val="00081359"/>
    <w:rsid w:val="000A154E"/>
    <w:rsid w:val="000A2CC6"/>
    <w:rsid w:val="000A5AB8"/>
    <w:rsid w:val="000A6678"/>
    <w:rsid w:val="000A7DEB"/>
    <w:rsid w:val="000C55DE"/>
    <w:rsid w:val="000F371C"/>
    <w:rsid w:val="00114934"/>
    <w:rsid w:val="00117F83"/>
    <w:rsid w:val="00127EE6"/>
    <w:rsid w:val="00141DFB"/>
    <w:rsid w:val="001454E5"/>
    <w:rsid w:val="00146C8E"/>
    <w:rsid w:val="00147004"/>
    <w:rsid w:val="00152DF9"/>
    <w:rsid w:val="00156A98"/>
    <w:rsid w:val="001669DB"/>
    <w:rsid w:val="00171D11"/>
    <w:rsid w:val="001819B1"/>
    <w:rsid w:val="001A4522"/>
    <w:rsid w:val="001A7ADC"/>
    <w:rsid w:val="001C17FC"/>
    <w:rsid w:val="001D079A"/>
    <w:rsid w:val="001D3DE0"/>
    <w:rsid w:val="001D740F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83935"/>
    <w:rsid w:val="002A12A4"/>
    <w:rsid w:val="002A5B9F"/>
    <w:rsid w:val="002B5AF6"/>
    <w:rsid w:val="002C66AB"/>
    <w:rsid w:val="002D309E"/>
    <w:rsid w:val="002D594E"/>
    <w:rsid w:val="002E39B8"/>
    <w:rsid w:val="002F51FA"/>
    <w:rsid w:val="00311A15"/>
    <w:rsid w:val="003250EA"/>
    <w:rsid w:val="003421B1"/>
    <w:rsid w:val="00346580"/>
    <w:rsid w:val="003628BE"/>
    <w:rsid w:val="00375D2D"/>
    <w:rsid w:val="003811BC"/>
    <w:rsid w:val="0038671F"/>
    <w:rsid w:val="003947A8"/>
    <w:rsid w:val="003C3A20"/>
    <w:rsid w:val="003D464F"/>
    <w:rsid w:val="003D5D1E"/>
    <w:rsid w:val="003E2F7C"/>
    <w:rsid w:val="003F0B59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2E0"/>
    <w:rsid w:val="00474FC2"/>
    <w:rsid w:val="0048032C"/>
    <w:rsid w:val="00482F8D"/>
    <w:rsid w:val="004911F7"/>
    <w:rsid w:val="00492923"/>
    <w:rsid w:val="004A1501"/>
    <w:rsid w:val="004A615C"/>
    <w:rsid w:val="004B4510"/>
    <w:rsid w:val="004B5079"/>
    <w:rsid w:val="004C156C"/>
    <w:rsid w:val="004C174A"/>
    <w:rsid w:val="00500EFA"/>
    <w:rsid w:val="00505F50"/>
    <w:rsid w:val="00506322"/>
    <w:rsid w:val="00507BBD"/>
    <w:rsid w:val="00521F8F"/>
    <w:rsid w:val="005407D6"/>
    <w:rsid w:val="00542F06"/>
    <w:rsid w:val="00553EC8"/>
    <w:rsid w:val="00557D6F"/>
    <w:rsid w:val="00564F3F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B389C"/>
    <w:rsid w:val="005C55F7"/>
    <w:rsid w:val="005D7D49"/>
    <w:rsid w:val="005E00BC"/>
    <w:rsid w:val="005E63B8"/>
    <w:rsid w:val="005F350B"/>
    <w:rsid w:val="00603752"/>
    <w:rsid w:val="00627097"/>
    <w:rsid w:val="00632F05"/>
    <w:rsid w:val="0063723B"/>
    <w:rsid w:val="00647413"/>
    <w:rsid w:val="006502BE"/>
    <w:rsid w:val="006A32DB"/>
    <w:rsid w:val="006A5099"/>
    <w:rsid w:val="006A7895"/>
    <w:rsid w:val="006B302C"/>
    <w:rsid w:val="006D2592"/>
    <w:rsid w:val="006E6672"/>
    <w:rsid w:val="006F58EC"/>
    <w:rsid w:val="00706233"/>
    <w:rsid w:val="007251EA"/>
    <w:rsid w:val="007340D7"/>
    <w:rsid w:val="007472BD"/>
    <w:rsid w:val="00755A3D"/>
    <w:rsid w:val="007675B1"/>
    <w:rsid w:val="00767A66"/>
    <w:rsid w:val="00787066"/>
    <w:rsid w:val="00797EF1"/>
    <w:rsid w:val="007A3246"/>
    <w:rsid w:val="007A64C5"/>
    <w:rsid w:val="007A719D"/>
    <w:rsid w:val="007B1B2B"/>
    <w:rsid w:val="007B38C2"/>
    <w:rsid w:val="007C59D2"/>
    <w:rsid w:val="007E4326"/>
    <w:rsid w:val="007E4E29"/>
    <w:rsid w:val="007F0344"/>
    <w:rsid w:val="007F7EA0"/>
    <w:rsid w:val="008049F7"/>
    <w:rsid w:val="00807293"/>
    <w:rsid w:val="008107E5"/>
    <w:rsid w:val="0083750F"/>
    <w:rsid w:val="008428CF"/>
    <w:rsid w:val="0085213A"/>
    <w:rsid w:val="008565FD"/>
    <w:rsid w:val="00857C6F"/>
    <w:rsid w:val="00862539"/>
    <w:rsid w:val="008657E3"/>
    <w:rsid w:val="00867CED"/>
    <w:rsid w:val="00872E0D"/>
    <w:rsid w:val="00874503"/>
    <w:rsid w:val="00883B55"/>
    <w:rsid w:val="0089337A"/>
    <w:rsid w:val="008A248F"/>
    <w:rsid w:val="008B402E"/>
    <w:rsid w:val="008B7B32"/>
    <w:rsid w:val="008C27C1"/>
    <w:rsid w:val="008D6664"/>
    <w:rsid w:val="008D7CDB"/>
    <w:rsid w:val="008E100E"/>
    <w:rsid w:val="008E1EFA"/>
    <w:rsid w:val="008E4BA9"/>
    <w:rsid w:val="008E7A27"/>
    <w:rsid w:val="008E7D17"/>
    <w:rsid w:val="00976F59"/>
    <w:rsid w:val="00991E04"/>
    <w:rsid w:val="0099776A"/>
    <w:rsid w:val="009A256E"/>
    <w:rsid w:val="009D07DC"/>
    <w:rsid w:val="009D3BBF"/>
    <w:rsid w:val="009E0F82"/>
    <w:rsid w:val="009F083B"/>
    <w:rsid w:val="009F0E6B"/>
    <w:rsid w:val="009F2761"/>
    <w:rsid w:val="009F46A7"/>
    <w:rsid w:val="00A1282E"/>
    <w:rsid w:val="00A14247"/>
    <w:rsid w:val="00A1666B"/>
    <w:rsid w:val="00A16F47"/>
    <w:rsid w:val="00A40D57"/>
    <w:rsid w:val="00A44493"/>
    <w:rsid w:val="00A47665"/>
    <w:rsid w:val="00A514DD"/>
    <w:rsid w:val="00A53760"/>
    <w:rsid w:val="00A71E43"/>
    <w:rsid w:val="00A7246D"/>
    <w:rsid w:val="00A77FAD"/>
    <w:rsid w:val="00AA2791"/>
    <w:rsid w:val="00AA4C7C"/>
    <w:rsid w:val="00AB4CD0"/>
    <w:rsid w:val="00AB7590"/>
    <w:rsid w:val="00AC61EE"/>
    <w:rsid w:val="00AC66C4"/>
    <w:rsid w:val="00AC7086"/>
    <w:rsid w:val="00AD7653"/>
    <w:rsid w:val="00AD7E10"/>
    <w:rsid w:val="00AE26F5"/>
    <w:rsid w:val="00AE3A33"/>
    <w:rsid w:val="00B135CE"/>
    <w:rsid w:val="00B26334"/>
    <w:rsid w:val="00B339B8"/>
    <w:rsid w:val="00B346A7"/>
    <w:rsid w:val="00B43970"/>
    <w:rsid w:val="00B45015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C5C43"/>
    <w:rsid w:val="00BF522D"/>
    <w:rsid w:val="00C0214A"/>
    <w:rsid w:val="00C030C1"/>
    <w:rsid w:val="00C1562F"/>
    <w:rsid w:val="00C57BAC"/>
    <w:rsid w:val="00C603E0"/>
    <w:rsid w:val="00C6717B"/>
    <w:rsid w:val="00C71380"/>
    <w:rsid w:val="00C77978"/>
    <w:rsid w:val="00C9003C"/>
    <w:rsid w:val="00C97ECA"/>
    <w:rsid w:val="00CA1160"/>
    <w:rsid w:val="00CA702E"/>
    <w:rsid w:val="00CA7350"/>
    <w:rsid w:val="00CB639D"/>
    <w:rsid w:val="00CC58BB"/>
    <w:rsid w:val="00CD51E6"/>
    <w:rsid w:val="00CE433B"/>
    <w:rsid w:val="00CE77E9"/>
    <w:rsid w:val="00D02219"/>
    <w:rsid w:val="00D202AD"/>
    <w:rsid w:val="00D30CEA"/>
    <w:rsid w:val="00D4206C"/>
    <w:rsid w:val="00D71D8E"/>
    <w:rsid w:val="00D75367"/>
    <w:rsid w:val="00D9281A"/>
    <w:rsid w:val="00DA3404"/>
    <w:rsid w:val="00DA524B"/>
    <w:rsid w:val="00DB471D"/>
    <w:rsid w:val="00DD1863"/>
    <w:rsid w:val="00DD1BA9"/>
    <w:rsid w:val="00DD3349"/>
    <w:rsid w:val="00DD54E1"/>
    <w:rsid w:val="00DD6747"/>
    <w:rsid w:val="00DE1FBC"/>
    <w:rsid w:val="00DE51F5"/>
    <w:rsid w:val="00DE5C3D"/>
    <w:rsid w:val="00E02500"/>
    <w:rsid w:val="00E07943"/>
    <w:rsid w:val="00E12ED8"/>
    <w:rsid w:val="00E162C9"/>
    <w:rsid w:val="00E1685A"/>
    <w:rsid w:val="00E3005D"/>
    <w:rsid w:val="00E30491"/>
    <w:rsid w:val="00E473ED"/>
    <w:rsid w:val="00E47DAF"/>
    <w:rsid w:val="00E51770"/>
    <w:rsid w:val="00E62550"/>
    <w:rsid w:val="00E65B09"/>
    <w:rsid w:val="00E73B92"/>
    <w:rsid w:val="00E83116"/>
    <w:rsid w:val="00E914E5"/>
    <w:rsid w:val="00E91B86"/>
    <w:rsid w:val="00EA0227"/>
    <w:rsid w:val="00EA6CEC"/>
    <w:rsid w:val="00EA7AC2"/>
    <w:rsid w:val="00EC000C"/>
    <w:rsid w:val="00ED0963"/>
    <w:rsid w:val="00EF2FD5"/>
    <w:rsid w:val="00F11473"/>
    <w:rsid w:val="00F12DEF"/>
    <w:rsid w:val="00F253C5"/>
    <w:rsid w:val="00F270C0"/>
    <w:rsid w:val="00F30624"/>
    <w:rsid w:val="00F43923"/>
    <w:rsid w:val="00F4717F"/>
    <w:rsid w:val="00F5301B"/>
    <w:rsid w:val="00F55CE3"/>
    <w:rsid w:val="00F62D17"/>
    <w:rsid w:val="00F74175"/>
    <w:rsid w:val="00F90B5C"/>
    <w:rsid w:val="00F92A04"/>
    <w:rsid w:val="00FA4972"/>
    <w:rsid w:val="00FA5291"/>
    <w:rsid w:val="00FB47AA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E882C"/>
  <w15:chartTrackingRefBased/>
  <w15:docId w15:val="{47501497-A00C-AE4C-B5EB-6AB6C21B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erarbeitung">
    <w:name w:val="Revision"/>
    <w:hidden/>
    <w:uiPriority w:val="99"/>
    <w:semiHidden/>
    <w:rsid w:val="003C3A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uchoang/Desktop/Bewerbungen/d-fine/Anschreib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Anschreiben.dotx</Template>
  <TotalTime>0</TotalTime>
  <Pages>1</Pages>
  <Words>496</Words>
  <Characters>3131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Hoang</dc:creator>
  <cp:keywords/>
  <dc:description/>
  <cp:lastModifiedBy>Duc Anh Hoang</cp:lastModifiedBy>
  <cp:revision>2</cp:revision>
  <cp:lastPrinted>2023-07-21T15:57:00Z</cp:lastPrinted>
  <dcterms:created xsi:type="dcterms:W3CDTF">2023-08-29T17:32:00Z</dcterms:created>
  <dcterms:modified xsi:type="dcterms:W3CDTF">2023-08-29T17:32:00Z</dcterms:modified>
</cp:coreProperties>
</file>