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FB117" w14:textId="34EBBD35" w:rsidR="00B4528D" w:rsidRPr="00CF3F35" w:rsidRDefault="007B5520" w:rsidP="007B5520">
      <w:pPr>
        <w:pStyle w:val="Titel"/>
        <w:rPr>
          <w:rFonts w:asciiTheme="minorHAnsi" w:hAnsiTheme="minorHAnsi"/>
        </w:rPr>
      </w:pPr>
      <w:r w:rsidRPr="00CF3F35">
        <w:rPr>
          <w:rFonts w:asciiTheme="minorHAnsi" w:hAnsiTheme="minorHAnsi"/>
        </w:rPr>
        <w:t xml:space="preserve">Bewerbungsvorbereitung </w:t>
      </w:r>
    </w:p>
    <w:p w14:paraId="52C66D6C" w14:textId="2160B9E7" w:rsidR="007B5520" w:rsidRPr="00CF3F35" w:rsidRDefault="007B5520" w:rsidP="007B5520"/>
    <w:p w14:paraId="16C89B74" w14:textId="63E58A83" w:rsidR="007B5520" w:rsidRPr="00CF3F35" w:rsidRDefault="007B5520" w:rsidP="007B5520">
      <w:pPr>
        <w:pStyle w:val="Listenabsatz"/>
        <w:numPr>
          <w:ilvl w:val="0"/>
          <w:numId w:val="16"/>
        </w:numPr>
        <w:rPr>
          <w:b/>
          <w:bCs/>
        </w:rPr>
      </w:pPr>
      <w:commentRangeStart w:id="0"/>
      <w:r w:rsidRPr="00CF3F35">
        <w:rPr>
          <w:b/>
          <w:bCs/>
        </w:rPr>
        <w:t xml:space="preserve">Führen Sie mich bitte durch </w:t>
      </w:r>
      <w:r w:rsidR="00F575FC">
        <w:rPr>
          <w:b/>
          <w:bCs/>
        </w:rPr>
        <w:t xml:space="preserve">Ihren </w:t>
      </w:r>
      <w:r w:rsidRPr="00CF3F35">
        <w:rPr>
          <w:b/>
          <w:bCs/>
        </w:rPr>
        <w:t xml:space="preserve">Lebenslauf </w:t>
      </w:r>
      <w:commentRangeEnd w:id="0"/>
      <w:r w:rsidR="00CF3F35" w:rsidRPr="00CF3F35">
        <w:rPr>
          <w:rStyle w:val="Kommentarzeichen"/>
        </w:rPr>
        <w:commentReference w:id="0"/>
      </w:r>
      <w:r w:rsidR="00CD66A5">
        <w:rPr>
          <w:b/>
          <w:bCs/>
        </w:rPr>
        <w:t>-</w:t>
      </w:r>
    </w:p>
    <w:p w14:paraId="0E94274A" w14:textId="6604D890" w:rsidR="00FC59B8" w:rsidRPr="00401CCD" w:rsidRDefault="003F5FE0" w:rsidP="00BD63A0">
      <w:pPr>
        <w:pStyle w:val="Listenabsatz"/>
        <w:ind w:left="360"/>
        <w:rPr>
          <w:b/>
          <w:bCs/>
        </w:rPr>
      </w:pPr>
      <w:r w:rsidRPr="00401CCD">
        <w:rPr>
          <w:b/>
          <w:bCs/>
          <w:highlight w:val="yellow"/>
        </w:rPr>
        <w:t>Mein bisheriger Werdegang: Zahlen/Analytisch, aber auch große Begeisterung für Energiewirtschaft</w:t>
      </w:r>
    </w:p>
    <w:p w14:paraId="62F50C23" w14:textId="30208D68" w:rsidR="00725FC7" w:rsidRDefault="00725FC7" w:rsidP="00FC59B8">
      <w:pPr>
        <w:pStyle w:val="Listenabsatz"/>
        <w:numPr>
          <w:ilvl w:val="0"/>
          <w:numId w:val="17"/>
        </w:numPr>
      </w:pPr>
      <w:r>
        <w:t>Ja vielen Dank für die</w:t>
      </w:r>
      <w:r w:rsidR="009512A0">
        <w:t xml:space="preserve"> nette Vorstellung</w:t>
      </w:r>
    </w:p>
    <w:p w14:paraId="6E49C8E7" w14:textId="5BF954D9" w:rsidR="00725FC7" w:rsidRPr="00CF3F35" w:rsidRDefault="00037E65" w:rsidP="00FC59B8">
      <w:pPr>
        <w:pStyle w:val="Listenabsatz"/>
        <w:numPr>
          <w:ilvl w:val="0"/>
          <w:numId w:val="17"/>
        </w:numPr>
      </w:pPr>
      <w:r>
        <w:t>Meine bisherige Laufbahn</w:t>
      </w:r>
      <w:r w:rsidR="00401CCD">
        <w:t xml:space="preserve"> </w:t>
      </w:r>
      <w:r>
        <w:t>zeigt nicht nur mein gutes Zahlenverständnis und meine analytischen Fähigkeiten, sondern auch eine große Begeisterung für d</w:t>
      </w:r>
      <w:r w:rsidR="00BD63A0">
        <w:t xml:space="preserve">ie Energiewirtschaft </w:t>
      </w:r>
    </w:p>
    <w:p w14:paraId="1578BD3F" w14:textId="7DF51344" w:rsidR="000A14E2" w:rsidRDefault="000A02CE" w:rsidP="000A02CE">
      <w:pPr>
        <w:pStyle w:val="Listenabsatz"/>
        <w:numPr>
          <w:ilvl w:val="0"/>
          <w:numId w:val="17"/>
        </w:numPr>
      </w:pPr>
      <w:r w:rsidRPr="00CF3F35">
        <w:t>Schon vor dem Start des Studium</w:t>
      </w:r>
      <w:r w:rsidR="0098783D" w:rsidRPr="00CF3F35">
        <w:t>s</w:t>
      </w:r>
      <w:r w:rsidRPr="00CF3F35">
        <w:t xml:space="preserve"> wusste ich, dass ich gerne einmal in einem stark von zahlen geprägten</w:t>
      </w:r>
      <w:r w:rsidR="009D2FAE">
        <w:t xml:space="preserve"> Umfeld arbeiten</w:t>
      </w:r>
      <w:r w:rsidRPr="00CF3F35">
        <w:t xml:space="preserve"> möchte</w:t>
      </w:r>
      <w:r w:rsidR="003F5FE0">
        <w:t xml:space="preserve">, </w:t>
      </w:r>
      <w:r w:rsidR="00BD63A0">
        <w:t xml:space="preserve">dementsprechend hatte ich auch Mathe LK </w:t>
      </w:r>
    </w:p>
    <w:p w14:paraId="18A932F1" w14:textId="5F17BB58" w:rsidR="0003253B" w:rsidRDefault="003F5FE0" w:rsidP="000A02CE">
      <w:pPr>
        <w:pStyle w:val="Listenabsatz"/>
        <w:numPr>
          <w:ilvl w:val="0"/>
          <w:numId w:val="17"/>
        </w:numPr>
      </w:pPr>
      <w:r>
        <w:t xml:space="preserve">Gleichzeitig </w:t>
      </w:r>
      <w:r w:rsidR="00037E65">
        <w:t>war mir aber</w:t>
      </w:r>
      <w:r>
        <w:t xml:space="preserve"> auch immer </w:t>
      </w:r>
      <w:r w:rsidR="00037E65">
        <w:t xml:space="preserve">ein </w:t>
      </w:r>
      <w:r>
        <w:t xml:space="preserve">Anwendungskontext </w:t>
      </w:r>
      <w:r w:rsidR="00BD63A0">
        <w:t xml:space="preserve">der gelernten Theorie </w:t>
      </w:r>
      <w:r w:rsidR="00037E65">
        <w:t>wichtig</w:t>
      </w:r>
      <w:r w:rsidR="00BD63A0">
        <w:t>,</w:t>
      </w:r>
    </w:p>
    <w:p w14:paraId="6656F73C" w14:textId="1CF4DFBE" w:rsidR="000A02CE" w:rsidRDefault="00F575FC" w:rsidP="000A02CE">
      <w:pPr>
        <w:pStyle w:val="Listenabsatz"/>
        <w:numPr>
          <w:ilvl w:val="0"/>
          <w:numId w:val="17"/>
        </w:numPr>
      </w:pPr>
      <w:r>
        <w:t>D</w:t>
      </w:r>
      <w:r w:rsidR="00037E65">
        <w:t>eshalb war die</w:t>
      </w:r>
      <w:r>
        <w:t xml:space="preserve"> K</w:t>
      </w:r>
      <w:r w:rsidR="0003253B">
        <w:t>ombi</w:t>
      </w:r>
      <w:r>
        <w:t>nation</w:t>
      </w:r>
      <w:r w:rsidR="0003253B">
        <w:t xml:space="preserve"> aus Math</w:t>
      </w:r>
      <w:r>
        <w:t>ematik</w:t>
      </w:r>
      <w:r w:rsidR="0003253B">
        <w:t xml:space="preserve"> und meinem anderen LK in Erdkund</w:t>
      </w:r>
      <w:r w:rsidR="00BD63A0">
        <w:t>e</w:t>
      </w:r>
      <w:r w:rsidR="0003253B">
        <w:t xml:space="preserve"> der perfekte Grundstock für mich, da wir im Rahmen des Erdkunde LKs </w:t>
      </w:r>
      <w:r w:rsidR="00BD63A0">
        <w:t xml:space="preserve">auch </w:t>
      </w:r>
      <w:r>
        <w:t>in viele</w:t>
      </w:r>
      <w:r w:rsidR="0003253B">
        <w:t xml:space="preserve"> wirtschaftliche Themen eingestiegen sind und</w:t>
      </w:r>
      <w:r>
        <w:t xml:space="preserve"> uns</w:t>
      </w:r>
      <w:r w:rsidR="00037E65">
        <w:t xml:space="preserve"> dort auch mit der Analyse und Interpretation </w:t>
      </w:r>
      <w:r w:rsidR="0003253B">
        <w:t xml:space="preserve">von </w:t>
      </w:r>
      <w:r>
        <w:t>wirtschaftlichen</w:t>
      </w:r>
      <w:r w:rsidR="00037E65">
        <w:t xml:space="preserve"> Problemstellungen</w:t>
      </w:r>
      <w:r>
        <w:t xml:space="preserve"> </w:t>
      </w:r>
      <w:r w:rsidR="0003253B">
        <w:t>auseinandergesetzt haben</w:t>
      </w:r>
    </w:p>
    <w:p w14:paraId="630E005D" w14:textId="2F677F07" w:rsidR="00BD63A0" w:rsidRDefault="003F5FE0" w:rsidP="00BD63A0">
      <w:pPr>
        <w:pStyle w:val="Listenabsatz"/>
        <w:numPr>
          <w:ilvl w:val="0"/>
          <w:numId w:val="17"/>
        </w:numPr>
      </w:pPr>
      <w:r>
        <w:t xml:space="preserve">Deswegen </w:t>
      </w:r>
      <w:r w:rsidR="0003253B">
        <w:t>habe ich mich damals dann für ein Studium an der Universität zu Köln entschieden</w:t>
      </w:r>
      <w:r w:rsidR="00BD63A0">
        <w:t>, um damit eine wirklich auch eine</w:t>
      </w:r>
      <w:r w:rsidR="009512A0">
        <w:t xml:space="preserve">n </w:t>
      </w:r>
      <w:r w:rsidR="00BD63A0">
        <w:t xml:space="preserve">anwendungsbezogenes Studium auszuwählen </w:t>
      </w:r>
      <w:r w:rsidR="0003253B">
        <w:t>und befinde mich dort mittlerweile im siebten Semester</w:t>
      </w:r>
      <w:r w:rsidR="00F575FC">
        <w:t xml:space="preserve"> für B</w:t>
      </w:r>
      <w:r w:rsidR="009D2FAE">
        <w:t xml:space="preserve">etriebswirtschaftslehre </w:t>
      </w:r>
      <w:r w:rsidR="00037E65">
        <w:br/>
      </w:r>
      <w:r w:rsidR="00BD63A0" w:rsidRPr="00BD63A0">
        <w:rPr>
          <w:b/>
          <w:bCs/>
          <w:highlight w:val="yellow"/>
        </w:rPr>
        <w:t>Praktika</w:t>
      </w:r>
      <w:r w:rsidR="00BD63A0" w:rsidRPr="00BD63A0">
        <w:rPr>
          <w:b/>
          <w:bCs/>
        </w:rPr>
        <w:t xml:space="preserve"> </w:t>
      </w:r>
    </w:p>
    <w:p w14:paraId="0C8B24E8" w14:textId="147E428F" w:rsidR="000A02CE" w:rsidRPr="00CF3F35" w:rsidRDefault="009D2FAE" w:rsidP="000A02CE">
      <w:pPr>
        <w:pStyle w:val="Listenabsatz"/>
        <w:numPr>
          <w:ilvl w:val="0"/>
          <w:numId w:val="17"/>
        </w:numPr>
      </w:pPr>
      <w:r>
        <w:t xml:space="preserve">Um den </w:t>
      </w:r>
      <w:r w:rsidR="00CD66A5">
        <w:t>A</w:t>
      </w:r>
      <w:r>
        <w:t>nwendungskontext auch weiter zu verfolgen, habe ich im</w:t>
      </w:r>
      <w:r w:rsidR="00303A47">
        <w:t xml:space="preserve"> Laufe </w:t>
      </w:r>
      <w:r w:rsidR="000A02CE" w:rsidRPr="00CF3F35">
        <w:t>des Studiums</w:t>
      </w:r>
      <w:r>
        <w:t xml:space="preserve"> dann auch dementsprechend </w:t>
      </w:r>
      <w:r w:rsidR="000A02CE" w:rsidRPr="00CF3F35">
        <w:t>zwei Praktika im Accounting und Controlling absolviert</w:t>
      </w:r>
    </w:p>
    <w:p w14:paraId="52B7E2FA" w14:textId="0C79E234" w:rsidR="00303A47" w:rsidRDefault="00F575FC" w:rsidP="00EE4932">
      <w:pPr>
        <w:pStyle w:val="Listenabsatz"/>
        <w:numPr>
          <w:ilvl w:val="0"/>
          <w:numId w:val="17"/>
        </w:numPr>
      </w:pPr>
      <w:r>
        <w:t>Dabei zielte mein</w:t>
      </w:r>
      <w:r w:rsidR="000A02CE" w:rsidRPr="00CF3F35">
        <w:t xml:space="preserve"> letzteres Praktikum bei </w:t>
      </w:r>
      <w:r w:rsidR="00401CCD">
        <w:t xml:space="preserve">einem </w:t>
      </w:r>
      <w:r w:rsidR="003F5FE0">
        <w:t>Hersteller von Kleb</w:t>
      </w:r>
      <w:r w:rsidR="00401CCD">
        <w:t>estofftechniken</w:t>
      </w:r>
      <w:r w:rsidR="003F5FE0">
        <w:t xml:space="preserve"> </w:t>
      </w:r>
      <w:r w:rsidR="000A02CE" w:rsidRPr="00CF3F35">
        <w:t>VITO Irmen GmbH</w:t>
      </w:r>
      <w:r>
        <w:t xml:space="preserve"> </w:t>
      </w:r>
      <w:r w:rsidR="000A02CE" w:rsidRPr="00CF3F35">
        <w:t>insbesondere darauf ab</w:t>
      </w:r>
      <w:r>
        <w:t xml:space="preserve"> </w:t>
      </w:r>
      <w:r w:rsidR="000A02CE" w:rsidRPr="00CF3F35">
        <w:t>Liquiditätsanalysen</w:t>
      </w:r>
      <w:r w:rsidR="004266BC" w:rsidRPr="00CF3F35">
        <w:t xml:space="preserve"> durchzuführen</w:t>
      </w:r>
      <w:r w:rsidR="000A02CE" w:rsidRPr="00CF3F35">
        <w:t xml:space="preserve">, </w:t>
      </w:r>
      <w:r w:rsidR="00303A47">
        <w:t xml:space="preserve">alltägliche </w:t>
      </w:r>
      <w:r w:rsidR="00FC59B8" w:rsidRPr="00CF3F35">
        <w:t>B</w:t>
      </w:r>
      <w:r w:rsidR="004266BC" w:rsidRPr="00CF3F35">
        <w:t xml:space="preserve">uchhaltungsaufgaben zu </w:t>
      </w:r>
      <w:r w:rsidR="00303A47">
        <w:t>erledigen</w:t>
      </w:r>
      <w:r w:rsidR="004266BC" w:rsidRPr="00CF3F35">
        <w:t xml:space="preserve"> </w:t>
      </w:r>
      <w:r w:rsidR="0098783D" w:rsidRPr="00CF3F35">
        <w:t>und eine vorläufige GuV zu erstellen</w:t>
      </w:r>
      <w:r w:rsidR="003F5FE0">
        <w:t>.</w:t>
      </w:r>
    </w:p>
    <w:p w14:paraId="3665EB43" w14:textId="77777777" w:rsidR="00303A47" w:rsidRDefault="0098783D" w:rsidP="00EE4932">
      <w:pPr>
        <w:pStyle w:val="Listenabsatz"/>
        <w:numPr>
          <w:ilvl w:val="0"/>
          <w:numId w:val="17"/>
        </w:numPr>
      </w:pPr>
      <w:r w:rsidRPr="00CF3F35">
        <w:t xml:space="preserve">Außerdem war ich </w:t>
      </w:r>
      <w:r w:rsidR="00303A47">
        <w:t xml:space="preserve">hier </w:t>
      </w:r>
      <w:r w:rsidRPr="00CF3F35">
        <w:t>speziell für die Frachtpreisanalyse zuständig</w:t>
      </w:r>
      <w:r w:rsidR="003F5FE0">
        <w:t xml:space="preserve">. </w:t>
      </w:r>
    </w:p>
    <w:p w14:paraId="56B89A99" w14:textId="4B3D7207" w:rsidR="00303A47" w:rsidRDefault="00303A47" w:rsidP="00EE4932">
      <w:pPr>
        <w:pStyle w:val="Listenabsatz"/>
        <w:numPr>
          <w:ilvl w:val="0"/>
          <w:numId w:val="17"/>
        </w:numPr>
      </w:pPr>
      <w:r>
        <w:t>Dies</w:t>
      </w:r>
      <w:r w:rsidR="009D2FAE">
        <w:t xml:space="preserve"> ist für das </w:t>
      </w:r>
      <w:r>
        <w:t xml:space="preserve">Unternehmen </w:t>
      </w:r>
      <w:r w:rsidR="009D2FAE">
        <w:t>enorm wichtig</w:t>
      </w:r>
      <w:r>
        <w:t xml:space="preserve"> da die Lieferung </w:t>
      </w:r>
      <w:r w:rsidR="009D2FAE">
        <w:t xml:space="preserve">aller </w:t>
      </w:r>
      <w:r>
        <w:t>Produkte im europäischen Umfeld erfolgt und daher einen großen Kostenfaktor</w:t>
      </w:r>
      <w:r w:rsidR="000A14E2">
        <w:t xml:space="preserve"> für das UN</w:t>
      </w:r>
      <w:r>
        <w:t xml:space="preserve"> darstellt </w:t>
      </w:r>
    </w:p>
    <w:p w14:paraId="583C738F" w14:textId="6469AF6E" w:rsidR="00303A47" w:rsidRDefault="003F5FE0" w:rsidP="00303A47">
      <w:pPr>
        <w:pStyle w:val="Listenabsatz"/>
        <w:numPr>
          <w:ilvl w:val="0"/>
          <w:numId w:val="17"/>
        </w:numPr>
      </w:pPr>
      <w:r>
        <w:t xml:space="preserve"> </w:t>
      </w:r>
      <w:r w:rsidR="000A02CE" w:rsidRPr="00CF3F35">
        <w:t xml:space="preserve">Dies war auch </w:t>
      </w:r>
      <w:r w:rsidR="006052EA" w:rsidRPr="00CF3F35">
        <w:t>definitiv</w:t>
      </w:r>
      <w:r w:rsidR="000A02CE" w:rsidRPr="00CF3F35">
        <w:t xml:space="preserve"> eines meiner Highlights in dem Unternehmen da ich das Glück hatte</w:t>
      </w:r>
      <w:r w:rsidR="0092331E" w:rsidRPr="00CF3F35">
        <w:t xml:space="preserve">, </w:t>
      </w:r>
      <w:r w:rsidR="000A02CE" w:rsidRPr="00CF3F35">
        <w:t>das</w:t>
      </w:r>
      <w:r w:rsidR="0092331E" w:rsidRPr="00CF3F35">
        <w:t>s</w:t>
      </w:r>
      <w:r w:rsidR="000A02CE" w:rsidRPr="00CF3F35">
        <w:t xml:space="preserve"> zum Ende des Praktikum</w:t>
      </w:r>
      <w:r w:rsidR="0098783D" w:rsidRPr="00CF3F35">
        <w:t>s</w:t>
      </w:r>
      <w:r w:rsidR="000A02CE" w:rsidRPr="00CF3F35">
        <w:t xml:space="preserve"> die Verhandlung mit der DHL ausstand und i</w:t>
      </w:r>
      <w:r w:rsidR="00303A47">
        <w:t>ch dort dann auch an der Verhandlung mit teil</w:t>
      </w:r>
      <w:r w:rsidR="00545590">
        <w:t xml:space="preserve">nehmen </w:t>
      </w:r>
      <w:r w:rsidR="009512A0">
        <w:t>konnte</w:t>
      </w:r>
    </w:p>
    <w:p w14:paraId="68888E19" w14:textId="3445A484" w:rsidR="004C356E" w:rsidRDefault="004C356E" w:rsidP="009512A0">
      <w:pPr>
        <w:pStyle w:val="Listenabsatz"/>
        <w:numPr>
          <w:ilvl w:val="0"/>
          <w:numId w:val="17"/>
        </w:numPr>
      </w:pPr>
      <w:r w:rsidRPr="003F5FE0">
        <w:t>Inhaltlich fand ich di</w:t>
      </w:r>
      <w:r>
        <w:t>e Fragestellungen im Accounting und Controlling sehr interessant und relevant,</w:t>
      </w:r>
      <w:r w:rsidR="009512A0">
        <w:t xml:space="preserve"> allerdings war das natürlich sehr auf das UN beschränkt und mir hat dabei ein bisschen der gesamtwirtschaftliche Kontext dabei gefehlt</w:t>
      </w:r>
    </w:p>
    <w:p w14:paraId="0077AD82" w14:textId="484970AE" w:rsidR="009512A0" w:rsidRDefault="003F5FE0" w:rsidP="009512A0">
      <w:pPr>
        <w:pStyle w:val="Listenabsatz"/>
        <w:ind w:left="360"/>
        <w:rPr>
          <w:b/>
          <w:bCs/>
        </w:rPr>
      </w:pPr>
      <w:r w:rsidRPr="00303A47">
        <w:rPr>
          <w:b/>
          <w:bCs/>
          <w:highlight w:val="yellow"/>
        </w:rPr>
        <w:t>Warum Corporate Finance</w:t>
      </w:r>
    </w:p>
    <w:p w14:paraId="02C38EA5" w14:textId="6C9F291A" w:rsidR="004C356E" w:rsidRPr="004C356E" w:rsidRDefault="004C356E" w:rsidP="004C356E">
      <w:pPr>
        <w:pStyle w:val="Listenabsatz"/>
        <w:numPr>
          <w:ilvl w:val="0"/>
          <w:numId w:val="23"/>
        </w:numPr>
        <w:rPr>
          <w:b/>
          <w:bCs/>
        </w:rPr>
      </w:pPr>
      <w:r>
        <w:t>Daher sehe ich im Corporate Financ</w:t>
      </w:r>
      <w:r w:rsidR="00037E65">
        <w:t>e</w:t>
      </w:r>
      <w:r>
        <w:t xml:space="preserve"> die Möglichkeit</w:t>
      </w:r>
      <w:r w:rsidR="0094715F">
        <w:t xml:space="preserve"> dieses Bedürfnis zu befriedigen und</w:t>
      </w:r>
      <w:r>
        <w:t xml:space="preserve"> in einem von Vielseitigen geprägten Beruf ein</w:t>
      </w:r>
      <w:r w:rsidR="00E74098">
        <w:t xml:space="preserve">blicke erhalten </w:t>
      </w:r>
      <w:r>
        <w:t xml:space="preserve">zu können, wo immer wieder neue Problemstellungen auftauchen und der natürlich zahlengeprägt ist </w:t>
      </w:r>
    </w:p>
    <w:p w14:paraId="4B38298F" w14:textId="0A41CB83" w:rsidR="007D4623" w:rsidRDefault="007D4623" w:rsidP="004C356E">
      <w:pPr>
        <w:pStyle w:val="Listenabsatz"/>
        <w:ind w:left="360"/>
        <w:rPr>
          <w:b/>
          <w:bCs/>
        </w:rPr>
      </w:pPr>
      <w:r w:rsidRPr="004C356E">
        <w:rPr>
          <w:b/>
          <w:bCs/>
          <w:highlight w:val="yellow"/>
        </w:rPr>
        <w:t>Warum Spezialisierung? Nachhaltigkeit</w:t>
      </w:r>
    </w:p>
    <w:p w14:paraId="448E702B" w14:textId="77777777" w:rsidR="00E74098" w:rsidRPr="00E74098" w:rsidRDefault="00E74098" w:rsidP="004C356E">
      <w:pPr>
        <w:pStyle w:val="Listenabsatz"/>
        <w:numPr>
          <w:ilvl w:val="0"/>
          <w:numId w:val="23"/>
        </w:numPr>
        <w:rPr>
          <w:b/>
          <w:bCs/>
        </w:rPr>
      </w:pPr>
      <w:r>
        <w:t>Um wieder zurück zu meinem Studium zu kommen stand a</w:t>
      </w:r>
      <w:r w:rsidR="004C356E">
        <w:t xml:space="preserve">ls nächster Schritt dann auch meine </w:t>
      </w:r>
      <w:r w:rsidR="006A447E">
        <w:t xml:space="preserve">Spezialisierung an und ich habe mich dann </w:t>
      </w:r>
      <w:r>
        <w:t>neben einer der klassischen Schwerpunkte im Projektmanagement unter anderem auch für den Schwerpunkt</w:t>
      </w:r>
      <w:r w:rsidR="006A447E">
        <w:t xml:space="preserve">e „Energy &amp; Sustainability, </w:t>
      </w:r>
      <w:r w:rsidR="009512A0">
        <w:t xml:space="preserve">Climate Chance </w:t>
      </w:r>
      <w:r w:rsidR="006A447E">
        <w:t>entschieden</w:t>
      </w:r>
    </w:p>
    <w:p w14:paraId="19291B30" w14:textId="4ACC1761" w:rsidR="004C356E" w:rsidRPr="00CD66A5" w:rsidRDefault="006A447E" w:rsidP="004C356E">
      <w:pPr>
        <w:pStyle w:val="Listenabsatz"/>
        <w:numPr>
          <w:ilvl w:val="0"/>
          <w:numId w:val="23"/>
        </w:numPr>
        <w:rPr>
          <w:b/>
          <w:bCs/>
        </w:rPr>
      </w:pPr>
      <w:r>
        <w:t>da ich auch hier nochmals neue Perspektiven und Blickwinkel erlangen wollte und mir das Thema Nachhaltig</w:t>
      </w:r>
      <w:r w:rsidR="00545590">
        <w:t>keit</w:t>
      </w:r>
      <w:r>
        <w:t xml:space="preserve"> schon immer besonders am Herzen lag</w:t>
      </w:r>
    </w:p>
    <w:p w14:paraId="12A9BD42" w14:textId="6C03ABDF" w:rsidR="00CD66A5" w:rsidRPr="006A447E" w:rsidRDefault="00CD66A5" w:rsidP="004C356E">
      <w:pPr>
        <w:pStyle w:val="Listenabsatz"/>
        <w:numPr>
          <w:ilvl w:val="0"/>
          <w:numId w:val="23"/>
        </w:numPr>
        <w:rPr>
          <w:b/>
          <w:bCs/>
        </w:rPr>
      </w:pPr>
      <w:r>
        <w:t xml:space="preserve">Konsequenz; </w:t>
      </w:r>
    </w:p>
    <w:p w14:paraId="0FB141A8" w14:textId="4341A15A" w:rsidR="006A447E" w:rsidRPr="004C356E" w:rsidRDefault="006A447E" w:rsidP="004C356E">
      <w:pPr>
        <w:pStyle w:val="Listenabsatz"/>
        <w:numPr>
          <w:ilvl w:val="0"/>
          <w:numId w:val="23"/>
        </w:numPr>
        <w:rPr>
          <w:b/>
          <w:bCs/>
        </w:rPr>
      </w:pPr>
      <w:r>
        <w:t>Dennoch habe ich währenddessen, wie zuvor gesagt auch an finanzorientierten Studieninhalten festgehalten</w:t>
      </w:r>
      <w:r w:rsidR="00E74098">
        <w:t xml:space="preserve">, da mich das natürlich immernoch interessiert und ich </w:t>
      </w:r>
      <w:r w:rsidR="00E74098">
        <w:lastRenderedPageBreak/>
        <w:t>haben</w:t>
      </w:r>
      <w:r>
        <w:t xml:space="preserve"> daher </w:t>
      </w:r>
      <w:r w:rsidR="00E74098">
        <w:t>meine</w:t>
      </w:r>
      <w:r>
        <w:t xml:space="preserve"> Wahlmodul</w:t>
      </w:r>
      <w:r w:rsidR="00E74098">
        <w:t xml:space="preserve"> in Finances</w:t>
      </w:r>
      <w:r>
        <w:t xml:space="preserve"> sowohl an</w:t>
      </w:r>
      <w:r w:rsidR="000A14E2">
        <w:t xml:space="preserve"> meiner</w:t>
      </w:r>
      <w:r>
        <w:t xml:space="preserve"> Heimatuniversität </w:t>
      </w:r>
      <w:r w:rsidR="00545590">
        <w:t xml:space="preserve">sowie auch </w:t>
      </w:r>
      <w:r>
        <w:t xml:space="preserve">an der Stockholm School of Economics in Stockholm belegt </w:t>
      </w:r>
    </w:p>
    <w:p w14:paraId="162AA3A6" w14:textId="5E75B43D" w:rsidR="00EE4932" w:rsidRPr="006A447E" w:rsidRDefault="003F5FE0" w:rsidP="006A447E">
      <w:pPr>
        <w:pStyle w:val="Listenabsatz"/>
        <w:ind w:left="360"/>
        <w:rPr>
          <w:b/>
          <w:bCs/>
        </w:rPr>
      </w:pPr>
      <w:r w:rsidRPr="006A447E">
        <w:rPr>
          <w:b/>
          <w:bCs/>
          <w:highlight w:val="yellow"/>
        </w:rPr>
        <w:t>Renew</w:t>
      </w:r>
      <w:r w:rsidR="007D4623" w:rsidRPr="006A447E">
        <w:rPr>
          <w:b/>
          <w:bCs/>
          <w:highlight w:val="yellow"/>
        </w:rPr>
        <w:t>a</w:t>
      </w:r>
      <w:r w:rsidRPr="006A447E">
        <w:rPr>
          <w:b/>
          <w:bCs/>
          <w:highlight w:val="yellow"/>
        </w:rPr>
        <w:t xml:space="preserve">bles </w:t>
      </w:r>
      <w:r w:rsidR="007D4623" w:rsidRPr="006A447E">
        <w:rPr>
          <w:b/>
          <w:bCs/>
          <w:highlight w:val="yellow"/>
        </w:rPr>
        <w:sym w:font="Wingdings" w:char="F0E0"/>
      </w:r>
      <w:r w:rsidR="007D4623" w:rsidRPr="006A447E">
        <w:rPr>
          <w:b/>
          <w:bCs/>
          <w:highlight w:val="yellow"/>
        </w:rPr>
        <w:t xml:space="preserve"> Begeisterung</w:t>
      </w:r>
    </w:p>
    <w:p w14:paraId="64908284" w14:textId="0F557E42" w:rsidR="006A447E" w:rsidRPr="00CF3F35" w:rsidRDefault="006A447E" w:rsidP="003F5FE0">
      <w:pPr>
        <w:pStyle w:val="Listenabsatz"/>
        <w:numPr>
          <w:ilvl w:val="0"/>
          <w:numId w:val="17"/>
        </w:numPr>
      </w:pPr>
      <w:r>
        <w:t xml:space="preserve">Angestoßen von meinem Schwerpunkt </w:t>
      </w:r>
      <w:r w:rsidR="000A14E2">
        <w:t xml:space="preserve">in Energy&amp;Sustainability </w:t>
      </w:r>
      <w:r>
        <w:t xml:space="preserve">habe ich dabei </w:t>
      </w:r>
      <w:r w:rsidR="00E74098">
        <w:t xml:space="preserve">dann eine </w:t>
      </w:r>
      <w:r>
        <w:t xml:space="preserve">besondere Begeisterung für </w:t>
      </w:r>
      <w:r w:rsidR="00E74098">
        <w:t xml:space="preserve">Energy, </w:t>
      </w:r>
      <w:r>
        <w:t xml:space="preserve">Renewables </w:t>
      </w:r>
      <w:r w:rsidR="000A14E2">
        <w:t xml:space="preserve">und ressourcenschonende </w:t>
      </w:r>
      <w:r w:rsidR="00545590">
        <w:t>Geschäftsideen</w:t>
      </w:r>
      <w:r w:rsidR="000A14E2">
        <w:t xml:space="preserve"> </w:t>
      </w:r>
      <w:r>
        <w:t xml:space="preserve">entwickelt </w:t>
      </w:r>
      <w:r w:rsidR="000A14E2">
        <w:t xml:space="preserve">und wollte dieses Interesse dann auch weiterverfolgen </w:t>
      </w:r>
    </w:p>
    <w:p w14:paraId="6E3CDF5D" w14:textId="5837A9E7" w:rsidR="00F575FC" w:rsidRDefault="009512A0" w:rsidP="003F5FE0">
      <w:pPr>
        <w:pStyle w:val="Listenabsatz"/>
        <w:numPr>
          <w:ilvl w:val="0"/>
          <w:numId w:val="17"/>
        </w:numPr>
      </w:pPr>
      <w:r>
        <w:t>Dementsprechend habe ich mich dann</w:t>
      </w:r>
      <w:r w:rsidR="00E74098">
        <w:t xml:space="preserve"> auch</w:t>
      </w:r>
      <w:r>
        <w:t xml:space="preserve"> bei der Initiative Enactus E.V auch in diesem Bereich auf ein Start-up </w:t>
      </w:r>
      <w:r w:rsidR="0035641C">
        <w:t xml:space="preserve">fokussiert </w:t>
      </w:r>
    </w:p>
    <w:p w14:paraId="28A38923" w14:textId="77777777" w:rsidR="00E74098" w:rsidRDefault="0092331E" w:rsidP="00E74098">
      <w:pPr>
        <w:pStyle w:val="Listenabsatz"/>
        <w:numPr>
          <w:ilvl w:val="0"/>
          <w:numId w:val="17"/>
        </w:numPr>
      </w:pPr>
      <w:r w:rsidRPr="00CF3F35">
        <w:t>Dort arbeite ich im Business Development Team daran ein erstes Finanzsystem aufzubauen und langfristige Sponsoren zu akquirieren</w:t>
      </w:r>
    </w:p>
    <w:p w14:paraId="67AAF6AA" w14:textId="15209849" w:rsidR="009512A0" w:rsidRDefault="003F5FE0" w:rsidP="00E74098">
      <w:pPr>
        <w:pStyle w:val="Listenabsatz"/>
        <w:numPr>
          <w:ilvl w:val="0"/>
          <w:numId w:val="17"/>
        </w:numPr>
      </w:pPr>
      <w:r>
        <w:t xml:space="preserve"> </w:t>
      </w:r>
      <w:r w:rsidR="00E74098">
        <w:t>Da</w:t>
      </w:r>
      <w:r w:rsidR="0092331E" w:rsidRPr="00CF3F35">
        <w:t xml:space="preserve"> konnte ich unglaublich viel bezüglich </w:t>
      </w:r>
      <w:r w:rsidR="0092331E" w:rsidRPr="00E74098">
        <w:rPr>
          <w:u w:val="single"/>
        </w:rPr>
        <w:t>Arbeitsweisen, Präsentationsskills und Recherchearbeit lernen</w:t>
      </w:r>
      <w:r w:rsidR="004266BC" w:rsidRPr="00CF3F35">
        <w:t xml:space="preserve">, </w:t>
      </w:r>
    </w:p>
    <w:p w14:paraId="49345D78" w14:textId="43FC0817" w:rsidR="00FC59B8" w:rsidRPr="00CF3F35" w:rsidRDefault="009512A0" w:rsidP="003F5FE0">
      <w:pPr>
        <w:pStyle w:val="Listenabsatz"/>
        <w:numPr>
          <w:ilvl w:val="0"/>
          <w:numId w:val="17"/>
        </w:numPr>
      </w:pPr>
      <w:r>
        <w:t xml:space="preserve">Gleichzeitig haben stehen wir aber auch immer im Austausch mit diversen Leuten, dazu gehört der </w:t>
      </w:r>
      <w:r w:rsidR="004266BC" w:rsidRPr="00CF3F35">
        <w:t xml:space="preserve">enge Kontakt mit Gründern, </w:t>
      </w:r>
      <w:r w:rsidR="006052EA" w:rsidRPr="00CF3F35">
        <w:t>Alumni</w:t>
      </w:r>
      <w:r w:rsidR="004266BC" w:rsidRPr="00CF3F35">
        <w:t xml:space="preserve"> und Auditberatern stehen,</w:t>
      </w:r>
    </w:p>
    <w:p w14:paraId="4A92885C" w14:textId="36CF41D5" w:rsidR="007D4623" w:rsidRDefault="007D4623" w:rsidP="000A14E2">
      <w:pPr>
        <w:pStyle w:val="Listenabsatz"/>
        <w:ind w:left="360"/>
        <w:rPr>
          <w:b/>
          <w:bCs/>
        </w:rPr>
      </w:pPr>
      <w:r w:rsidRPr="000A14E2">
        <w:rPr>
          <w:b/>
          <w:bCs/>
          <w:highlight w:val="yellow"/>
        </w:rPr>
        <w:t>Feststeht, dass verschiede Seiten von der Energiewirtschaft kennenlernen will</w:t>
      </w:r>
    </w:p>
    <w:p w14:paraId="481D5C4C" w14:textId="5AEB2FEE" w:rsidR="009512A0" w:rsidRPr="00860E40" w:rsidRDefault="00860E40" w:rsidP="009512A0">
      <w:pPr>
        <w:pStyle w:val="Listenabsatz"/>
        <w:numPr>
          <w:ilvl w:val="0"/>
          <w:numId w:val="26"/>
        </w:numPr>
      </w:pPr>
      <w:r w:rsidRPr="00860E40">
        <w:t>D</w:t>
      </w:r>
      <w:r w:rsidR="00E74098">
        <w:t>er Schwerpunkt aber auch Enactus h</w:t>
      </w:r>
      <w:r w:rsidRPr="00860E40">
        <w:t>at bei</w:t>
      </w:r>
      <w:r>
        <w:t xml:space="preserve"> mir verstärkt</w:t>
      </w:r>
      <w:r w:rsidR="00E74098">
        <w:t xml:space="preserve">; </w:t>
      </w:r>
      <w:r>
        <w:t xml:space="preserve">die Energiewirtschaft wirklich als mein primäres Ziel zu definieren, </w:t>
      </w:r>
      <w:r w:rsidR="00E74098">
        <w:t xml:space="preserve">trotzdem </w:t>
      </w:r>
      <w:r>
        <w:t>möchte</w:t>
      </w:r>
      <w:r w:rsidR="00E74098">
        <w:t xml:space="preserve"> ich jedoch auch dort nochmals verschiedene Perspektiven anschauen </w:t>
      </w:r>
    </w:p>
    <w:p w14:paraId="3AFC442D" w14:textId="50919951" w:rsidR="0098783D" w:rsidRPr="00CF3F35" w:rsidRDefault="000A14E2" w:rsidP="0098783D">
      <w:pPr>
        <w:pStyle w:val="Listenabsatz"/>
        <w:numPr>
          <w:ilvl w:val="0"/>
          <w:numId w:val="17"/>
        </w:numPr>
      </w:pPr>
      <w:r>
        <w:t xml:space="preserve">Weshalb ich </w:t>
      </w:r>
      <w:r w:rsidR="0098783D" w:rsidRPr="00CF3F35">
        <w:t xml:space="preserve">mich </w:t>
      </w:r>
      <w:r>
        <w:t>auch dazu entschlossen habe</w:t>
      </w:r>
      <w:r w:rsidR="00E74098">
        <w:t>, in</w:t>
      </w:r>
      <w:r w:rsidR="00860E40">
        <w:t xml:space="preserve"> </w:t>
      </w:r>
      <w:r w:rsidR="0098783D" w:rsidRPr="00CF3F35">
        <w:t xml:space="preserve">mein </w:t>
      </w:r>
      <w:r w:rsidR="007D4623">
        <w:t xml:space="preserve">nächstes </w:t>
      </w:r>
      <w:r w:rsidR="0098783D" w:rsidRPr="00CF3F35">
        <w:t xml:space="preserve">Praktikum </w:t>
      </w:r>
      <w:r w:rsidR="00860E40">
        <w:t xml:space="preserve">die Sichtweise eine Startup beleuchten, </w:t>
      </w:r>
      <w:r w:rsidR="00E74098">
        <w:t xml:space="preserve">welches auch ein </w:t>
      </w:r>
      <w:r>
        <w:t>Energy</w:t>
      </w:r>
      <w:r w:rsidR="0098783D" w:rsidRPr="00CF3F35">
        <w:t xml:space="preserve"> Start-up </w:t>
      </w:r>
      <w:r w:rsidR="00E74098">
        <w:t xml:space="preserve">ist --- </w:t>
      </w:r>
      <w:r w:rsidR="0098783D" w:rsidRPr="00CF3F35">
        <w:t xml:space="preserve">für </w:t>
      </w:r>
      <w:r>
        <w:t>Smart Metering zu machen</w:t>
      </w:r>
    </w:p>
    <w:p w14:paraId="1CBDFDD0" w14:textId="1F00C6DD" w:rsidR="00EE4932" w:rsidRPr="00CF3F35" w:rsidRDefault="00EE4932" w:rsidP="0098783D">
      <w:pPr>
        <w:pStyle w:val="Listenabsatz"/>
        <w:numPr>
          <w:ilvl w:val="0"/>
          <w:numId w:val="17"/>
        </w:numPr>
      </w:pPr>
      <w:r w:rsidRPr="00CF3F35">
        <w:t>Davon erhoffe ich mir mein Netzwerk</w:t>
      </w:r>
      <w:r w:rsidR="007D4623">
        <w:t xml:space="preserve"> in der Branche</w:t>
      </w:r>
      <w:r w:rsidRPr="00CF3F35">
        <w:t xml:space="preserve"> zu vergrößern und im engen Kontakt mit dem Gründer auch meine strategisch</w:t>
      </w:r>
      <w:r w:rsidR="004266BC" w:rsidRPr="00CF3F35">
        <w:t>en</w:t>
      </w:r>
      <w:r w:rsidRPr="00CF3F35">
        <w:t xml:space="preserve">, analytischen Fähigkeiten </w:t>
      </w:r>
      <w:r w:rsidR="007D4623">
        <w:t>weiter auszubauen</w:t>
      </w:r>
    </w:p>
    <w:p w14:paraId="3D7F53DE" w14:textId="7FB162B0" w:rsidR="00860E40" w:rsidRDefault="003F5FE0" w:rsidP="000A14E2">
      <w:pPr>
        <w:pStyle w:val="Listenabsatz"/>
        <w:ind w:left="360"/>
        <w:rPr>
          <w:b/>
          <w:bCs/>
        </w:rPr>
      </w:pPr>
      <w:r w:rsidRPr="000A14E2">
        <w:rPr>
          <w:b/>
          <w:bCs/>
          <w:highlight w:val="yellow"/>
        </w:rPr>
        <w:t>Praktikum erlaubt perfekte Kombination</w:t>
      </w:r>
    </w:p>
    <w:p w14:paraId="7A4C5606" w14:textId="0061E44D" w:rsidR="00860E40" w:rsidRPr="00860E40" w:rsidRDefault="00860E40" w:rsidP="00860E40">
      <w:pPr>
        <w:pStyle w:val="Listenabsatz"/>
        <w:numPr>
          <w:ilvl w:val="0"/>
          <w:numId w:val="24"/>
        </w:numPr>
        <w:rPr>
          <w:b/>
          <w:bCs/>
        </w:rPr>
      </w:pPr>
      <w:r>
        <w:t xml:space="preserve">In den Praktika davor hatte ich ja vor allen Dingen mit financial reporting </w:t>
      </w:r>
      <w:r w:rsidR="00E74098">
        <w:t xml:space="preserve">und den drei Statements </w:t>
      </w:r>
      <w:r>
        <w:t>einige Berührungspunkte und</w:t>
      </w:r>
      <w:r w:rsidR="00E05CAC">
        <w:t xml:space="preserve"> ich</w:t>
      </w:r>
      <w:r>
        <w:t xml:space="preserve"> glaube daher wirklich, das</w:t>
      </w:r>
      <w:r>
        <w:t xml:space="preserve">s </w:t>
      </w:r>
      <w:r>
        <w:t xml:space="preserve">das </w:t>
      </w:r>
      <w:r>
        <w:t xml:space="preserve">Praktikum bei der Deutschen Clean Tech für mich die perfekte Kombination aus Corporate Finance und dem Bereich Energie und Umwelt </w:t>
      </w:r>
      <w:r w:rsidR="00E05CAC">
        <w:t xml:space="preserve">ist </w:t>
      </w:r>
    </w:p>
    <w:p w14:paraId="7576501C" w14:textId="4D6AEA49" w:rsidR="00860E40" w:rsidRDefault="00E05CAC" w:rsidP="00860E40">
      <w:pPr>
        <w:pStyle w:val="Listenabsatz"/>
        <w:numPr>
          <w:ilvl w:val="0"/>
          <w:numId w:val="24"/>
        </w:numPr>
        <w:rPr>
          <w:b/>
          <w:bCs/>
        </w:rPr>
      </w:pPr>
      <w:r>
        <w:t>Deshalb</w:t>
      </w:r>
      <w:r w:rsidR="00860E40">
        <w:t xml:space="preserve"> war</w:t>
      </w:r>
      <w:r>
        <w:t xml:space="preserve"> ich auch</w:t>
      </w:r>
      <w:r w:rsidR="00860E40">
        <w:t xml:space="preserve"> wirklich hin und weg, als ich </w:t>
      </w:r>
      <w:r w:rsidR="005D32B5">
        <w:t xml:space="preserve">in Ihrer Stellenanzeige </w:t>
      </w:r>
      <w:r w:rsidR="00860E40">
        <w:t xml:space="preserve">gesehen habe, dass </w:t>
      </w:r>
      <w:r>
        <w:t>das möglich ist in solch einer Form zu kombinieren</w:t>
      </w:r>
    </w:p>
    <w:p w14:paraId="45F0F546" w14:textId="1F238B94" w:rsidR="00860E40" w:rsidRPr="00860E40" w:rsidRDefault="00E05CAC" w:rsidP="00860E40">
      <w:pPr>
        <w:pStyle w:val="Listenabsatz"/>
        <w:numPr>
          <w:ilvl w:val="0"/>
          <w:numId w:val="24"/>
        </w:numPr>
        <w:rPr>
          <w:b/>
          <w:bCs/>
        </w:rPr>
      </w:pPr>
      <w:r>
        <w:rPr>
          <w:b/>
          <w:bCs/>
        </w:rPr>
        <w:t>Aufgrund me</w:t>
      </w:r>
      <w:r w:rsidR="00860E40">
        <w:rPr>
          <w:b/>
          <w:bCs/>
        </w:rPr>
        <w:t>in</w:t>
      </w:r>
      <w:r>
        <w:rPr>
          <w:b/>
          <w:bCs/>
        </w:rPr>
        <w:t>em</w:t>
      </w:r>
      <w:r w:rsidR="00860E40">
        <w:rPr>
          <w:b/>
          <w:bCs/>
        </w:rPr>
        <w:t xml:space="preserve"> Interesse an der Energiewirschaft zusammen mit meinen analytisch Skills die ich mitbringe ( auch schon den erste Fachkenntnisse)  glaube ich, dass das der perfekte Fit ist und freue mich daher auch umso mehr auf das Gespräch </w:t>
      </w:r>
      <w:r w:rsidR="009D2FAE">
        <w:rPr>
          <w:b/>
          <w:bCs/>
        </w:rPr>
        <w:t xml:space="preserve">heute </w:t>
      </w:r>
    </w:p>
    <w:p w14:paraId="5263A99D" w14:textId="69DBB5F8" w:rsidR="008F5FC4" w:rsidRPr="00CF3F35" w:rsidRDefault="00CF3F35" w:rsidP="00545590">
      <w:r w:rsidRPr="00CF3F35">
        <w:t xml:space="preserve">Fragen: </w:t>
      </w:r>
      <w:r w:rsidRPr="00CF3F35">
        <w:rPr>
          <w:highlight w:val="yellow"/>
        </w:rPr>
        <w:t>Schluss, mehr Bezug zum Corporate Finance ziehen?</w:t>
      </w:r>
      <w:r>
        <w:t xml:space="preserve"> Warum Deutsche CleanTech </w:t>
      </w:r>
      <w:r w:rsidR="00A031BE">
        <w:t xml:space="preserve">? </w:t>
      </w:r>
      <w:r w:rsidR="00A031BE">
        <w:br/>
      </w:r>
    </w:p>
    <w:p w14:paraId="3759A32E" w14:textId="04D5E48C" w:rsidR="008F5FC4" w:rsidRPr="00CF3F35" w:rsidRDefault="008F5FC4" w:rsidP="008F5FC4">
      <w:pPr>
        <w:pStyle w:val="Listenabsatz"/>
      </w:pPr>
    </w:p>
    <w:p w14:paraId="0C4ABF49" w14:textId="70CA6212" w:rsidR="008F5FC4" w:rsidRPr="00CF3F35" w:rsidRDefault="008F5FC4" w:rsidP="00890C04">
      <w:pPr>
        <w:pStyle w:val="Listenabsatz"/>
        <w:numPr>
          <w:ilvl w:val="0"/>
          <w:numId w:val="16"/>
        </w:numPr>
        <w:rPr>
          <w:b/>
          <w:bCs/>
        </w:rPr>
      </w:pPr>
      <w:r w:rsidRPr="00CF3F35">
        <w:rPr>
          <w:b/>
          <w:bCs/>
        </w:rPr>
        <w:t>Warum der Studiengang?</w:t>
      </w:r>
    </w:p>
    <w:p w14:paraId="4EC8444E" w14:textId="058486E0" w:rsidR="007209A5" w:rsidRPr="00CF3F35" w:rsidRDefault="008F5FC4" w:rsidP="008F5FC4">
      <w:pPr>
        <w:pStyle w:val="Listenabsatz"/>
      </w:pPr>
      <w:r w:rsidRPr="00CF3F35">
        <w:t xml:space="preserve">Für mich war damals klar ich möchte etwas studieren mit stark analytischen und logischen Erfordernissen. Nach einem </w:t>
      </w:r>
      <w:r w:rsidR="00FC59B8" w:rsidRPr="00CF3F35">
        <w:t>Schülerp</w:t>
      </w:r>
      <w:r w:rsidRPr="00CF3F35">
        <w:t xml:space="preserve">raktikum in der Bank war mir dann auch klar, dass ich an </w:t>
      </w:r>
      <w:r w:rsidR="0091029D">
        <w:t>einem von Finanzthemen geprägten Studiengang</w:t>
      </w:r>
      <w:r w:rsidR="00890C04" w:rsidRPr="00CF3F35">
        <w:t xml:space="preserve"> </w:t>
      </w:r>
      <w:r w:rsidRPr="00CF3F35">
        <w:t>festhalten möchte</w:t>
      </w:r>
      <w:r w:rsidR="00890C04" w:rsidRPr="00CF3F35">
        <w:t>.</w:t>
      </w:r>
      <w:r w:rsidR="00FC59B8" w:rsidRPr="00CF3F35">
        <w:t xml:space="preserve"> Da ich in der Schule Mathematik und Erdkunde als Leistungskurs</w:t>
      </w:r>
      <w:r w:rsidR="00890C04" w:rsidRPr="00CF3F35">
        <w:t xml:space="preserve"> </w:t>
      </w:r>
      <w:r w:rsidR="00FC59B8" w:rsidRPr="00CF3F35">
        <w:t>hatte, habe ich dafür den perfekten Grundstock gelegt. Beispielsweise ist</w:t>
      </w:r>
      <w:r w:rsidR="00890C04" w:rsidRPr="00CF3F35">
        <w:t xml:space="preserve"> das Fach Erdkunde in RLP bei uns sehr von wirtschaftlichen Themen geprägt. Unsere Lehrerin hat uns damals oft die Aufgabe gegeben</w:t>
      </w:r>
      <w:r w:rsidR="007209A5" w:rsidRPr="00CF3F35">
        <w:t xml:space="preserve"> wirtschaftliche</w:t>
      </w:r>
      <w:r w:rsidR="00890C04" w:rsidRPr="00CF3F35">
        <w:t xml:space="preserve"> Daten zu </w:t>
      </w:r>
      <w:r w:rsidR="00FC59B8" w:rsidRPr="00CF3F35">
        <w:t xml:space="preserve">analysieren und </w:t>
      </w:r>
      <w:r w:rsidR="00890C04" w:rsidRPr="00CF3F35">
        <w:t>interpretieren und das hat mir immer sehr Spaß gemacht.</w:t>
      </w:r>
    </w:p>
    <w:p w14:paraId="671EA9FA" w14:textId="1E6BD55B" w:rsidR="007209A5" w:rsidRPr="00CF3F35" w:rsidRDefault="007209A5" w:rsidP="008F5FC4">
      <w:pPr>
        <w:pStyle w:val="Listenabsatz"/>
      </w:pPr>
    </w:p>
    <w:p w14:paraId="29E4CF5D" w14:textId="49F3EB51" w:rsidR="007209A5" w:rsidRPr="00CF3F35" w:rsidRDefault="007209A5" w:rsidP="008F5FC4">
      <w:pPr>
        <w:pStyle w:val="Listenabsatz"/>
      </w:pPr>
    </w:p>
    <w:p w14:paraId="2D9755AC" w14:textId="5E21D47E" w:rsidR="007209A5" w:rsidRPr="00CF3F35" w:rsidRDefault="007209A5" w:rsidP="007209A5">
      <w:pPr>
        <w:pStyle w:val="Listenabsatz"/>
        <w:numPr>
          <w:ilvl w:val="0"/>
          <w:numId w:val="16"/>
        </w:numPr>
        <w:rPr>
          <w:b/>
          <w:bCs/>
        </w:rPr>
      </w:pPr>
      <w:r w:rsidRPr="00CF3F35">
        <w:rPr>
          <w:b/>
          <w:bCs/>
        </w:rPr>
        <w:t>Stärken</w:t>
      </w:r>
    </w:p>
    <w:p w14:paraId="52E1D903" w14:textId="36CB1319" w:rsidR="007209A5" w:rsidRPr="00CF3F35" w:rsidRDefault="007209A5" w:rsidP="007209A5">
      <w:pPr>
        <w:pStyle w:val="Listenabsatz"/>
        <w:numPr>
          <w:ilvl w:val="0"/>
          <w:numId w:val="18"/>
        </w:numPr>
      </w:pPr>
      <w:r w:rsidRPr="00CF3F35">
        <w:t xml:space="preserve">Analysestärke/mathematisches Verständnis/ Detailliebend </w:t>
      </w:r>
    </w:p>
    <w:p w14:paraId="571393ED" w14:textId="36A6ACF3" w:rsidR="007209A5" w:rsidRPr="00CF3F35" w:rsidRDefault="007209A5" w:rsidP="007209A5">
      <w:pPr>
        <w:pStyle w:val="Listenabsatz"/>
        <w:numPr>
          <w:ilvl w:val="0"/>
          <w:numId w:val="18"/>
        </w:numPr>
      </w:pPr>
      <w:r w:rsidRPr="00CF3F35">
        <w:lastRenderedPageBreak/>
        <w:t xml:space="preserve">Ausdauerstärke/ Disziplin / Ehrgeiz </w:t>
      </w:r>
    </w:p>
    <w:p w14:paraId="176F11CD" w14:textId="6262586F" w:rsidR="007209A5" w:rsidRPr="00CF3F35" w:rsidRDefault="007209A5" w:rsidP="007209A5">
      <w:pPr>
        <w:pStyle w:val="Listenabsatz"/>
        <w:numPr>
          <w:ilvl w:val="0"/>
          <w:numId w:val="18"/>
        </w:numPr>
      </w:pPr>
      <w:r w:rsidRPr="00CF3F35">
        <w:t>Einfühlungsvermögen (Empathie)</w:t>
      </w:r>
    </w:p>
    <w:p w14:paraId="71E778E2" w14:textId="007FA8AA" w:rsidR="007209A5" w:rsidRPr="00CF3F35" w:rsidRDefault="007209A5" w:rsidP="007209A5">
      <w:pPr>
        <w:pStyle w:val="Listenabsatz"/>
        <w:numPr>
          <w:ilvl w:val="0"/>
          <w:numId w:val="18"/>
        </w:numPr>
      </w:pPr>
      <w:r w:rsidRPr="00CF3F35">
        <w:t>Sorgfalt/Gewissenhaftigkeit</w:t>
      </w:r>
    </w:p>
    <w:p w14:paraId="09C7AB09" w14:textId="27A87369" w:rsidR="007209A5" w:rsidRPr="00CF3F35" w:rsidRDefault="007209A5" w:rsidP="007209A5">
      <w:pPr>
        <w:pStyle w:val="Listenabsatz"/>
        <w:numPr>
          <w:ilvl w:val="0"/>
          <w:numId w:val="18"/>
        </w:numPr>
      </w:pPr>
      <w:r w:rsidRPr="00CF3F35">
        <w:t xml:space="preserve">Stressresistenz </w:t>
      </w:r>
    </w:p>
    <w:p w14:paraId="4EC2DA30" w14:textId="3C5CCE23" w:rsidR="000F3F1D" w:rsidRPr="00CF3F35" w:rsidRDefault="007209A5" w:rsidP="007209A5">
      <w:r w:rsidRPr="00CF3F35">
        <w:t xml:space="preserve">Also einer meiner Stärken ist auf jeden Fall mein Analysefähigkeit und mein mathematisches Verständnis und meine Sorgfalt bei gegebenen Aufgaben. Beispielsweise bin ich sehr detailliebend und </w:t>
      </w:r>
      <w:r w:rsidR="000F3F1D" w:rsidRPr="00CF3F35">
        <w:t>bearbeite die mir gegebenen Aufgaben immer mit größter Gewissenhaftigkeit, was Sie auch anhand der Praktik</w:t>
      </w:r>
      <w:r w:rsidR="0091029D">
        <w:t>a Z</w:t>
      </w:r>
      <w:r w:rsidR="000F3F1D" w:rsidRPr="00CF3F35">
        <w:t xml:space="preserve">eugnisse ablesen können. Gerade aber auch im Kassenwesen bei P und C wurde meine Genauigkeit bei den Tagesabschlüssen immer sehr gelobt, also ich hatte nie eine Differenz die größer als 10 cent war. </w:t>
      </w:r>
    </w:p>
    <w:p w14:paraId="4A483227" w14:textId="7B6E5F3A" w:rsidR="000F3F1D" w:rsidRPr="00CF3F35" w:rsidRDefault="000F3F1D" w:rsidP="007209A5">
      <w:r w:rsidRPr="00CF3F35">
        <w:t>Als nächste Stärke würde ich meine Ausdauer, meine Disziplin und meinen Ehrgeiz betonen. So bin ich beispielsweise leidenschaftliche Läuferin und laufe fast jeden Monat mit meiner Freundin einen Halbmarathon, dazu natürlich auch in der Woche 3-4 mal Training. Aber ich suche mir auch immer wieder im universitären Bereich Herausforderungen. Das können Sie beispielsweise an dem Zweitstudium sehen aber auch an der tatsache, dass ich mich wie schon bereits zuvor erwähnt als einer der Pitcherinnen für den NC Cup gemeldet hab</w:t>
      </w:r>
    </w:p>
    <w:p w14:paraId="1BD679CB" w14:textId="0A8F1212" w:rsidR="000F3F1D" w:rsidRPr="00CF3F35" w:rsidRDefault="000F3F1D" w:rsidP="007209A5">
      <w:r w:rsidRPr="00CF3F35">
        <w:t>Und als letzten Punkt würde ich definit</w:t>
      </w:r>
      <w:r w:rsidR="0091029D">
        <w:t>i</w:t>
      </w:r>
      <w:r w:rsidRPr="00CF3F35">
        <w:t>v meine Empathie und mein Einfühlungsvermögen nennen, da ich sehr schnell die Stimmung meines Umfel</w:t>
      </w:r>
      <w:r w:rsidR="0091029D">
        <w:t>des</w:t>
      </w:r>
      <w:r w:rsidRPr="00CF3F35">
        <w:t xml:space="preserve"> wahrnehmen. </w:t>
      </w:r>
      <w:r w:rsidR="0091029D">
        <w:t xml:space="preserve">Beispielsweise ist es auch im Enactus Team so, dass ich immer </w:t>
      </w:r>
      <w:r w:rsidRPr="00CF3F35">
        <w:t>versuche jedes Mitglied miteinzubinden und weiß, wie man seine Teammitglieder wieder zum lachen bringt</w:t>
      </w:r>
      <w:r w:rsidR="0091029D">
        <w:t>, wenn es gerade mal stressig oder nicht so gut läuft.</w:t>
      </w:r>
    </w:p>
    <w:p w14:paraId="766185D2" w14:textId="072A6E24" w:rsidR="000F3F1D" w:rsidRPr="00CF3F35" w:rsidRDefault="000F3F1D" w:rsidP="007209A5">
      <w:r w:rsidRPr="00CF3F35">
        <w:t xml:space="preserve">Also zusammengefasst. Analysefähigkeit, Sorgfalt, </w:t>
      </w:r>
      <w:r w:rsidR="00751FA6" w:rsidRPr="00CF3F35">
        <w:t xml:space="preserve">Disziplin und Empathie </w:t>
      </w:r>
    </w:p>
    <w:p w14:paraId="3D643D04" w14:textId="77777777" w:rsidR="003F5FE0" w:rsidRPr="00CD2379" w:rsidRDefault="003F5FE0" w:rsidP="003F5FE0">
      <w:pPr>
        <w:pStyle w:val="Listenabsatz"/>
        <w:numPr>
          <w:ilvl w:val="0"/>
          <w:numId w:val="17"/>
        </w:numPr>
        <w:rPr>
          <w:strike/>
        </w:rPr>
      </w:pPr>
      <w:r w:rsidRPr="00CD2379">
        <w:rPr>
          <w:strike/>
        </w:rPr>
        <w:t>Das letzte Semester habe ich jedoch dafür genutzt als Zweithörerin in den Studiengang Bauingenieurswesen reinzuschnuppern</w:t>
      </w:r>
    </w:p>
    <w:p w14:paraId="4985867D" w14:textId="77777777" w:rsidR="003F5FE0" w:rsidRPr="00CD2379" w:rsidRDefault="003F5FE0" w:rsidP="003F5FE0">
      <w:pPr>
        <w:pStyle w:val="Listenabsatz"/>
        <w:numPr>
          <w:ilvl w:val="0"/>
          <w:numId w:val="17"/>
        </w:numPr>
        <w:rPr>
          <w:strike/>
        </w:rPr>
      </w:pPr>
      <w:r w:rsidRPr="00CD2379">
        <w:rPr>
          <w:strike/>
        </w:rPr>
        <w:t>Dabei hat mir vor allem das analytische Denken dieses Studiengangs in den Modulen Mechanik und Projektmanagement nochmals besonders gefordert und Spaß gemacht</w:t>
      </w:r>
    </w:p>
    <w:p w14:paraId="2285408E" w14:textId="77777777" w:rsidR="003F5FE0" w:rsidRPr="00CD2379" w:rsidRDefault="003F5FE0" w:rsidP="003F5FE0">
      <w:pPr>
        <w:pStyle w:val="Listenabsatz"/>
        <w:numPr>
          <w:ilvl w:val="0"/>
          <w:numId w:val="17"/>
        </w:numPr>
        <w:rPr>
          <w:strike/>
        </w:rPr>
      </w:pPr>
      <w:r w:rsidRPr="00CD2379">
        <w:rPr>
          <w:strike/>
        </w:rPr>
        <w:t>Meine Beweggründe hierfür kamen vor allem durch meinen Schwerpunkt zustande, da mir dort nochmals aufgezeigt wurde, wie technologie- interessiert und branchenübergreifend meine Interessen bestehen und ich schon immer ein Mensch mit großer Wissbegierde war und mich stets darum bemühe mich weiterzuentwickeln</w:t>
      </w:r>
    </w:p>
    <w:p w14:paraId="6D0A4493" w14:textId="165644A1" w:rsidR="003F5FE0" w:rsidRDefault="003F5FE0" w:rsidP="003F5FE0">
      <w:pPr>
        <w:pStyle w:val="Listenabsatz"/>
        <w:numPr>
          <w:ilvl w:val="0"/>
          <w:numId w:val="17"/>
        </w:numPr>
      </w:pPr>
      <w:r w:rsidRPr="00CD2379">
        <w:rPr>
          <w:strike/>
        </w:rPr>
        <w:t>Dennoch möchte ich nun zurück zu meiner ursprünglichen Berufswahl kehren und mein branchenspezifisches Wissen im Energiemarkt/Real Estate Bereich dazu nutzen weiter Praxiserfahrungen innerhalb des Corporate Finance in einem Gap-Year zu sammeln, um so die beiden Themenbereich zu verbinden</w:t>
      </w:r>
      <w:r w:rsidRPr="00CF3F35">
        <w:t>.</w:t>
      </w:r>
    </w:p>
    <w:p w14:paraId="65833883" w14:textId="77777777" w:rsidR="003F5FE0" w:rsidRPr="00CD2379" w:rsidRDefault="003F5FE0" w:rsidP="003F5FE0">
      <w:pPr>
        <w:pStyle w:val="Listenabsatz"/>
        <w:numPr>
          <w:ilvl w:val="0"/>
          <w:numId w:val="17"/>
        </w:numPr>
        <w:rPr>
          <w:strike/>
        </w:rPr>
      </w:pPr>
      <w:r w:rsidRPr="00CD2379">
        <w:rPr>
          <w:strike/>
        </w:rPr>
        <w:t>So bin ich in diesem Jahr auch einer der Pitcher für den National Cup des Enactus E.V und musste mich dahingehend innerhalb kürzester Zeit in die anderen Projekte hinarbeiten</w:t>
      </w:r>
    </w:p>
    <w:p w14:paraId="4D9BFE84" w14:textId="77777777" w:rsidR="003F5FE0" w:rsidRPr="0091029D" w:rsidRDefault="003F5FE0" w:rsidP="003F5FE0">
      <w:pPr>
        <w:pStyle w:val="Listenabsatz"/>
        <w:numPr>
          <w:ilvl w:val="0"/>
          <w:numId w:val="17"/>
        </w:numPr>
        <w:rPr>
          <w:strike/>
        </w:rPr>
      </w:pPr>
      <w:r w:rsidRPr="0091029D">
        <w:rPr>
          <w:strike/>
        </w:rPr>
        <w:t>Zur Vorbereitung dahingehend, haben wir an verschiedensten Workshops teilgenommen, wie beispielsweise auch an einem Präsentationsseminar bei der Inverto Consulting Group</w:t>
      </w:r>
    </w:p>
    <w:p w14:paraId="06938C8A" w14:textId="77777777" w:rsidR="003F5FE0" w:rsidRPr="00CF3F35" w:rsidRDefault="003F5FE0" w:rsidP="0091029D">
      <w:pPr>
        <w:pStyle w:val="Listenabsatz"/>
      </w:pPr>
    </w:p>
    <w:p w14:paraId="01CFFE60" w14:textId="06E7817F" w:rsidR="00751FA6" w:rsidRPr="00CF3F35" w:rsidRDefault="00751FA6">
      <w:r w:rsidRPr="00CF3F35">
        <w:br w:type="page"/>
      </w:r>
    </w:p>
    <w:p w14:paraId="7A5F8BB9" w14:textId="77777777" w:rsidR="00751FA6" w:rsidRPr="00CF3F35" w:rsidRDefault="00751FA6" w:rsidP="007209A5"/>
    <w:p w14:paraId="26064AE4" w14:textId="7697AD3A" w:rsidR="00751FA6" w:rsidRPr="00CF3F35" w:rsidRDefault="00751FA6" w:rsidP="00751FA6">
      <w:pPr>
        <w:pStyle w:val="Listenabsatz"/>
        <w:numPr>
          <w:ilvl w:val="0"/>
          <w:numId w:val="16"/>
        </w:numPr>
        <w:rPr>
          <w:b/>
          <w:bCs/>
        </w:rPr>
      </w:pPr>
      <w:r w:rsidRPr="00CF3F35">
        <w:rPr>
          <w:b/>
          <w:bCs/>
        </w:rPr>
        <w:t xml:space="preserve">Schwächen </w:t>
      </w:r>
      <w:r w:rsidRPr="00CF3F35">
        <w:rPr>
          <w:b/>
          <w:bCs/>
        </w:rPr>
        <w:br/>
      </w:r>
    </w:p>
    <w:p w14:paraId="33DD725F" w14:textId="12B60C20" w:rsidR="00751FA6" w:rsidRPr="00CF3F35" w:rsidRDefault="00751FA6" w:rsidP="00751FA6">
      <w:pPr>
        <w:pStyle w:val="Listenabsatz"/>
        <w:numPr>
          <w:ilvl w:val="0"/>
          <w:numId w:val="19"/>
        </w:numPr>
        <w:rPr>
          <w:b/>
          <w:bCs/>
        </w:rPr>
      </w:pPr>
      <w:r w:rsidRPr="00CF3F35">
        <w:t>Gelegentlich kann ich sehr vorsichtig wirken, also teilweise zurückhaltend und unspontan, das bedeutet, dass ich gerne alles überplane und dann verunsichert werde</w:t>
      </w:r>
      <w:r w:rsidR="0091029D">
        <w:t>,</w:t>
      </w:r>
      <w:r w:rsidRPr="00CF3F35">
        <w:t xml:space="preserve"> wenn etwas nicht so läuft wie erhofft.</w:t>
      </w:r>
      <w:r w:rsidR="00C87F91" w:rsidRPr="00CF3F35">
        <w:t xml:space="preserve"> Früher war es aus solch einem Grund auch immer schwierig meine Meinung zu ve</w:t>
      </w:r>
      <w:r w:rsidR="0091029D">
        <w:t>r</w:t>
      </w:r>
      <w:r w:rsidR="00C87F91" w:rsidRPr="00CF3F35">
        <w:t>treten, da ich dann ja auch nicht die Reaktion der anderen vor raus sagen konnte und verunsichert war</w:t>
      </w:r>
    </w:p>
    <w:p w14:paraId="6B8F08EC" w14:textId="79B78182" w:rsidR="00751FA6" w:rsidRPr="00CF3F35" w:rsidRDefault="00C87F91" w:rsidP="00751FA6">
      <w:pPr>
        <w:pStyle w:val="Listenabsatz"/>
        <w:numPr>
          <w:ilvl w:val="0"/>
          <w:numId w:val="19"/>
        </w:numPr>
        <w:rPr>
          <w:b/>
          <w:bCs/>
        </w:rPr>
      </w:pPr>
      <w:r w:rsidRPr="00CF3F35">
        <w:t xml:space="preserve">Hier hat mir vor allem das Enactus Team super geholfen, da meine Meinung dort zu jeder Zeit wertgeschätzt wurde und ich dadurch natürlich Mut bekommen habe, dass meine Meinung zählt </w:t>
      </w:r>
    </w:p>
    <w:p w14:paraId="0FF042DA" w14:textId="6A635FEF" w:rsidR="00C87F91" w:rsidRPr="00CF3F35" w:rsidRDefault="00C87F91" w:rsidP="00751FA6">
      <w:pPr>
        <w:pStyle w:val="Listenabsatz"/>
        <w:numPr>
          <w:ilvl w:val="0"/>
          <w:numId w:val="19"/>
        </w:numPr>
        <w:rPr>
          <w:b/>
          <w:bCs/>
        </w:rPr>
      </w:pPr>
      <w:r w:rsidRPr="00CF3F35">
        <w:t>Und auch dass wenn jemand Kritik an mir äußert</w:t>
      </w:r>
      <w:r w:rsidR="000D2A7C" w:rsidRPr="00CF3F35">
        <w:t>,</w:t>
      </w:r>
      <w:r w:rsidRPr="00CF3F35">
        <w:t xml:space="preserve"> ich ruhig bleibe und nichts persönlich nehme. Das hab</w:t>
      </w:r>
      <w:r w:rsidR="000D2A7C" w:rsidRPr="00CF3F35">
        <w:t xml:space="preserve">e </w:t>
      </w:r>
      <w:r w:rsidRPr="00CF3F35">
        <w:t>ich zum Beispiel sehr stark im Kunden- und Beschwerdemanagement bei P&amp;C gelernt</w:t>
      </w:r>
    </w:p>
    <w:p w14:paraId="771C3ECB" w14:textId="6F02B8CA" w:rsidR="00C87F91" w:rsidRPr="0091029D" w:rsidRDefault="000D2A7C" w:rsidP="00751FA6">
      <w:pPr>
        <w:pStyle w:val="Listenabsatz"/>
        <w:numPr>
          <w:ilvl w:val="0"/>
          <w:numId w:val="19"/>
        </w:numPr>
        <w:rPr>
          <w:b/>
          <w:bCs/>
        </w:rPr>
      </w:pPr>
      <w:r w:rsidRPr="00CF3F35">
        <w:t>Ich neige außerdem</w:t>
      </w:r>
      <w:r w:rsidR="00C87F91" w:rsidRPr="00CF3F35">
        <w:t xml:space="preserve"> </w:t>
      </w:r>
      <w:r w:rsidR="0091029D">
        <w:t>dazu, d</w:t>
      </w:r>
      <w:r w:rsidR="00C87F91" w:rsidRPr="00CF3F35">
        <w:t>ass ich mich manchmal zu schnell mitreißen lasse, bzw. für zu viele Dinge interessiere und dadurch immer neue Ideen bekomme, aber kein</w:t>
      </w:r>
      <w:r w:rsidR="0091029D">
        <w:t xml:space="preserve"> </w:t>
      </w:r>
      <w:r w:rsidR="00C87F91" w:rsidRPr="00CF3F35">
        <w:t xml:space="preserve">Thema dann richtig gerecht werden kann. </w:t>
      </w:r>
    </w:p>
    <w:p w14:paraId="56780C20" w14:textId="17A26277" w:rsidR="0091029D" w:rsidRPr="00CF3F35" w:rsidRDefault="0091029D" w:rsidP="00751FA6">
      <w:pPr>
        <w:pStyle w:val="Listenabsatz"/>
        <w:numPr>
          <w:ilvl w:val="0"/>
          <w:numId w:val="19"/>
        </w:numPr>
        <w:rPr>
          <w:b/>
          <w:bCs/>
        </w:rPr>
      </w:pPr>
      <w:r>
        <w:t xml:space="preserve">Ich denke, dass da oft auch die Angst zu verlieren mitspielt und ich glaube immer noch mehr machen zu müssen um besser zu werden </w:t>
      </w:r>
    </w:p>
    <w:p w14:paraId="5790BBDE" w14:textId="4BA81AFD" w:rsidR="00C87F91" w:rsidRPr="00CF3F35" w:rsidRDefault="00C87F91" w:rsidP="00751FA6">
      <w:pPr>
        <w:pStyle w:val="Listenabsatz"/>
        <w:numPr>
          <w:ilvl w:val="0"/>
          <w:numId w:val="19"/>
        </w:numPr>
        <w:rPr>
          <w:b/>
          <w:bCs/>
        </w:rPr>
      </w:pPr>
      <w:r w:rsidRPr="00CF3F35">
        <w:t>Da ich aber im Studium zuletzt nun auch sehr viele Prioritäten setzten musste, denke ich</w:t>
      </w:r>
      <w:r w:rsidR="0091029D">
        <w:t>,</w:t>
      </w:r>
      <w:r w:rsidRPr="00CF3F35">
        <w:t xml:space="preserve"> dass ich da auf jeden Fall dazu lernen konnte. Außerdem habe ich diesbezüglich auch schon mehrere Bücher gelesen und versuche spezifische Tipps zur Persönlichkeitsentwicklung auch umzusetzen</w:t>
      </w:r>
    </w:p>
    <w:p w14:paraId="3B32E2C0" w14:textId="2A31AEA7" w:rsidR="00C87F91" w:rsidRPr="00CF3F35" w:rsidRDefault="00C87F91" w:rsidP="00C87F91">
      <w:pPr>
        <w:pStyle w:val="Listenabsatz"/>
        <w:ind w:left="1440"/>
      </w:pPr>
    </w:p>
    <w:p w14:paraId="4F05FA69" w14:textId="7DB23235" w:rsidR="00C87F91" w:rsidRPr="00CF3F35" w:rsidRDefault="000D2A7C" w:rsidP="000D2A7C">
      <w:pPr>
        <w:pStyle w:val="Listenabsatz"/>
        <w:numPr>
          <w:ilvl w:val="0"/>
          <w:numId w:val="16"/>
        </w:numPr>
        <w:rPr>
          <w:b/>
          <w:bCs/>
        </w:rPr>
      </w:pPr>
      <w:r w:rsidRPr="00CF3F35">
        <w:rPr>
          <w:b/>
          <w:bCs/>
        </w:rPr>
        <w:t xml:space="preserve">Situationsbeschreibung </w:t>
      </w:r>
    </w:p>
    <w:p w14:paraId="383D0C8C" w14:textId="4857949D" w:rsidR="000D2A7C" w:rsidRPr="00CF3F35" w:rsidRDefault="000D2A7C" w:rsidP="000D2A7C">
      <w:pPr>
        <w:pStyle w:val="Listenabsatz"/>
        <w:numPr>
          <w:ilvl w:val="0"/>
          <w:numId w:val="20"/>
        </w:numPr>
        <w:rPr>
          <w:b/>
          <w:bCs/>
        </w:rPr>
      </w:pPr>
      <w:r w:rsidRPr="00CF3F35">
        <w:rPr>
          <w:b/>
          <w:bCs/>
        </w:rPr>
        <w:t>Waren Sie schonmal in einer Situation, in der etwas nicht so geklappt hat wie geplant, …</w:t>
      </w:r>
    </w:p>
    <w:p w14:paraId="62ED1656" w14:textId="634416DF" w:rsidR="000D2A7C" w:rsidRPr="00CF3F35" w:rsidRDefault="000D2A7C" w:rsidP="000D2A7C">
      <w:pPr>
        <w:pStyle w:val="Listenabsatz"/>
        <w:numPr>
          <w:ilvl w:val="0"/>
          <w:numId w:val="20"/>
        </w:numPr>
        <w:rPr>
          <w:b/>
          <w:bCs/>
        </w:rPr>
      </w:pPr>
      <w:r w:rsidRPr="00CF3F35">
        <w:rPr>
          <w:b/>
          <w:bCs/>
        </w:rPr>
        <w:t xml:space="preserve">P: </w:t>
      </w:r>
      <w:r w:rsidRPr="00CF3F35">
        <w:t xml:space="preserve">Problem: Beschreibe, was genau das Problem/ die Herausforderung war </w:t>
      </w:r>
    </w:p>
    <w:p w14:paraId="74B18465" w14:textId="504EDAA1" w:rsidR="000D2A7C" w:rsidRPr="00CF3F35" w:rsidRDefault="000D2A7C" w:rsidP="000D2A7C">
      <w:pPr>
        <w:pStyle w:val="Listenabsatz"/>
        <w:numPr>
          <w:ilvl w:val="0"/>
          <w:numId w:val="20"/>
        </w:numPr>
        <w:rPr>
          <w:b/>
          <w:bCs/>
        </w:rPr>
      </w:pPr>
      <w:r w:rsidRPr="00CF3F35">
        <w:rPr>
          <w:b/>
          <w:bCs/>
        </w:rPr>
        <w:t>A:</w:t>
      </w:r>
      <w:r w:rsidRPr="00CF3F35">
        <w:t xml:space="preserve"> Anticipated Consequence: Was passiert, wenn das Problem nicht gelöst wird ?</w:t>
      </w:r>
    </w:p>
    <w:p w14:paraId="6554FB99" w14:textId="455361C6" w:rsidR="000D2A7C" w:rsidRPr="00CF3F35" w:rsidRDefault="000D2A7C" w:rsidP="000D2A7C">
      <w:pPr>
        <w:pStyle w:val="Listenabsatz"/>
        <w:numPr>
          <w:ilvl w:val="0"/>
          <w:numId w:val="20"/>
        </w:numPr>
        <w:rPr>
          <w:b/>
          <w:bCs/>
        </w:rPr>
      </w:pPr>
      <w:r w:rsidRPr="00CF3F35">
        <w:rPr>
          <w:b/>
          <w:bCs/>
        </w:rPr>
        <w:t>R:</w:t>
      </w:r>
      <w:r w:rsidRPr="00CF3F35">
        <w:t xml:space="preserve"> Role – Was war deine Rolle/Verantwortung bei der Lösung von diesen Problemen?</w:t>
      </w:r>
    </w:p>
    <w:p w14:paraId="7CF8C472" w14:textId="45759053" w:rsidR="000D2A7C" w:rsidRPr="00CF3F35" w:rsidRDefault="000D2A7C" w:rsidP="000D2A7C">
      <w:pPr>
        <w:pStyle w:val="Listenabsatz"/>
        <w:numPr>
          <w:ilvl w:val="0"/>
          <w:numId w:val="20"/>
        </w:numPr>
        <w:rPr>
          <w:b/>
          <w:bCs/>
        </w:rPr>
      </w:pPr>
      <w:r w:rsidRPr="00CF3F35">
        <w:rPr>
          <w:b/>
          <w:bCs/>
        </w:rPr>
        <w:t xml:space="preserve">A: </w:t>
      </w:r>
      <w:r w:rsidRPr="00CF3F35">
        <w:t xml:space="preserve">Action – Welche spezifischen Schritte hast du unternommen, um das Problem zu lösen? </w:t>
      </w:r>
    </w:p>
    <w:p w14:paraId="0CC22F45" w14:textId="256EA6EB" w:rsidR="000D2A7C" w:rsidRPr="00CF3F35" w:rsidRDefault="000D2A7C" w:rsidP="000D2A7C">
      <w:pPr>
        <w:pStyle w:val="Listenabsatz"/>
        <w:numPr>
          <w:ilvl w:val="0"/>
          <w:numId w:val="20"/>
        </w:numPr>
        <w:rPr>
          <w:b/>
          <w:bCs/>
        </w:rPr>
      </w:pPr>
      <w:r w:rsidRPr="00CF3F35">
        <w:rPr>
          <w:b/>
          <w:bCs/>
        </w:rPr>
        <w:t>D:</w:t>
      </w:r>
      <w:r w:rsidRPr="00CF3F35">
        <w:t xml:space="preserve"> Decision Making – Warum hast du diese Schritte eingeleitet? </w:t>
      </w:r>
    </w:p>
    <w:p w14:paraId="5CC5ABE7" w14:textId="21064AD5" w:rsidR="000D2A7C" w:rsidRPr="00CF3F35" w:rsidRDefault="000D2A7C" w:rsidP="000D2A7C">
      <w:pPr>
        <w:pStyle w:val="Listenabsatz"/>
        <w:numPr>
          <w:ilvl w:val="0"/>
          <w:numId w:val="20"/>
        </w:numPr>
        <w:rPr>
          <w:b/>
          <w:bCs/>
        </w:rPr>
      </w:pPr>
      <w:r w:rsidRPr="00CF3F35">
        <w:rPr>
          <w:b/>
          <w:bCs/>
        </w:rPr>
        <w:t xml:space="preserve">E: </w:t>
      </w:r>
      <w:r w:rsidRPr="00CF3F35">
        <w:t>End Result – was war das Ergebnis deines Handelns?</w:t>
      </w:r>
    </w:p>
    <w:p w14:paraId="65A16645" w14:textId="2443EB41" w:rsidR="000D2A7C" w:rsidRPr="00CF3F35" w:rsidRDefault="000D2A7C" w:rsidP="0061373F">
      <w:pPr>
        <w:pStyle w:val="Listenabsatz"/>
        <w:numPr>
          <w:ilvl w:val="0"/>
          <w:numId w:val="20"/>
        </w:numPr>
        <w:rPr>
          <w:b/>
          <w:bCs/>
        </w:rPr>
      </w:pPr>
      <w:r w:rsidRPr="00CF3F35">
        <w:rPr>
          <w:b/>
          <w:bCs/>
        </w:rPr>
        <w:t xml:space="preserve">L: </w:t>
      </w:r>
      <w:r w:rsidRPr="00CF3F35">
        <w:t>Learnings</w:t>
      </w:r>
      <w:r w:rsidR="0061373F" w:rsidRPr="00CF3F35">
        <w:t xml:space="preserve"> - </w:t>
      </w:r>
      <w:r w:rsidR="0061373F" w:rsidRPr="00CF3F35">
        <w:br/>
      </w:r>
      <w:r w:rsidRPr="00CF3F35">
        <w:t xml:space="preserve"> </w:t>
      </w:r>
    </w:p>
    <w:p w14:paraId="454B4EA4" w14:textId="2D3717AD" w:rsidR="0061373F" w:rsidRPr="00CF3F35" w:rsidRDefault="0061373F" w:rsidP="0061373F">
      <w:pPr>
        <w:pStyle w:val="Listenabsatz"/>
        <w:numPr>
          <w:ilvl w:val="0"/>
          <w:numId w:val="16"/>
        </w:numPr>
        <w:rPr>
          <w:b/>
          <w:bCs/>
        </w:rPr>
      </w:pPr>
      <w:r w:rsidRPr="00CF3F35">
        <w:rPr>
          <w:b/>
          <w:bCs/>
        </w:rPr>
        <w:t>Definition von…</w:t>
      </w:r>
      <w:r w:rsidRPr="00CF3F35">
        <w:rPr>
          <w:b/>
          <w:bCs/>
        </w:rPr>
        <w:br/>
      </w:r>
      <w:r w:rsidRPr="00CF3F35">
        <w:rPr>
          <w:b/>
          <w:bCs/>
        </w:rPr>
        <w:br/>
        <w:t xml:space="preserve">Wie würden Sie das perfekte Arbeitsumfeld beschreiben? </w:t>
      </w:r>
      <w:r w:rsidRPr="00CF3F35">
        <w:rPr>
          <w:b/>
          <w:bCs/>
        </w:rPr>
        <w:br/>
        <w:t>Was ist Ihre Rolle in einem Team?</w:t>
      </w:r>
      <w:r w:rsidRPr="00CF3F35">
        <w:rPr>
          <w:b/>
          <w:bCs/>
        </w:rPr>
        <w:br/>
        <w:t>Was ist Leadership für Sie? Was macht Leadership aus?</w:t>
      </w:r>
    </w:p>
    <w:p w14:paraId="35941FAA" w14:textId="0F269DCC" w:rsidR="0061373F" w:rsidRPr="00CF3F35" w:rsidRDefault="0061373F" w:rsidP="0061373F">
      <w:pPr>
        <w:pStyle w:val="Listenabsatz"/>
        <w:rPr>
          <w:b/>
          <w:bCs/>
        </w:rPr>
      </w:pPr>
      <w:r w:rsidRPr="00CF3F35">
        <w:rPr>
          <w:b/>
          <w:bCs/>
        </w:rPr>
        <w:t>Wie würde Sie das perfekte Arbeitsumfeld beschreiben?</w:t>
      </w:r>
    </w:p>
    <w:p w14:paraId="578057E0" w14:textId="3E98600B" w:rsidR="0061373F" w:rsidRPr="00CF3F35" w:rsidRDefault="0061373F" w:rsidP="0061373F">
      <w:pPr>
        <w:pStyle w:val="Listenabsatz"/>
        <w:rPr>
          <w:b/>
          <w:bCs/>
        </w:rPr>
      </w:pPr>
      <w:r w:rsidRPr="00CF3F35">
        <w:rPr>
          <w:b/>
          <w:bCs/>
        </w:rPr>
        <w:t>Was waren Ihre bislang größten Fehler? Was haben Sie daraus gelernt?</w:t>
      </w:r>
    </w:p>
    <w:p w14:paraId="76A955A4" w14:textId="2A0325EE" w:rsidR="0061373F" w:rsidRPr="00CF3F35" w:rsidRDefault="0061373F" w:rsidP="0061373F">
      <w:pPr>
        <w:pStyle w:val="Listenabsatz"/>
      </w:pPr>
      <w:r w:rsidRPr="00CF3F35">
        <w:rPr>
          <w:b/>
          <w:bCs/>
        </w:rPr>
        <w:br/>
      </w:r>
      <w:r w:rsidRPr="00CF3F35">
        <w:t xml:space="preserve">Ich respektiere definitiv Hierarchien und halte mich auch an diese (z.B kann ich es absolut akzeptieren, typische Praktikanten Aufgaben zu machen) gelichzeitig (wenn es zum Team passt) spreche ich allerdings auch Dingen offen und ehrlich an und zeige meine Meinung auf – das alles natürlich mit dazugehörigen Respekt, in passenden Situationen und teamintern. </w:t>
      </w:r>
    </w:p>
    <w:p w14:paraId="55D2F78C" w14:textId="196F98C4" w:rsidR="0061373F" w:rsidRPr="00CF3F35" w:rsidRDefault="0061373F" w:rsidP="0061373F">
      <w:pPr>
        <w:pStyle w:val="Listenabsatz"/>
      </w:pPr>
    </w:p>
    <w:p w14:paraId="3F9E5555" w14:textId="77777777" w:rsidR="0061373F" w:rsidRPr="00CF3F35" w:rsidRDefault="0061373F" w:rsidP="0061373F">
      <w:pPr>
        <w:pStyle w:val="Listenabsatz"/>
      </w:pPr>
    </w:p>
    <w:p w14:paraId="0228A6C3" w14:textId="77777777" w:rsidR="0061373F" w:rsidRPr="00CF3F35" w:rsidRDefault="0061373F" w:rsidP="0061373F">
      <w:pPr>
        <w:pStyle w:val="Listenabsatz"/>
      </w:pPr>
    </w:p>
    <w:p w14:paraId="291A5A80" w14:textId="77777777" w:rsidR="0061373F" w:rsidRPr="00CF3F35" w:rsidRDefault="0061373F" w:rsidP="0061373F">
      <w:pPr>
        <w:pStyle w:val="Listenabsatz"/>
        <w:numPr>
          <w:ilvl w:val="0"/>
          <w:numId w:val="16"/>
        </w:numPr>
      </w:pPr>
      <w:r w:rsidRPr="0091029D">
        <w:rPr>
          <w:b/>
          <w:bCs/>
        </w:rPr>
        <w:t>Unternehmen</w:t>
      </w:r>
      <w:r w:rsidRPr="00CF3F35">
        <w:br/>
      </w:r>
      <w:r w:rsidRPr="00CF3F35">
        <w:br/>
        <w:t>Warum das Unternehmen ?</w:t>
      </w:r>
      <w:r w:rsidRPr="00CF3F35">
        <w:br/>
        <w:t>1. Was hat mein Interesse geweckt?</w:t>
      </w:r>
    </w:p>
    <w:p w14:paraId="733E15C9" w14:textId="77777777" w:rsidR="0061373F" w:rsidRPr="00CF3F35" w:rsidRDefault="0061373F" w:rsidP="0061373F">
      <w:pPr>
        <w:pStyle w:val="Listenabsatz"/>
      </w:pPr>
      <w:r w:rsidRPr="00CF3F35">
        <w:t>2. Wodurch wurde dieses Interesse weiter gesteigert?</w:t>
      </w:r>
      <w:r w:rsidRPr="00CF3F35">
        <w:br/>
      </w:r>
      <w:r w:rsidRPr="00CF3F35">
        <w:br/>
        <w:t>Persönliche positive Erfahrungen mit dem UN (Workshops etc.) oder mit Bekannten, die dort arbeiten unbedingt nennen</w:t>
      </w:r>
    </w:p>
    <w:p w14:paraId="5A65B5CD" w14:textId="77777777" w:rsidR="0061373F" w:rsidRPr="00CF3F35" w:rsidRDefault="0061373F" w:rsidP="0061373F">
      <w:pPr>
        <w:pStyle w:val="Listenabsatz"/>
      </w:pPr>
    </w:p>
    <w:p w14:paraId="39821100" w14:textId="77777777" w:rsidR="0061373F" w:rsidRPr="00CF3F35" w:rsidRDefault="0061373F" w:rsidP="0061373F">
      <w:pPr>
        <w:pStyle w:val="Listenabsatz"/>
      </w:pPr>
      <w:r w:rsidRPr="00CF3F35">
        <w:t>Persönliche und allgemeine Komponenten idealerweise beide adressieren – persönliche wenn vorhanden, nochmal stärker in den Vordergrund stellen</w:t>
      </w:r>
    </w:p>
    <w:p w14:paraId="316FD229" w14:textId="77777777" w:rsidR="0061373F" w:rsidRPr="00CF3F35" w:rsidRDefault="0061373F" w:rsidP="0061373F">
      <w:pPr>
        <w:pStyle w:val="Listenabsatz"/>
      </w:pPr>
    </w:p>
    <w:p w14:paraId="31D32423" w14:textId="5190E548" w:rsidR="0061373F" w:rsidRPr="00CF3F35" w:rsidRDefault="0061373F" w:rsidP="0061373F">
      <w:pPr>
        <w:pStyle w:val="Listenabsatz"/>
        <w:numPr>
          <w:ilvl w:val="0"/>
          <w:numId w:val="16"/>
        </w:numPr>
        <w:rPr>
          <w:b/>
          <w:bCs/>
        </w:rPr>
      </w:pPr>
      <w:r w:rsidRPr="00CF3F35">
        <w:rPr>
          <w:b/>
          <w:bCs/>
        </w:rPr>
        <w:t>Beruf</w:t>
      </w:r>
      <w:r w:rsidR="00EC0A12" w:rsidRPr="00CF3F35">
        <w:rPr>
          <w:b/>
          <w:bCs/>
        </w:rPr>
        <w:t>s</w:t>
      </w:r>
      <w:r w:rsidRPr="00CF3F35">
        <w:rPr>
          <w:b/>
          <w:bCs/>
        </w:rPr>
        <w:t>bild</w:t>
      </w:r>
    </w:p>
    <w:p w14:paraId="79E8748D" w14:textId="77777777" w:rsidR="0061373F" w:rsidRPr="00CF3F35" w:rsidRDefault="0061373F" w:rsidP="0061373F">
      <w:pPr>
        <w:pStyle w:val="Listenabsatz"/>
      </w:pPr>
    </w:p>
    <w:p w14:paraId="2B34EDA0" w14:textId="77777777" w:rsidR="0061373F" w:rsidRPr="00CF3F35" w:rsidRDefault="0061373F" w:rsidP="0061373F">
      <w:pPr>
        <w:pStyle w:val="Listenabsatz"/>
      </w:pPr>
      <w:r w:rsidRPr="00CF3F35">
        <w:t>Warum gerade diese Branche?</w:t>
      </w:r>
    </w:p>
    <w:p w14:paraId="3E6C13EF" w14:textId="77777777" w:rsidR="0061373F" w:rsidRPr="00CF3F35" w:rsidRDefault="0061373F" w:rsidP="0061373F">
      <w:pPr>
        <w:pStyle w:val="Listenabsatz"/>
      </w:pPr>
    </w:p>
    <w:p w14:paraId="23F03298" w14:textId="2870003B" w:rsidR="00EC0A12" w:rsidRPr="00CF3F35" w:rsidRDefault="00EC0A12" w:rsidP="0061373F">
      <w:pPr>
        <w:pStyle w:val="Listenabsatz"/>
      </w:pPr>
      <w:r w:rsidRPr="00CF3F35">
        <w:t>Warum ist dieser Beruf wichtig?</w:t>
      </w:r>
      <w:r w:rsidRPr="00CF3F35">
        <w:br/>
        <w:t>Erkläre, welche Fähigkeiten man benötigt, um in diesem Beruf sehr gut zu sein.</w:t>
      </w:r>
      <w:r w:rsidRPr="00CF3F35">
        <w:br/>
      </w:r>
      <w:r w:rsidRPr="00CF3F35">
        <w:br/>
        <w:t>Welche generellen Stärken besitzt du für diesen Job? Allgemein</w:t>
      </w:r>
    </w:p>
    <w:p w14:paraId="264C3CD4" w14:textId="55C6514E" w:rsidR="00EC0A12" w:rsidRPr="00CF3F35" w:rsidRDefault="00EC0A12" w:rsidP="0061373F">
      <w:pPr>
        <w:pStyle w:val="Listenabsatz"/>
      </w:pPr>
    </w:p>
    <w:p w14:paraId="3429F155" w14:textId="760606CA" w:rsidR="00EC0A12" w:rsidRPr="00CF3F35" w:rsidRDefault="00EC0A12" w:rsidP="0061373F">
      <w:pPr>
        <w:pStyle w:val="Listenabsatz"/>
      </w:pPr>
      <w:r w:rsidRPr="00CF3F35">
        <w:t>Wo hast du schonmal jobrelevantes gemacht? Erfahrungsgetriebene Aussagen</w:t>
      </w:r>
    </w:p>
    <w:p w14:paraId="5DFDCC5A" w14:textId="3EB8E0AF" w:rsidR="00EC0A12" w:rsidRPr="00CF3F35" w:rsidRDefault="00EC0A12" w:rsidP="0061373F">
      <w:pPr>
        <w:pStyle w:val="Listenabsatz"/>
      </w:pPr>
      <w:r w:rsidRPr="00CF3F35">
        <w:br/>
        <w:t>Ich bin sehr wissbegierig, Abwechslungsreichtum ist mir wichtig und von daher ist gerade dieses Projekt</w:t>
      </w:r>
      <w:r w:rsidRPr="00CF3F35">
        <w:br/>
        <w:t xml:space="preserve">Es soll mich nicht nur erfüllen, sondern das Berufsbild soll auch zu meinen Stärken passen. Disziplin, Motivation, Durchhaltevermögen bewiesen. </w:t>
      </w:r>
    </w:p>
    <w:p w14:paraId="55907822" w14:textId="225D9309" w:rsidR="00EC0A12" w:rsidRPr="00CF3F35" w:rsidRDefault="00EC0A12" w:rsidP="0061373F">
      <w:pPr>
        <w:pStyle w:val="Listenabsatz"/>
      </w:pPr>
    </w:p>
    <w:p w14:paraId="7ADE7C35" w14:textId="6FAE77C1" w:rsidR="00EC0A12" w:rsidRPr="00CF3F35" w:rsidRDefault="00EC0A12" w:rsidP="00EC0A12">
      <w:pPr>
        <w:pStyle w:val="Listenabsatz"/>
        <w:numPr>
          <w:ilvl w:val="0"/>
          <w:numId w:val="16"/>
        </w:numPr>
        <w:rPr>
          <w:b/>
          <w:bCs/>
        </w:rPr>
      </w:pPr>
      <w:r w:rsidRPr="00CF3F35">
        <w:rPr>
          <w:b/>
          <w:bCs/>
        </w:rPr>
        <w:t>Individuelle Fragen</w:t>
      </w:r>
      <w:r w:rsidRPr="00CF3F35">
        <w:rPr>
          <w:b/>
          <w:bCs/>
        </w:rPr>
        <w:br/>
      </w:r>
    </w:p>
    <w:p w14:paraId="116782A1" w14:textId="4BACF716" w:rsidR="00EC0A12" w:rsidRPr="00CF3F35" w:rsidRDefault="00EC0A12" w:rsidP="00EC0A12">
      <w:pPr>
        <w:pStyle w:val="Listenabsatz"/>
        <w:numPr>
          <w:ilvl w:val="0"/>
          <w:numId w:val="21"/>
        </w:numPr>
      </w:pPr>
      <w:r w:rsidRPr="00CF3F35">
        <w:t>Berufliche Erfahrung</w:t>
      </w:r>
      <w:r w:rsidR="00560BEB" w:rsidRPr="00CF3F35">
        <w:t>? Was Sie dazu motiviert, in den Bereich XY zu gehen?</w:t>
      </w:r>
    </w:p>
    <w:p w14:paraId="458FF596" w14:textId="5CDF3D9C" w:rsidR="00560BEB" w:rsidRPr="00CF3F35" w:rsidRDefault="00560BEB" w:rsidP="00EC0A12">
      <w:pPr>
        <w:pStyle w:val="Listenabsatz"/>
        <w:numPr>
          <w:ilvl w:val="0"/>
          <w:numId w:val="21"/>
        </w:numPr>
      </w:pPr>
      <w:r w:rsidRPr="00CF3F35">
        <w:t>Unis – z.B. Sie haben an der Universität X studiert, würde Sie das empfehlen? Wie fanden Sie es dort?</w:t>
      </w:r>
    </w:p>
    <w:p w14:paraId="29B8D746" w14:textId="26336E58" w:rsidR="00560BEB" w:rsidRPr="00CF3F35" w:rsidRDefault="00560BEB" w:rsidP="00EC0A12">
      <w:pPr>
        <w:pStyle w:val="Listenabsatz"/>
        <w:numPr>
          <w:ilvl w:val="0"/>
          <w:numId w:val="21"/>
        </w:numPr>
      </w:pPr>
      <w:r w:rsidRPr="00CF3F35">
        <w:t xml:space="preserve">Projekte (im Ausland), war dieses Ihr Lieblingsprojekt bislang? </w:t>
      </w:r>
    </w:p>
    <w:p w14:paraId="7BB17669" w14:textId="5F4B8A83" w:rsidR="00560BEB" w:rsidRPr="00CF3F35" w:rsidRDefault="00560BEB" w:rsidP="00EC0A12">
      <w:pPr>
        <w:pStyle w:val="Listenabsatz"/>
        <w:numPr>
          <w:ilvl w:val="0"/>
          <w:numId w:val="21"/>
        </w:numPr>
      </w:pPr>
      <w:r w:rsidRPr="00CF3F35">
        <w:t xml:space="preserve">Ähnliche Hobbies? Welches war Ihr Lieblingsreiseziel bislang? </w:t>
      </w:r>
      <w:r w:rsidRPr="00CF3F35">
        <w:br/>
      </w:r>
      <w:r w:rsidRPr="00CF3F35">
        <w:rPr>
          <w:b/>
          <w:bCs/>
        </w:rPr>
        <w:t xml:space="preserve">Persönlich </w:t>
      </w:r>
    </w:p>
    <w:p w14:paraId="1270E338" w14:textId="445FB794" w:rsidR="00560BEB" w:rsidRPr="00CF3F35" w:rsidRDefault="00560BEB" w:rsidP="00EC0A12">
      <w:pPr>
        <w:pStyle w:val="Listenabsatz"/>
        <w:numPr>
          <w:ilvl w:val="0"/>
          <w:numId w:val="21"/>
        </w:numPr>
      </w:pPr>
      <w:r w:rsidRPr="00CF3F35">
        <w:t>Was waren bislang Ihre Lieblingsprojekte?</w:t>
      </w:r>
    </w:p>
    <w:p w14:paraId="27128CCC" w14:textId="0F722B05" w:rsidR="00560BEB" w:rsidRPr="00CF3F35" w:rsidRDefault="00560BEB" w:rsidP="00EC0A12">
      <w:pPr>
        <w:pStyle w:val="Listenabsatz"/>
        <w:numPr>
          <w:ilvl w:val="0"/>
          <w:numId w:val="21"/>
        </w:numPr>
      </w:pPr>
      <w:r w:rsidRPr="00CF3F35">
        <w:t xml:space="preserve">Was gefällt Ihnen derzeit am meisten an XY? </w:t>
      </w:r>
      <w:r w:rsidRPr="00CF3F35">
        <w:br/>
      </w:r>
      <w:r w:rsidRPr="00CF3F35">
        <w:rPr>
          <w:b/>
          <w:bCs/>
        </w:rPr>
        <w:t>Unternehmen</w:t>
      </w:r>
    </w:p>
    <w:p w14:paraId="1B5AFB9B" w14:textId="443B0FA8" w:rsidR="00560BEB" w:rsidRPr="00CF3F35" w:rsidRDefault="00560BEB" w:rsidP="00EC0A12">
      <w:pPr>
        <w:pStyle w:val="Listenabsatz"/>
        <w:numPr>
          <w:ilvl w:val="0"/>
          <w:numId w:val="21"/>
        </w:numPr>
      </w:pPr>
      <w:r w:rsidRPr="00CF3F35">
        <w:t>Was groß wird das Team sein, in dem ich eingesetzt werde?</w:t>
      </w:r>
    </w:p>
    <w:p w14:paraId="28D46C16" w14:textId="17DD5EB1" w:rsidR="00560BEB" w:rsidRPr="00CF3F35" w:rsidRDefault="00560BEB" w:rsidP="00EC0A12">
      <w:pPr>
        <w:pStyle w:val="Listenabsatz"/>
        <w:numPr>
          <w:ilvl w:val="0"/>
          <w:numId w:val="21"/>
        </w:numPr>
      </w:pPr>
      <w:r w:rsidRPr="00CF3F35">
        <w:t>Gibt es dort auch andere Praktikanten?</w:t>
      </w:r>
    </w:p>
    <w:p w14:paraId="22865E48" w14:textId="231B9F65" w:rsidR="00560BEB" w:rsidRPr="00CF3F35" w:rsidRDefault="00560BEB" w:rsidP="00EC0A12">
      <w:pPr>
        <w:pStyle w:val="Listenabsatz"/>
        <w:numPr>
          <w:ilvl w:val="0"/>
          <w:numId w:val="21"/>
        </w:numPr>
      </w:pPr>
      <w:r w:rsidRPr="00CF3F35">
        <w:t>Stimmt das Image, dass ….?</w:t>
      </w:r>
    </w:p>
    <w:p w14:paraId="75BEA4A1" w14:textId="2DBEA482" w:rsidR="00560BEB" w:rsidRPr="00CF3F35" w:rsidRDefault="00560BEB" w:rsidP="00560BEB">
      <w:pPr>
        <w:pStyle w:val="Listenabsatz"/>
      </w:pPr>
    </w:p>
    <w:p w14:paraId="05B9D7FC" w14:textId="77777777" w:rsidR="00560BEB" w:rsidRPr="00CF3F35" w:rsidRDefault="00560BEB" w:rsidP="00560BEB">
      <w:pPr>
        <w:pStyle w:val="Listenabsatz"/>
      </w:pPr>
    </w:p>
    <w:p w14:paraId="6944680C" w14:textId="603F68DE" w:rsidR="0061373F" w:rsidRPr="00CF3F35" w:rsidRDefault="0061373F" w:rsidP="0061373F">
      <w:pPr>
        <w:pStyle w:val="Listenabsatz"/>
      </w:pPr>
      <w:r w:rsidRPr="00CF3F35">
        <w:br/>
      </w:r>
    </w:p>
    <w:p w14:paraId="1C304BA5" w14:textId="77777777" w:rsidR="0061373F" w:rsidRPr="00CF3F35" w:rsidRDefault="0061373F" w:rsidP="0061373F">
      <w:pPr>
        <w:pStyle w:val="Listenabsatz"/>
      </w:pPr>
    </w:p>
    <w:p w14:paraId="25D388EB" w14:textId="29E917C3" w:rsidR="0061373F" w:rsidRPr="00CF3F35" w:rsidRDefault="0061373F" w:rsidP="0061373F">
      <w:pPr>
        <w:pStyle w:val="Listenabsatz"/>
        <w:rPr>
          <w:b/>
          <w:bCs/>
        </w:rPr>
      </w:pPr>
    </w:p>
    <w:p w14:paraId="6E416F7A" w14:textId="5F5E7AC7" w:rsidR="00560BEB" w:rsidRPr="00CF3F35" w:rsidRDefault="00560BEB" w:rsidP="0061373F">
      <w:pPr>
        <w:pStyle w:val="Listenabsatz"/>
        <w:rPr>
          <w:b/>
          <w:bCs/>
        </w:rPr>
      </w:pPr>
    </w:p>
    <w:p w14:paraId="46990E04" w14:textId="78BB949A" w:rsidR="00560BEB" w:rsidRPr="00CF3F35" w:rsidRDefault="00560BEB" w:rsidP="0061373F">
      <w:pPr>
        <w:pStyle w:val="Listenabsatz"/>
        <w:rPr>
          <w:b/>
          <w:bCs/>
        </w:rPr>
      </w:pPr>
    </w:p>
    <w:p w14:paraId="4F40E064" w14:textId="06ED2D54" w:rsidR="00560BEB" w:rsidRPr="00CF3F35" w:rsidRDefault="00560BEB" w:rsidP="0061373F">
      <w:pPr>
        <w:pStyle w:val="Listenabsatz"/>
        <w:rPr>
          <w:b/>
          <w:bCs/>
        </w:rPr>
      </w:pPr>
    </w:p>
    <w:p w14:paraId="6BF8A35C" w14:textId="59F58CFE" w:rsidR="00A75C46" w:rsidRPr="00CF3F35" w:rsidRDefault="00560BEB" w:rsidP="00A75C46">
      <w:pPr>
        <w:rPr>
          <w:b/>
          <w:bCs/>
        </w:rPr>
      </w:pPr>
      <w:r w:rsidRPr="00CF3F35">
        <w:rPr>
          <w:b/>
          <w:bCs/>
        </w:rPr>
        <w:br w:type="page"/>
      </w:r>
      <w:r w:rsidR="00D40EB8">
        <w:rPr>
          <w:b/>
          <w:bCs/>
        </w:rPr>
        <w:lastRenderedPageBreak/>
        <w:t xml:space="preserve">International business </w:t>
      </w:r>
      <w:r w:rsidR="00D40EB8">
        <w:rPr>
          <w:b/>
          <w:bCs/>
        </w:rPr>
        <w:br/>
      </w:r>
    </w:p>
    <w:sectPr w:rsidR="00A75C46" w:rsidRPr="00CF3F35">
      <w:footerReference w:type="default" r:id="rId11"/>
      <w:pgSz w:w="11907" w:h="16839" w:code="9"/>
      <w:pgMar w:top="1296"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lena kaiser" w:date="2021-04-29T10:48:00Z" w:initials="sk">
    <w:p w14:paraId="49F56964" w14:textId="77777777" w:rsidR="00CF3F35" w:rsidRDefault="00CF3F35">
      <w:pPr>
        <w:pStyle w:val="Kommentartext"/>
      </w:pPr>
      <w:r>
        <w:rPr>
          <w:rStyle w:val="Kommentarzeichen"/>
        </w:rPr>
        <w:annotationRef/>
      </w:r>
      <w:r w:rsidR="00CD2379">
        <w:t xml:space="preserve">So what ? </w:t>
      </w:r>
      <w:r w:rsidR="00CD2379">
        <w:br/>
        <w:t>Mehrwert</w:t>
      </w:r>
    </w:p>
    <w:p w14:paraId="4EC346A7" w14:textId="7795F411" w:rsidR="00CD2379" w:rsidRDefault="00CD2379">
      <w:pPr>
        <w:pStyle w:val="Kommentartext"/>
      </w:pPr>
      <w:r>
        <w:t xml:space="preserve">Nicht erwähnen </w:t>
      </w:r>
      <w:r>
        <w:br/>
      </w:r>
      <w:r>
        <w:br/>
        <w:t xml:space="preserve">Vorstellung weg </w:t>
      </w:r>
      <w:r>
        <w:br/>
      </w:r>
      <w:r w:rsidR="00725FC7">
        <w:t>m</w:t>
      </w:r>
      <w:r>
        <w:t>eine bisherigen Laufbahn zeigt nicht nur ein großes Zahlenverständis, sonder</w:t>
      </w:r>
      <w:r w:rsidR="00725FC7">
        <w:t>n</w:t>
      </w:r>
      <w:r>
        <w:t xml:space="preserve"> auch Verständnis für Energiemarkt</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C346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50D7D" w16cex:dateUtc="2021-04-29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C346A7" w16cid:durableId="24350D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B66BB" w14:textId="77777777" w:rsidR="009E1D5E" w:rsidRDefault="009E1D5E" w:rsidP="008C4A27">
      <w:pPr>
        <w:spacing w:after="0"/>
      </w:pPr>
      <w:r>
        <w:separator/>
      </w:r>
    </w:p>
  </w:endnote>
  <w:endnote w:type="continuationSeparator" w:id="0">
    <w:p w14:paraId="7599C536" w14:textId="77777777" w:rsidR="009E1D5E" w:rsidRDefault="009E1D5E" w:rsidP="008C4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B25FE" w14:textId="77777777" w:rsidR="000D2A7C" w:rsidRDefault="000D2A7C">
    <w:pPr>
      <w:pStyle w:val="Fuzeile"/>
    </w:pPr>
    <w:r>
      <w:rPr>
        <w:lang w:bidi="de-DE"/>
      </w:rPr>
      <w:t xml:space="preserve">Seite </w:t>
    </w:r>
    <w:r>
      <w:rPr>
        <w:lang w:bidi="de-DE"/>
      </w:rPr>
      <w:fldChar w:fldCharType="begin"/>
    </w:r>
    <w:r>
      <w:rPr>
        <w:lang w:bidi="de-DE"/>
      </w:rPr>
      <w:instrText xml:space="preserve"> PAGE   \* MERGEFORMAT </w:instrText>
    </w:r>
    <w:r>
      <w:rPr>
        <w:lang w:bidi="de-DE"/>
      </w:rPr>
      <w:fldChar w:fldCharType="separate"/>
    </w:r>
    <w:r>
      <w:rPr>
        <w:noProof/>
        <w:lang w:bidi="de-DE"/>
      </w:rPr>
      <w:t>0</w:t>
    </w:r>
    <w:r>
      <w:rPr>
        <w:noProof/>
        <w:lang w:bidi="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12971" w14:textId="77777777" w:rsidR="009E1D5E" w:rsidRDefault="009E1D5E" w:rsidP="008C4A27">
      <w:pPr>
        <w:spacing w:after="0"/>
      </w:pPr>
      <w:r>
        <w:separator/>
      </w:r>
    </w:p>
  </w:footnote>
  <w:footnote w:type="continuationSeparator" w:id="0">
    <w:p w14:paraId="7E8A2351" w14:textId="77777777" w:rsidR="009E1D5E" w:rsidRDefault="009E1D5E" w:rsidP="008C4A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D4EB5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54E42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FA7F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A7AA57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18F9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CCF7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1804C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8EC55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8082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B8611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A4705CF"/>
    <w:multiLevelType w:val="hybridMultilevel"/>
    <w:tmpl w:val="21DC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806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D287104"/>
    <w:multiLevelType w:val="multilevel"/>
    <w:tmpl w:val="2AA8B54E"/>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F903540"/>
    <w:multiLevelType w:val="hybridMultilevel"/>
    <w:tmpl w:val="32740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A63ED"/>
    <w:multiLevelType w:val="multilevel"/>
    <w:tmpl w:val="04090023"/>
    <w:lvl w:ilvl="0">
      <w:start w:val="1"/>
      <w:numFmt w:val="upperRoman"/>
      <w:lvlText w:val="Artikel %1."/>
      <w:lvlJc w:val="left"/>
      <w:pPr>
        <w:ind w:left="0" w:firstLine="0"/>
      </w:pPr>
    </w:lvl>
    <w:lvl w:ilvl="1">
      <w:start w:val="1"/>
      <w:numFmt w:val="decimalZero"/>
      <w:isLgl/>
      <w:lvlText w:val="Abschnitt %1 %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91627A2"/>
    <w:multiLevelType w:val="hybridMultilevel"/>
    <w:tmpl w:val="73DC3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44477B"/>
    <w:multiLevelType w:val="hybridMultilevel"/>
    <w:tmpl w:val="C966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EE1E20"/>
    <w:multiLevelType w:val="hybridMultilevel"/>
    <w:tmpl w:val="B02E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0E7398"/>
    <w:multiLevelType w:val="hybridMultilevel"/>
    <w:tmpl w:val="793E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4304E7"/>
    <w:multiLevelType w:val="hybridMultilevel"/>
    <w:tmpl w:val="B208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C80598"/>
    <w:multiLevelType w:val="hybridMultilevel"/>
    <w:tmpl w:val="833C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000E23"/>
    <w:multiLevelType w:val="hybridMultilevel"/>
    <w:tmpl w:val="130AB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6A7E76"/>
    <w:multiLevelType w:val="hybridMultilevel"/>
    <w:tmpl w:val="862CD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8F21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783C57"/>
    <w:multiLevelType w:val="hybridMultilevel"/>
    <w:tmpl w:val="2242A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9"/>
  </w:num>
  <w:num w:numId="3">
    <w:abstractNumId w:val="23"/>
  </w:num>
  <w:num w:numId="4">
    <w:abstractNumId w:val="11"/>
  </w:num>
  <w:num w:numId="5">
    <w:abstractNumId w:val="12"/>
  </w:num>
  <w:num w:numId="6">
    <w:abstractNumId w:val="14"/>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21"/>
  </w:num>
  <w:num w:numId="17">
    <w:abstractNumId w:val="16"/>
  </w:num>
  <w:num w:numId="18">
    <w:abstractNumId w:val="17"/>
  </w:num>
  <w:num w:numId="19">
    <w:abstractNumId w:val="24"/>
  </w:num>
  <w:num w:numId="20">
    <w:abstractNumId w:val="15"/>
  </w:num>
  <w:num w:numId="21">
    <w:abstractNumId w:val="18"/>
  </w:num>
  <w:num w:numId="22">
    <w:abstractNumId w:val="13"/>
  </w:num>
  <w:num w:numId="23">
    <w:abstractNumId w:val="19"/>
  </w:num>
  <w:num w:numId="24">
    <w:abstractNumId w:val="20"/>
  </w:num>
  <w:num w:numId="25">
    <w:abstractNumId w:val="10"/>
  </w:num>
  <w:num w:numId="2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lena kaiser">
    <w15:presenceInfo w15:providerId="AD" w15:userId="S::selena.kaiser@uzk.onmicrosoft.com::1ed531f5-fc6f-4dd4-bc0a-e875e31b4b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IwsLQ0NzU3MrM0MjRT0lEKTi0uzszPAykwrQUAGnKRDSwAAAA="/>
  </w:docVars>
  <w:rsids>
    <w:rsidRoot w:val="007B5520"/>
    <w:rsid w:val="0003253B"/>
    <w:rsid w:val="00037E65"/>
    <w:rsid w:val="00077B54"/>
    <w:rsid w:val="000A02CE"/>
    <w:rsid w:val="000A14E2"/>
    <w:rsid w:val="000D2A7C"/>
    <w:rsid w:val="000F3F1D"/>
    <w:rsid w:val="00170FB7"/>
    <w:rsid w:val="001E46B9"/>
    <w:rsid w:val="00293B83"/>
    <w:rsid w:val="002C5812"/>
    <w:rsid w:val="002E7D8B"/>
    <w:rsid w:val="00303A47"/>
    <w:rsid w:val="003274EC"/>
    <w:rsid w:val="0035641C"/>
    <w:rsid w:val="003F5FE0"/>
    <w:rsid w:val="00401CCD"/>
    <w:rsid w:val="00415E9A"/>
    <w:rsid w:val="004266BC"/>
    <w:rsid w:val="004C356E"/>
    <w:rsid w:val="004C6507"/>
    <w:rsid w:val="005005D4"/>
    <w:rsid w:val="00545590"/>
    <w:rsid w:val="00560BEB"/>
    <w:rsid w:val="00586C86"/>
    <w:rsid w:val="005D32B5"/>
    <w:rsid w:val="006052EA"/>
    <w:rsid w:val="0061373F"/>
    <w:rsid w:val="006166EE"/>
    <w:rsid w:val="006A3CE7"/>
    <w:rsid w:val="006A447E"/>
    <w:rsid w:val="007209A5"/>
    <w:rsid w:val="00725FC7"/>
    <w:rsid w:val="00751FA6"/>
    <w:rsid w:val="007B5520"/>
    <w:rsid w:val="007C30FF"/>
    <w:rsid w:val="007D4623"/>
    <w:rsid w:val="008417D1"/>
    <w:rsid w:val="00860E40"/>
    <w:rsid w:val="00890C04"/>
    <w:rsid w:val="008C4A27"/>
    <w:rsid w:val="008D582A"/>
    <w:rsid w:val="008E6CA1"/>
    <w:rsid w:val="008F5FC4"/>
    <w:rsid w:val="0091029D"/>
    <w:rsid w:val="0092331E"/>
    <w:rsid w:val="0094715F"/>
    <w:rsid w:val="009512A0"/>
    <w:rsid w:val="0098783D"/>
    <w:rsid w:val="009A0C00"/>
    <w:rsid w:val="009B2486"/>
    <w:rsid w:val="009D2FAE"/>
    <w:rsid w:val="009E1D5E"/>
    <w:rsid w:val="00A031BE"/>
    <w:rsid w:val="00A71493"/>
    <w:rsid w:val="00A75C46"/>
    <w:rsid w:val="00B137AD"/>
    <w:rsid w:val="00B4528D"/>
    <w:rsid w:val="00BD63A0"/>
    <w:rsid w:val="00C87F91"/>
    <w:rsid w:val="00CD2379"/>
    <w:rsid w:val="00CD66A5"/>
    <w:rsid w:val="00CF3F35"/>
    <w:rsid w:val="00D40EB8"/>
    <w:rsid w:val="00D50F7D"/>
    <w:rsid w:val="00D75A0C"/>
    <w:rsid w:val="00D9690E"/>
    <w:rsid w:val="00E05CAC"/>
    <w:rsid w:val="00E74098"/>
    <w:rsid w:val="00EC0A12"/>
    <w:rsid w:val="00EE4932"/>
    <w:rsid w:val="00F34A95"/>
    <w:rsid w:val="00F575FC"/>
    <w:rsid w:val="00FA2880"/>
    <w:rsid w:val="00FC5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4F73"/>
  <w15:chartTrackingRefBased/>
  <w15:docId w15:val="{938F2E41-C87E-4F8F-9734-8FEEE91E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de-DE" w:eastAsia="en-US"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528D"/>
  </w:style>
  <w:style w:type="paragraph" w:styleId="berschrift1">
    <w:name w:val="heading 1"/>
    <w:basedOn w:val="Standard"/>
    <w:next w:val="Standard"/>
    <w:link w:val="berschrift1Zchn"/>
    <w:uiPriority w:val="9"/>
    <w:qFormat/>
    <w:rsid w:val="00F34A95"/>
    <w:pPr>
      <w:keepNext/>
      <w:keepLines/>
      <w:spacing w:before="240" w:after="0"/>
      <w:outlineLvl w:val="0"/>
    </w:pPr>
    <w:rPr>
      <w:rFonts w:asciiTheme="majorHAnsi" w:eastAsiaTheme="majorEastAsia" w:hAnsiTheme="majorHAnsi" w:cstheme="majorBidi"/>
      <w:color w:val="141414" w:themeColor="accent1"/>
      <w:sz w:val="32"/>
    </w:rPr>
  </w:style>
  <w:style w:type="paragraph" w:styleId="berschrift8">
    <w:name w:val="heading 8"/>
    <w:basedOn w:val="Standard"/>
    <w:next w:val="Standard"/>
    <w:link w:val="berschrift8Zchn"/>
    <w:uiPriority w:val="9"/>
    <w:semiHidden/>
    <w:unhideWhenUsed/>
    <w:qFormat/>
    <w:rsid w:val="00F34A9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berschrift9">
    <w:name w:val="heading 9"/>
    <w:basedOn w:val="Standard"/>
    <w:next w:val="Standard"/>
    <w:link w:val="berschrift9Zchn"/>
    <w:uiPriority w:val="9"/>
    <w:semiHidden/>
    <w:unhideWhenUsed/>
    <w:qFormat/>
    <w:rsid w:val="00F34A9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AufgabenlisteTabelle">
    <w:name w:val="Aufgabenliste Tabelle"/>
    <w:basedOn w:val="NormaleTabelle"/>
    <w:uiPriority w:val="99"/>
    <w:rsid w:val="004C6507"/>
    <w:pPr>
      <w:spacing w:before="80" w:after="80" w:line="288" w:lineRule="auto"/>
      <w:jc w:val="center"/>
    </w:pPr>
    <w:rPr>
      <w:rFonts w:eastAsiaTheme="minorEastAsia"/>
      <w:color w:val="595959" w:themeColor="text1" w:themeTint="A6"/>
      <w:szCs w:val="17"/>
      <w:lang w:eastAsia="ja-JP"/>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18"/>
      </w:rPr>
      <w:tblPr/>
      <w:tcPr>
        <w:tcBorders>
          <w:top w:val="nil"/>
          <w:left w:val="nil"/>
          <w:bottom w:val="nil"/>
          <w:right w:val="nil"/>
          <w:insideH w:val="nil"/>
          <w:insideV w:val="single" w:sz="8" w:space="0" w:color="FFFFFF" w:themeColor="background1"/>
          <w:tl2br w:val="nil"/>
          <w:tr2bl w:val="nil"/>
        </w:tcBorders>
        <w:shd w:val="clear" w:color="auto" w:fill="4B4B4B" w:themeFill="accent3" w:themeFillShade="80"/>
      </w:tcPr>
    </w:tblStylePr>
    <w:tblStylePr w:type="firstCol">
      <w:pPr>
        <w:wordWrap/>
        <w:jc w:val="left"/>
      </w:pPr>
    </w:tblStylePr>
    <w:tblStylePr w:type="band1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F2F2F2" w:themeFill="background1" w:themeFillShade="F2"/>
      </w:tcPr>
    </w:tblStylePr>
    <w:tblStylePr w:type="band2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tcPr>
    </w:tblStylePr>
  </w:style>
  <w:style w:type="paragraph" w:styleId="Titel">
    <w:name w:val="Title"/>
    <w:basedOn w:val="Standard"/>
    <w:next w:val="Standard"/>
    <w:link w:val="TitelZchn"/>
    <w:uiPriority w:val="1"/>
    <w:qFormat/>
    <w:rsid w:val="008C4A27"/>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elZchn">
    <w:name w:val="Titel Zchn"/>
    <w:basedOn w:val="Absatz-Standardschriftart"/>
    <w:link w:val="Titel"/>
    <w:uiPriority w:val="1"/>
    <w:rsid w:val="008C4A27"/>
    <w:rPr>
      <w:rFonts w:asciiTheme="majorHAnsi" w:eastAsiaTheme="majorEastAsia" w:hAnsiTheme="majorHAnsi" w:cstheme="majorBidi"/>
      <w:color w:val="141414" w:themeColor="accent1"/>
      <w:kern w:val="28"/>
      <w:sz w:val="52"/>
      <w:szCs w:val="20"/>
      <w:lang w:eastAsia="ja-JP"/>
    </w:rPr>
  </w:style>
  <w:style w:type="paragraph" w:styleId="Datum">
    <w:name w:val="Date"/>
    <w:basedOn w:val="Standard"/>
    <w:next w:val="Standard"/>
    <w:link w:val="DatumZchn"/>
    <w:uiPriority w:val="2"/>
    <w:unhideWhenUsed/>
    <w:qFormat/>
    <w:rsid w:val="008417D1"/>
    <w:pPr>
      <w:spacing w:before="720"/>
      <w:contextualSpacing/>
    </w:pPr>
    <w:rPr>
      <w:b/>
      <w:bCs/>
      <w:color w:val="0D0D0D" w:themeColor="text1" w:themeTint="F2"/>
    </w:rPr>
  </w:style>
  <w:style w:type="character" w:customStyle="1" w:styleId="DatumZchn">
    <w:name w:val="Datum Zchn"/>
    <w:basedOn w:val="Absatz-Standardschriftart"/>
    <w:link w:val="Datum"/>
    <w:uiPriority w:val="2"/>
    <w:rsid w:val="008C4A27"/>
    <w:rPr>
      <w:b/>
      <w:bCs/>
      <w:color w:val="0D0D0D" w:themeColor="text1" w:themeTint="F2"/>
      <w:sz w:val="18"/>
      <w:szCs w:val="20"/>
      <w:lang w:eastAsia="ja-JP"/>
    </w:rPr>
  </w:style>
  <w:style w:type="paragraph" w:customStyle="1" w:styleId="Adresse">
    <w:name w:val="Adresse"/>
    <w:basedOn w:val="Standard"/>
    <w:uiPriority w:val="3"/>
    <w:qFormat/>
    <w:rsid w:val="008417D1"/>
    <w:pPr>
      <w:spacing w:line="336" w:lineRule="auto"/>
      <w:contextualSpacing/>
    </w:pPr>
  </w:style>
  <w:style w:type="paragraph" w:styleId="Fuzeile">
    <w:name w:val="footer"/>
    <w:basedOn w:val="Standard"/>
    <w:link w:val="FuzeileZchn"/>
    <w:uiPriority w:val="99"/>
    <w:unhideWhenUsed/>
    <w:rsid w:val="008417D1"/>
    <w:pPr>
      <w:spacing w:after="0"/>
      <w:jc w:val="right"/>
    </w:pPr>
    <w:rPr>
      <w:color w:val="141414" w:themeColor="accent1"/>
    </w:rPr>
  </w:style>
  <w:style w:type="character" w:customStyle="1" w:styleId="FuzeileZchn">
    <w:name w:val="Fußzeile Zchn"/>
    <w:basedOn w:val="Absatz-Standardschriftart"/>
    <w:link w:val="Fuzeile"/>
    <w:uiPriority w:val="99"/>
    <w:rsid w:val="008417D1"/>
    <w:rPr>
      <w:color w:val="141414" w:themeColor="accent1"/>
      <w:sz w:val="18"/>
      <w:szCs w:val="20"/>
      <w:lang w:eastAsia="ja-JP"/>
    </w:rPr>
  </w:style>
  <w:style w:type="paragraph" w:styleId="Anrede">
    <w:name w:val="Salutation"/>
    <w:basedOn w:val="Standard"/>
    <w:next w:val="Standard"/>
    <w:link w:val="AnredeZchn"/>
    <w:uiPriority w:val="4"/>
    <w:unhideWhenUsed/>
    <w:qFormat/>
    <w:rsid w:val="008417D1"/>
    <w:pPr>
      <w:spacing w:before="800" w:after="180"/>
    </w:pPr>
    <w:rPr>
      <w:b/>
      <w:bCs/>
      <w:color w:val="0D0D0D" w:themeColor="text1" w:themeTint="F2"/>
    </w:rPr>
  </w:style>
  <w:style w:type="character" w:customStyle="1" w:styleId="AnredeZchn">
    <w:name w:val="Anrede Zchn"/>
    <w:basedOn w:val="Absatz-Standardschriftart"/>
    <w:link w:val="Anrede"/>
    <w:uiPriority w:val="4"/>
    <w:rsid w:val="008C4A27"/>
    <w:rPr>
      <w:b/>
      <w:bCs/>
      <w:color w:val="0D0D0D" w:themeColor="text1" w:themeTint="F2"/>
      <w:sz w:val="18"/>
      <w:szCs w:val="20"/>
      <w:lang w:eastAsia="ja-JP"/>
    </w:rPr>
  </w:style>
  <w:style w:type="paragraph" w:styleId="Gruformel">
    <w:name w:val="Closing"/>
    <w:basedOn w:val="Standard"/>
    <w:next w:val="Unterschrift"/>
    <w:link w:val="GruformelZchn"/>
    <w:uiPriority w:val="5"/>
    <w:unhideWhenUsed/>
    <w:qFormat/>
    <w:rsid w:val="008417D1"/>
    <w:pPr>
      <w:spacing w:before="720" w:after="0"/>
    </w:pPr>
    <w:rPr>
      <w:b/>
      <w:bCs/>
      <w:color w:val="0D0D0D" w:themeColor="text1" w:themeTint="F2"/>
    </w:rPr>
  </w:style>
  <w:style w:type="character" w:customStyle="1" w:styleId="GruformelZchn">
    <w:name w:val="Grußformel Zchn"/>
    <w:basedOn w:val="Absatz-Standardschriftart"/>
    <w:link w:val="Gruformel"/>
    <w:uiPriority w:val="5"/>
    <w:rsid w:val="008C4A27"/>
    <w:rPr>
      <w:b/>
      <w:bCs/>
      <w:color w:val="0D0D0D" w:themeColor="text1" w:themeTint="F2"/>
      <w:sz w:val="18"/>
      <w:szCs w:val="20"/>
      <w:lang w:eastAsia="ja-JP"/>
    </w:rPr>
  </w:style>
  <w:style w:type="paragraph" w:styleId="Unterschrift">
    <w:name w:val="Signature"/>
    <w:basedOn w:val="Standard"/>
    <w:link w:val="UnterschriftZchn"/>
    <w:uiPriority w:val="6"/>
    <w:unhideWhenUsed/>
    <w:qFormat/>
    <w:rsid w:val="008417D1"/>
    <w:pPr>
      <w:spacing w:before="1080"/>
      <w:contextualSpacing/>
    </w:pPr>
    <w:rPr>
      <w:b/>
      <w:bCs/>
      <w:color w:val="0D0D0D" w:themeColor="text1" w:themeTint="F2"/>
    </w:rPr>
  </w:style>
  <w:style w:type="character" w:customStyle="1" w:styleId="UnterschriftZchn">
    <w:name w:val="Unterschrift Zchn"/>
    <w:basedOn w:val="Absatz-Standardschriftart"/>
    <w:link w:val="Unterschrift"/>
    <w:uiPriority w:val="6"/>
    <w:rsid w:val="008C4A27"/>
    <w:rPr>
      <w:b/>
      <w:bCs/>
      <w:color w:val="0D0D0D" w:themeColor="text1" w:themeTint="F2"/>
      <w:sz w:val="18"/>
      <w:szCs w:val="20"/>
      <w:lang w:eastAsia="ja-JP"/>
    </w:rPr>
  </w:style>
  <w:style w:type="character" w:customStyle="1" w:styleId="berschrift1Zchn">
    <w:name w:val="Überschrift 1 Zchn"/>
    <w:basedOn w:val="Absatz-Standardschriftart"/>
    <w:link w:val="berschrift1"/>
    <w:uiPriority w:val="9"/>
    <w:rsid w:val="008417D1"/>
    <w:rPr>
      <w:rFonts w:asciiTheme="majorHAnsi" w:eastAsiaTheme="majorEastAsia" w:hAnsiTheme="majorHAnsi" w:cstheme="majorBidi"/>
      <w:color w:val="141414" w:themeColor="accent1"/>
      <w:sz w:val="32"/>
      <w:szCs w:val="20"/>
      <w:lang w:eastAsia="ja-JP"/>
    </w:rPr>
  </w:style>
  <w:style w:type="paragraph" w:styleId="Kopfzeile">
    <w:name w:val="header"/>
    <w:basedOn w:val="Standard"/>
    <w:link w:val="KopfzeileZchn"/>
    <w:uiPriority w:val="99"/>
    <w:unhideWhenUsed/>
    <w:rsid w:val="008C4A27"/>
    <w:pPr>
      <w:spacing w:after="0"/>
    </w:pPr>
  </w:style>
  <w:style w:type="character" w:styleId="Platzhaltertext">
    <w:name w:val="Placeholder Text"/>
    <w:basedOn w:val="Absatz-Standardschriftart"/>
    <w:uiPriority w:val="99"/>
    <w:semiHidden/>
    <w:rsid w:val="004C6507"/>
    <w:rPr>
      <w:color w:val="3E3E3E" w:themeColor="background2" w:themeShade="40"/>
    </w:rPr>
  </w:style>
  <w:style w:type="character" w:customStyle="1" w:styleId="KopfzeileZchn">
    <w:name w:val="Kopfzeile Zchn"/>
    <w:basedOn w:val="Absatz-Standardschriftart"/>
    <w:link w:val="Kopfzeile"/>
    <w:uiPriority w:val="99"/>
    <w:rsid w:val="008C4A27"/>
    <w:rPr>
      <w:color w:val="404040" w:themeColor="text1" w:themeTint="BF"/>
      <w:sz w:val="18"/>
      <w:szCs w:val="20"/>
      <w:lang w:eastAsia="ja-JP"/>
    </w:rPr>
  </w:style>
  <w:style w:type="character" w:customStyle="1" w:styleId="berschrift8Zchn">
    <w:name w:val="Überschrift 8 Zchn"/>
    <w:basedOn w:val="Absatz-Standardschriftart"/>
    <w:link w:val="berschrift8"/>
    <w:uiPriority w:val="9"/>
    <w:semiHidden/>
    <w:rsid w:val="004C6507"/>
    <w:rPr>
      <w:rFonts w:asciiTheme="majorHAnsi" w:eastAsiaTheme="majorEastAsia" w:hAnsiTheme="majorHAnsi" w:cstheme="majorBidi"/>
      <w:color w:val="272727" w:themeColor="text1" w:themeTint="D8"/>
      <w:szCs w:val="21"/>
    </w:rPr>
  </w:style>
  <w:style w:type="character" w:customStyle="1" w:styleId="berschrift9Zchn">
    <w:name w:val="Überschrift 9 Zchn"/>
    <w:basedOn w:val="Absatz-Standardschriftart"/>
    <w:link w:val="berschrift9"/>
    <w:uiPriority w:val="9"/>
    <w:semiHidden/>
    <w:rsid w:val="004C6507"/>
    <w:rPr>
      <w:rFonts w:asciiTheme="majorHAnsi" w:eastAsiaTheme="majorEastAsia" w:hAnsiTheme="majorHAnsi" w:cstheme="majorBidi"/>
      <w:i/>
      <w:iCs/>
      <w:color w:val="272727" w:themeColor="text1" w:themeTint="D8"/>
      <w:szCs w:val="21"/>
    </w:rPr>
  </w:style>
  <w:style w:type="paragraph" w:styleId="Beschriftung">
    <w:name w:val="caption"/>
    <w:basedOn w:val="Standard"/>
    <w:next w:val="Standard"/>
    <w:uiPriority w:val="35"/>
    <w:semiHidden/>
    <w:unhideWhenUsed/>
    <w:qFormat/>
    <w:rsid w:val="004C6507"/>
    <w:pPr>
      <w:spacing w:after="200"/>
    </w:pPr>
    <w:rPr>
      <w:i/>
      <w:iCs/>
      <w:color w:val="000000" w:themeColor="text2"/>
      <w:szCs w:val="18"/>
    </w:rPr>
  </w:style>
  <w:style w:type="paragraph" w:styleId="Sprechblasentext">
    <w:name w:val="Balloon Text"/>
    <w:basedOn w:val="Standard"/>
    <w:link w:val="SprechblasentextZchn"/>
    <w:uiPriority w:val="99"/>
    <w:semiHidden/>
    <w:unhideWhenUsed/>
    <w:rsid w:val="004C6507"/>
    <w:pPr>
      <w:spacing w:after="0"/>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4C6507"/>
    <w:rPr>
      <w:rFonts w:ascii="Segoe UI" w:hAnsi="Segoe UI" w:cs="Segoe UI"/>
      <w:szCs w:val="18"/>
    </w:rPr>
  </w:style>
  <w:style w:type="paragraph" w:styleId="Textkrper3">
    <w:name w:val="Body Text 3"/>
    <w:basedOn w:val="Standard"/>
    <w:link w:val="Textkrper3Zchn"/>
    <w:uiPriority w:val="99"/>
    <w:semiHidden/>
    <w:unhideWhenUsed/>
    <w:rsid w:val="004C6507"/>
    <w:pPr>
      <w:spacing w:after="120"/>
    </w:pPr>
    <w:rPr>
      <w:szCs w:val="16"/>
    </w:rPr>
  </w:style>
  <w:style w:type="character" w:customStyle="1" w:styleId="Textkrper3Zchn">
    <w:name w:val="Textkörper 3 Zchn"/>
    <w:basedOn w:val="Absatz-Standardschriftart"/>
    <w:link w:val="Textkrper3"/>
    <w:uiPriority w:val="99"/>
    <w:semiHidden/>
    <w:rsid w:val="004C6507"/>
    <w:rPr>
      <w:szCs w:val="16"/>
    </w:rPr>
  </w:style>
  <w:style w:type="paragraph" w:styleId="Textkrper-Einzug3">
    <w:name w:val="Body Text Indent 3"/>
    <w:basedOn w:val="Standard"/>
    <w:link w:val="Textkrper-Einzug3Zchn"/>
    <w:uiPriority w:val="99"/>
    <w:semiHidden/>
    <w:unhideWhenUsed/>
    <w:rsid w:val="004C6507"/>
    <w:pPr>
      <w:spacing w:after="120"/>
      <w:ind w:left="360"/>
    </w:pPr>
    <w:rPr>
      <w:szCs w:val="16"/>
    </w:rPr>
  </w:style>
  <w:style w:type="character" w:customStyle="1" w:styleId="Textkrper-Einzug3Zchn">
    <w:name w:val="Textkörper-Einzug 3 Zchn"/>
    <w:basedOn w:val="Absatz-Standardschriftart"/>
    <w:link w:val="Textkrper-Einzug3"/>
    <w:uiPriority w:val="99"/>
    <w:semiHidden/>
    <w:rsid w:val="004C6507"/>
    <w:rPr>
      <w:szCs w:val="16"/>
    </w:rPr>
  </w:style>
  <w:style w:type="character" w:styleId="Kommentarzeichen">
    <w:name w:val="annotation reference"/>
    <w:basedOn w:val="Absatz-Standardschriftart"/>
    <w:uiPriority w:val="99"/>
    <w:semiHidden/>
    <w:unhideWhenUsed/>
    <w:rsid w:val="004C6507"/>
    <w:rPr>
      <w:sz w:val="22"/>
      <w:szCs w:val="16"/>
    </w:rPr>
  </w:style>
  <w:style w:type="paragraph" w:styleId="Kommentartext">
    <w:name w:val="annotation text"/>
    <w:basedOn w:val="Standard"/>
    <w:link w:val="KommentartextZchn"/>
    <w:uiPriority w:val="99"/>
    <w:semiHidden/>
    <w:unhideWhenUsed/>
    <w:rsid w:val="004C6507"/>
    <w:rPr>
      <w:szCs w:val="20"/>
    </w:rPr>
  </w:style>
  <w:style w:type="character" w:customStyle="1" w:styleId="KommentartextZchn">
    <w:name w:val="Kommentartext Zchn"/>
    <w:basedOn w:val="Absatz-Standardschriftart"/>
    <w:link w:val="Kommentartext"/>
    <w:uiPriority w:val="99"/>
    <w:semiHidden/>
    <w:rsid w:val="004C6507"/>
    <w:rPr>
      <w:szCs w:val="20"/>
    </w:rPr>
  </w:style>
  <w:style w:type="paragraph" w:styleId="Kommentarthema">
    <w:name w:val="annotation subject"/>
    <w:basedOn w:val="Kommentartext"/>
    <w:next w:val="Kommentartext"/>
    <w:link w:val="KommentarthemaZchn"/>
    <w:uiPriority w:val="99"/>
    <w:semiHidden/>
    <w:unhideWhenUsed/>
    <w:rsid w:val="004C6507"/>
    <w:rPr>
      <w:b/>
      <w:bCs/>
    </w:rPr>
  </w:style>
  <w:style w:type="character" w:customStyle="1" w:styleId="KommentarthemaZchn">
    <w:name w:val="Kommentarthema Zchn"/>
    <w:basedOn w:val="KommentartextZchn"/>
    <w:link w:val="Kommentarthema"/>
    <w:uiPriority w:val="99"/>
    <w:semiHidden/>
    <w:rsid w:val="004C6507"/>
    <w:rPr>
      <w:b/>
      <w:bCs/>
      <w:szCs w:val="20"/>
    </w:rPr>
  </w:style>
  <w:style w:type="paragraph" w:styleId="Dokumentstruktur">
    <w:name w:val="Document Map"/>
    <w:basedOn w:val="Standard"/>
    <w:link w:val="DokumentstrukturZchn"/>
    <w:uiPriority w:val="99"/>
    <w:semiHidden/>
    <w:unhideWhenUsed/>
    <w:rsid w:val="004C6507"/>
    <w:pPr>
      <w:spacing w:after="0"/>
    </w:pPr>
    <w:rPr>
      <w:rFonts w:ascii="Segoe UI" w:hAnsi="Segoe UI" w:cs="Segoe UI"/>
      <w:szCs w:val="16"/>
    </w:rPr>
  </w:style>
  <w:style w:type="character" w:customStyle="1" w:styleId="DokumentstrukturZchn">
    <w:name w:val="Dokumentstruktur Zchn"/>
    <w:basedOn w:val="Absatz-Standardschriftart"/>
    <w:link w:val="Dokumentstruktur"/>
    <w:uiPriority w:val="99"/>
    <w:semiHidden/>
    <w:rsid w:val="004C6507"/>
    <w:rPr>
      <w:rFonts w:ascii="Segoe UI" w:hAnsi="Segoe UI" w:cs="Segoe UI"/>
      <w:szCs w:val="16"/>
    </w:rPr>
  </w:style>
  <w:style w:type="paragraph" w:styleId="Endnotentext">
    <w:name w:val="endnote text"/>
    <w:basedOn w:val="Standard"/>
    <w:link w:val="EndnotentextZchn"/>
    <w:uiPriority w:val="99"/>
    <w:semiHidden/>
    <w:unhideWhenUsed/>
    <w:rsid w:val="004C6507"/>
    <w:pPr>
      <w:spacing w:after="0"/>
    </w:pPr>
    <w:rPr>
      <w:szCs w:val="20"/>
    </w:rPr>
  </w:style>
  <w:style w:type="character" w:customStyle="1" w:styleId="EndnotentextZchn">
    <w:name w:val="Endnotentext Zchn"/>
    <w:basedOn w:val="Absatz-Standardschriftart"/>
    <w:link w:val="Endnotentext"/>
    <w:uiPriority w:val="99"/>
    <w:semiHidden/>
    <w:rsid w:val="004C6507"/>
    <w:rPr>
      <w:szCs w:val="20"/>
    </w:rPr>
  </w:style>
  <w:style w:type="paragraph" w:styleId="Umschlagabsenderadresse">
    <w:name w:val="envelope return"/>
    <w:basedOn w:val="Standard"/>
    <w:uiPriority w:val="99"/>
    <w:semiHidden/>
    <w:unhideWhenUsed/>
    <w:rsid w:val="004C6507"/>
    <w:pPr>
      <w:spacing w:after="0"/>
    </w:pPr>
    <w:rPr>
      <w:rFonts w:asciiTheme="majorHAnsi" w:eastAsiaTheme="majorEastAsia" w:hAnsiTheme="majorHAnsi" w:cstheme="majorBidi"/>
      <w:szCs w:val="20"/>
    </w:rPr>
  </w:style>
  <w:style w:type="paragraph" w:styleId="Funotentext">
    <w:name w:val="footnote text"/>
    <w:basedOn w:val="Standard"/>
    <w:link w:val="FunotentextZchn"/>
    <w:uiPriority w:val="99"/>
    <w:semiHidden/>
    <w:unhideWhenUsed/>
    <w:rsid w:val="004C6507"/>
    <w:pPr>
      <w:spacing w:after="0"/>
    </w:pPr>
    <w:rPr>
      <w:szCs w:val="20"/>
    </w:rPr>
  </w:style>
  <w:style w:type="character" w:customStyle="1" w:styleId="FunotentextZchn">
    <w:name w:val="Fußnotentext Zchn"/>
    <w:basedOn w:val="Absatz-Standardschriftart"/>
    <w:link w:val="Funotentext"/>
    <w:uiPriority w:val="99"/>
    <w:semiHidden/>
    <w:rsid w:val="004C6507"/>
    <w:rPr>
      <w:szCs w:val="20"/>
    </w:rPr>
  </w:style>
  <w:style w:type="character" w:styleId="HTMLCode">
    <w:name w:val="HTML Code"/>
    <w:basedOn w:val="Absatz-Standardschriftart"/>
    <w:uiPriority w:val="99"/>
    <w:semiHidden/>
    <w:unhideWhenUsed/>
    <w:rsid w:val="004C6507"/>
    <w:rPr>
      <w:rFonts w:ascii="Consolas" w:hAnsi="Consolas"/>
      <w:sz w:val="22"/>
      <w:szCs w:val="20"/>
    </w:rPr>
  </w:style>
  <w:style w:type="character" w:styleId="HTMLTastatur">
    <w:name w:val="HTML Keyboard"/>
    <w:basedOn w:val="Absatz-Standardschriftart"/>
    <w:uiPriority w:val="99"/>
    <w:semiHidden/>
    <w:unhideWhenUsed/>
    <w:rsid w:val="004C6507"/>
    <w:rPr>
      <w:rFonts w:ascii="Consolas" w:hAnsi="Consolas"/>
      <w:sz w:val="22"/>
      <w:szCs w:val="20"/>
    </w:rPr>
  </w:style>
  <w:style w:type="paragraph" w:styleId="HTMLVorformatiert">
    <w:name w:val="HTML Preformatted"/>
    <w:basedOn w:val="Standard"/>
    <w:link w:val="HTMLVorformatiertZchn"/>
    <w:uiPriority w:val="99"/>
    <w:semiHidden/>
    <w:unhideWhenUsed/>
    <w:rsid w:val="004C6507"/>
    <w:pPr>
      <w:spacing w:after="0"/>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4C6507"/>
    <w:rPr>
      <w:rFonts w:ascii="Consolas" w:hAnsi="Consolas"/>
      <w:szCs w:val="20"/>
    </w:rPr>
  </w:style>
  <w:style w:type="character" w:styleId="HTMLSchreibmaschine">
    <w:name w:val="HTML Typewriter"/>
    <w:basedOn w:val="Absatz-Standardschriftart"/>
    <w:uiPriority w:val="99"/>
    <w:semiHidden/>
    <w:unhideWhenUsed/>
    <w:rsid w:val="004C6507"/>
    <w:rPr>
      <w:rFonts w:ascii="Consolas" w:hAnsi="Consolas"/>
      <w:sz w:val="22"/>
      <w:szCs w:val="20"/>
    </w:rPr>
  </w:style>
  <w:style w:type="paragraph" w:styleId="Makrotext">
    <w:name w:val="macro"/>
    <w:link w:val="MakrotextZchn"/>
    <w:uiPriority w:val="99"/>
    <w:semiHidden/>
    <w:unhideWhenUsed/>
    <w:rsid w:val="004C650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Zchn">
    <w:name w:val="Makrotext Zchn"/>
    <w:basedOn w:val="Absatz-Standardschriftart"/>
    <w:link w:val="Makrotext"/>
    <w:uiPriority w:val="99"/>
    <w:semiHidden/>
    <w:rsid w:val="004C6507"/>
    <w:rPr>
      <w:rFonts w:ascii="Consolas" w:hAnsi="Consolas"/>
      <w:szCs w:val="20"/>
    </w:rPr>
  </w:style>
  <w:style w:type="paragraph" w:styleId="NurText">
    <w:name w:val="Plain Text"/>
    <w:basedOn w:val="Standard"/>
    <w:link w:val="NurTextZchn"/>
    <w:uiPriority w:val="99"/>
    <w:semiHidden/>
    <w:unhideWhenUsed/>
    <w:rsid w:val="004C6507"/>
    <w:pPr>
      <w:spacing w:after="0"/>
    </w:pPr>
    <w:rPr>
      <w:rFonts w:ascii="Consolas" w:hAnsi="Consolas"/>
      <w:szCs w:val="21"/>
    </w:rPr>
  </w:style>
  <w:style w:type="character" w:customStyle="1" w:styleId="NurTextZchn">
    <w:name w:val="Nur Text Zchn"/>
    <w:basedOn w:val="Absatz-Standardschriftart"/>
    <w:link w:val="NurText"/>
    <w:uiPriority w:val="99"/>
    <w:semiHidden/>
    <w:rsid w:val="004C6507"/>
    <w:rPr>
      <w:rFonts w:ascii="Consolas" w:hAnsi="Consolas"/>
      <w:szCs w:val="21"/>
    </w:rPr>
  </w:style>
  <w:style w:type="character" w:styleId="BesuchterLink">
    <w:name w:val="FollowedHyperlink"/>
    <w:basedOn w:val="Absatz-Standardschriftart"/>
    <w:uiPriority w:val="99"/>
    <w:semiHidden/>
    <w:unhideWhenUsed/>
    <w:rsid w:val="004C6507"/>
    <w:rPr>
      <w:color w:val="3E3E3E" w:themeColor="background2" w:themeShade="40"/>
      <w:u w:val="single"/>
    </w:rPr>
  </w:style>
  <w:style w:type="paragraph" w:styleId="Listenabsatz">
    <w:name w:val="List Paragraph"/>
    <w:basedOn w:val="Standard"/>
    <w:uiPriority w:val="34"/>
    <w:unhideWhenUsed/>
    <w:qFormat/>
    <w:rsid w:val="007B55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lina\AppData\Roaming\Microsoft\Templates\Anschreiben.dotx" TargetMode="External"/></Relationships>
</file>

<file path=word/theme/theme1.xml><?xml version="1.0" encoding="utf-8"?>
<a:theme xmlns:a="http://schemas.openxmlformats.org/drawingml/2006/main" name="Theme2">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Anschreiben</Template>
  <TotalTime>0</TotalTime>
  <Pages>6</Pages>
  <Words>1974</Words>
  <Characters>11256</Characters>
  <Application>Microsoft Office Word</Application>
  <DocSecurity>0</DocSecurity>
  <Lines>93</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Selena</dc:creator>
  <cp:keywords/>
  <dc:description/>
  <cp:lastModifiedBy>selena kaiser</cp:lastModifiedBy>
  <cp:revision>5</cp:revision>
  <dcterms:created xsi:type="dcterms:W3CDTF">2021-04-29T11:22:00Z</dcterms:created>
  <dcterms:modified xsi:type="dcterms:W3CDTF">2021-05-02T19:26:00Z</dcterms:modified>
</cp:coreProperties>
</file>